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E5BE" w14:textId="7FAFFDCE" w:rsidR="001A6C9B" w:rsidRPr="007C303D" w:rsidRDefault="001A6C9B" w:rsidP="007C303D">
      <w:pPr>
        <w:tabs>
          <w:tab w:val="left" w:pos="5942"/>
        </w:tabs>
        <w:spacing w:before="0" w:after="0"/>
      </w:pPr>
      <w:bookmarkStart w:id="0" w:name="_Toc207383571"/>
      <w:bookmarkStart w:id="1" w:name="_Toc209441255"/>
      <w:bookmarkStart w:id="2" w:name="_Toc220557883"/>
    </w:p>
    <w:p w14:paraId="07E66687" w14:textId="77777777" w:rsidR="00667403" w:rsidRDefault="00667403" w:rsidP="007C303D">
      <w:pPr>
        <w:tabs>
          <w:tab w:val="left" w:pos="5942"/>
        </w:tabs>
        <w:spacing w:before="0" w:after="0"/>
      </w:pPr>
    </w:p>
    <w:tbl>
      <w:tblPr>
        <w:tblStyle w:val="TableGrid"/>
        <w:tblW w:w="5008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3CD"/>
        <w:tblLayout w:type="fixed"/>
        <w:tblLook w:val="04A0" w:firstRow="1" w:lastRow="0" w:firstColumn="1" w:lastColumn="0" w:noHBand="0" w:noVBand="1"/>
      </w:tblPr>
      <w:tblGrid>
        <w:gridCol w:w="10797"/>
      </w:tblGrid>
      <w:tr w:rsidR="00667403" w:rsidRPr="00BE608E" w14:paraId="265EC766" w14:textId="77777777" w:rsidTr="00F96C15">
        <w:trPr>
          <w:trHeight w:val="288"/>
          <w:tblHeader/>
          <w:jc w:val="center"/>
        </w:trPr>
        <w:tc>
          <w:tcPr>
            <w:tcW w:w="1079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2EC3BE0D" w14:textId="77777777" w:rsidR="00667403" w:rsidRPr="00BE608E" w:rsidRDefault="00667403" w:rsidP="00F96C15">
            <w:pPr>
              <w:pStyle w:val="TableHeader-QS"/>
              <w:rPr>
                <w:sz w:val="24"/>
                <w:szCs w:val="24"/>
              </w:rPr>
            </w:pPr>
            <w:r w:rsidRPr="00BE608E">
              <w:rPr>
                <w:sz w:val="24"/>
                <w:szCs w:val="24"/>
              </w:rPr>
              <w:t>INSTRUCTIONS – DELETE THIS PAGE BEFORE REVIEW</w:t>
            </w:r>
          </w:p>
        </w:tc>
      </w:tr>
      <w:tr w:rsidR="00667403" w:rsidRPr="00BE608E" w14:paraId="77E6C14A" w14:textId="77777777" w:rsidTr="00F96C15">
        <w:trPr>
          <w:trHeight w:val="484"/>
          <w:jc w:val="center"/>
        </w:trPr>
        <w:tc>
          <w:tcPr>
            <w:tcW w:w="10797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3CD"/>
            <w:vAlign w:val="center"/>
          </w:tcPr>
          <w:p w14:paraId="1D146342" w14:textId="77777777" w:rsidR="00667403" w:rsidRPr="00BE608E" w:rsidRDefault="00667403" w:rsidP="00F96C15">
            <w:pPr>
              <w:pStyle w:val="H0-QSNotinTOC"/>
              <w:rPr>
                <w:color w:val="auto"/>
              </w:rPr>
            </w:pPr>
            <w:r w:rsidRPr="00BE608E">
              <w:rPr>
                <w:noProof/>
                <w:color w:val="auto"/>
              </w:rPr>
              <w:drawing>
                <wp:inline distT="0" distB="0" distL="0" distR="0" wp14:anchorId="249B790F" wp14:editId="7B8001D9">
                  <wp:extent cx="207818" cy="207818"/>
                  <wp:effectExtent l="0" t="0" r="0" b="0"/>
                  <wp:docPr id="1481734539" name="Graphic 1" descr="Sto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437498" name="Graphic 1487437498" descr="Stop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51" cy="21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E608E">
              <w:rPr>
                <w:color w:val="auto"/>
              </w:rPr>
              <w:t>CREATING NEW DOCUMENTS</w:t>
            </w:r>
          </w:p>
          <w:p w14:paraId="32308E3B" w14:textId="77777777" w:rsidR="00667403" w:rsidRPr="00BE608E" w:rsidRDefault="00667403" w:rsidP="00F96C15">
            <w:pPr>
              <w:pStyle w:val="H0-BodyText"/>
            </w:pPr>
            <w:r w:rsidRPr="00BE608E">
              <w:rPr>
                <w:b/>
                <w:u w:val="single"/>
              </w:rPr>
              <w:t>STOP</w:t>
            </w:r>
            <w:r w:rsidRPr="00BE608E">
              <w:rPr>
                <w:b/>
              </w:rPr>
              <w:t>! DO NOT CREATE A DRAFT OF THIS TEMPLATE.</w:t>
            </w:r>
            <w:r w:rsidRPr="00BE608E">
              <w:t xml:space="preserve"> To create a new document from this template, use </w:t>
            </w:r>
            <w:r w:rsidRPr="00BE608E">
              <w:rPr>
                <w:b/>
                <w:bCs/>
              </w:rPr>
              <w:t>one</w:t>
            </w:r>
            <w:r w:rsidRPr="00BE608E">
              <w:t xml:space="preserve"> of the following options:</w:t>
            </w:r>
          </w:p>
          <w:p w14:paraId="0BCD2A34" w14:textId="77777777" w:rsidR="00667403" w:rsidRPr="00BE608E" w:rsidRDefault="00667403" w:rsidP="00F96C15">
            <w:pPr>
              <w:pStyle w:val="H0-BodyTxt-Bullet-QS"/>
              <w:ind w:left="810"/>
            </w:pPr>
            <w:r w:rsidRPr="00BE608E">
              <w:rPr>
                <w:b/>
                <w:bCs/>
              </w:rPr>
              <w:t>Make a copy</w:t>
            </w:r>
            <w:r w:rsidRPr="00BE608E">
              <w:t xml:space="preserve"> - Make a copy functionality allows the user to copy metadata, including document type, from the Lilly designated template. The metadata can be updated as needed for the new document.</w:t>
            </w:r>
          </w:p>
          <w:p w14:paraId="58D8CC47" w14:textId="77777777" w:rsidR="00667403" w:rsidRPr="00BE608E" w:rsidRDefault="00667403" w:rsidP="00F96C15">
            <w:pPr>
              <w:pStyle w:val="H0-BodyTxt-Bullet-QS"/>
              <w:ind w:left="810"/>
            </w:pPr>
            <w:r w:rsidRPr="00BE608E">
              <w:rPr>
                <w:b/>
                <w:bCs/>
              </w:rPr>
              <w:t>+Create</w:t>
            </w:r>
            <w:r w:rsidRPr="00BE608E">
              <w:t xml:space="preserve"> - Create document from upload creates a new document from a Lilly designated template. When using this method, download the Lilly designated template source file, upload the new document, and populate the metadata.</w:t>
            </w:r>
          </w:p>
          <w:p w14:paraId="1021B343" w14:textId="77777777" w:rsidR="00667403" w:rsidRPr="00BE608E" w:rsidRDefault="00667403" w:rsidP="00F96C15">
            <w:pPr>
              <w:pStyle w:val="H0-BodyText"/>
            </w:pPr>
            <w:r w:rsidRPr="00BE608E">
              <w:t xml:space="preserve">Refer to </w:t>
            </w:r>
            <w:hyperlink r:id="rId13" w:anchor="doc_info/52303/?state_type=steady_state__v" w:history="1">
              <w:r w:rsidRPr="00BE608E">
                <w:rPr>
                  <w:rStyle w:val="Hyperlink"/>
                  <w:iCs/>
                </w:rPr>
                <w:t>T</w:t>
              </w:r>
              <w:r w:rsidRPr="00BE608E">
                <w:rPr>
                  <w:rStyle w:val="Hyperlink"/>
                </w:rPr>
                <w:t xml:space="preserve">ech@Lilly (IDS) </w:t>
              </w:r>
              <w:r w:rsidRPr="00BE608E">
                <w:rPr>
                  <w:rStyle w:val="Hyperlink"/>
                  <w:iCs/>
                </w:rPr>
                <w:t xml:space="preserve">Validation Deliverable Mapping for </w:t>
              </w:r>
              <w:proofErr w:type="spellStart"/>
              <w:r w:rsidRPr="00BE608E">
                <w:rPr>
                  <w:rStyle w:val="Hyperlink"/>
                  <w:iCs/>
                </w:rPr>
                <w:t>QualityDocs</w:t>
              </w:r>
              <w:proofErr w:type="spellEnd"/>
            </w:hyperlink>
            <w:r w:rsidRPr="00BE608E">
              <w:t xml:space="preserve"> for metadata guidance.</w:t>
            </w:r>
          </w:p>
        </w:tc>
      </w:tr>
      <w:tr w:rsidR="00667403" w:rsidRPr="00BE608E" w14:paraId="08D31363" w14:textId="77777777" w:rsidTr="00F96C15">
        <w:trPr>
          <w:trHeight w:val="484"/>
          <w:jc w:val="center"/>
        </w:trPr>
        <w:tc>
          <w:tcPr>
            <w:tcW w:w="107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6A923DAC" w14:textId="77777777" w:rsidR="00667403" w:rsidRPr="00BE608E" w:rsidRDefault="00667403" w:rsidP="00F96C15">
            <w:pPr>
              <w:pStyle w:val="H0-QSNotinTOC"/>
              <w:rPr>
                <w:color w:val="FF0000"/>
              </w:rPr>
            </w:pPr>
            <w:r w:rsidRPr="00BE608E">
              <w:rPr>
                <w:noProof/>
                <w:color w:val="auto"/>
              </w:rPr>
              <w:drawing>
                <wp:inline distT="0" distB="0" distL="0" distR="0" wp14:anchorId="78D3D405" wp14:editId="7179BD1F">
                  <wp:extent cx="182880" cy="182880"/>
                  <wp:effectExtent l="0" t="0" r="0" b="0"/>
                  <wp:docPr id="1947576356" name="Graphic 1947576356" descr="Lightbul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lightbulb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E608E">
              <w:rPr>
                <w:i/>
                <w:color w:val="auto"/>
              </w:rPr>
              <w:t xml:space="preserve"> </w:t>
            </w:r>
            <w:r w:rsidRPr="00BE608E">
              <w:rPr>
                <w:color w:val="auto"/>
              </w:rPr>
              <w:t>text color</w:t>
            </w:r>
            <w:r w:rsidRPr="00BE608E">
              <w:rPr>
                <w:color w:val="FF0000"/>
              </w:rPr>
              <w:tab/>
            </w:r>
          </w:p>
          <w:p w14:paraId="0754F130" w14:textId="77777777" w:rsidR="00667403" w:rsidRPr="00BE608E" w:rsidRDefault="00667403" w:rsidP="00370D72">
            <w:pPr>
              <w:pStyle w:val="H0-BodyTxt-Bullet-QS"/>
              <w:numPr>
                <w:ilvl w:val="0"/>
                <w:numId w:val="50"/>
              </w:numPr>
            </w:pPr>
            <w:r w:rsidRPr="00BE608E">
              <w:rPr>
                <w:rStyle w:val="InstructionsChar"/>
                <w:rFonts w:eastAsiaTheme="minorHAnsi"/>
                <w:b/>
              </w:rPr>
              <w:t>Red Italics</w:t>
            </w:r>
            <w:r w:rsidRPr="00BE608E">
              <w:rPr>
                <w:b/>
                <w:bCs/>
                <w:i/>
                <w:iCs/>
              </w:rPr>
              <w:t xml:space="preserve"> </w:t>
            </w:r>
            <w:r w:rsidRPr="00BE608E">
              <w:t xml:space="preserve">= instructions and guidance. DELETE prior to document review. </w:t>
            </w:r>
          </w:p>
          <w:p w14:paraId="60B58205" w14:textId="77777777" w:rsidR="00667403" w:rsidRPr="00BE608E" w:rsidRDefault="00667403" w:rsidP="00370D72">
            <w:pPr>
              <w:pStyle w:val="H0-BodyTxt-Bullet-QS"/>
              <w:numPr>
                <w:ilvl w:val="0"/>
                <w:numId w:val="50"/>
              </w:numPr>
            </w:pPr>
            <w:r w:rsidRPr="00BE608E">
              <w:rPr>
                <w:b/>
                <w:bCs/>
              </w:rPr>
              <w:t>Black</w:t>
            </w:r>
            <w:r w:rsidRPr="00BE608E">
              <w:t xml:space="preserve"> = recommended. REVIEW and MODIFY with applicable content.</w:t>
            </w:r>
          </w:p>
          <w:p w14:paraId="2E49F3E0" w14:textId="77777777" w:rsidR="00667403" w:rsidRPr="00BE608E" w:rsidRDefault="00667403" w:rsidP="00370D72">
            <w:pPr>
              <w:pStyle w:val="H0-BodyTxt-Bullet-QS"/>
              <w:numPr>
                <w:ilvl w:val="0"/>
                <w:numId w:val="50"/>
              </w:numPr>
            </w:pPr>
            <w:r w:rsidRPr="00BE608E">
              <w:rPr>
                <w:b/>
                <w:bCs/>
              </w:rPr>
              <w:t>Black and set off by &lt; &gt;</w:t>
            </w:r>
            <w:r w:rsidRPr="00BE608E">
              <w:t>= REPLACE text with applicable content.</w:t>
            </w:r>
          </w:p>
          <w:p w14:paraId="661DAE17" w14:textId="77777777" w:rsidR="00667403" w:rsidRPr="00BE608E" w:rsidRDefault="00667403" w:rsidP="00370D72">
            <w:pPr>
              <w:pStyle w:val="H0-BodyTxt-Bullet-QS"/>
              <w:numPr>
                <w:ilvl w:val="0"/>
                <w:numId w:val="50"/>
              </w:numPr>
            </w:pPr>
            <w:r w:rsidRPr="00BE608E">
              <w:rPr>
                <w:rStyle w:val="ExampleChar"/>
                <w:rFonts w:eastAsiaTheme="minorHAnsi" w:cs="Segoe UI"/>
                <w:b/>
                <w:bCs/>
              </w:rPr>
              <w:t>Green</w:t>
            </w:r>
            <w:r w:rsidRPr="00BE608E">
              <w:rPr>
                <w:color w:val="0070C0"/>
              </w:rPr>
              <w:t xml:space="preserve"> </w:t>
            </w:r>
            <w:r w:rsidRPr="00BE608E">
              <w:t>= examples. REVIEW, MODIFY or DELETE if not needed.</w:t>
            </w:r>
          </w:p>
          <w:p w14:paraId="1BACA0C5" w14:textId="77777777" w:rsidR="00667403" w:rsidRPr="00BE608E" w:rsidRDefault="00667403" w:rsidP="00F96C15">
            <w:pPr>
              <w:pStyle w:val="H0-QSNotinTOC"/>
              <w:rPr>
                <w:color w:val="auto"/>
              </w:rPr>
            </w:pPr>
            <w:r w:rsidRPr="00BE608E">
              <w:rPr>
                <w:noProof/>
                <w:color w:val="auto"/>
              </w:rPr>
              <w:drawing>
                <wp:inline distT="0" distB="0" distL="0" distR="0" wp14:anchorId="66595176" wp14:editId="0B96F7CF">
                  <wp:extent cx="190800" cy="190800"/>
                  <wp:effectExtent l="0" t="0" r="0" b="0"/>
                  <wp:docPr id="661199582" name="Picture 661199582" descr="Checklist RT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phic 5" descr="Checklist RTL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E608E">
              <w:rPr>
                <w:i/>
              </w:rPr>
              <w:t xml:space="preserve"> </w:t>
            </w:r>
            <w:r w:rsidRPr="00BE608E">
              <w:rPr>
                <w:color w:val="auto"/>
              </w:rPr>
              <w:t>REQUIRED SECTIONS</w:t>
            </w:r>
          </w:p>
          <w:p w14:paraId="48A05512" w14:textId="77777777" w:rsidR="00667403" w:rsidRPr="00BE608E" w:rsidRDefault="00667403" w:rsidP="00F96C15">
            <w:pPr>
              <w:pStyle w:val="H0-BodyText"/>
            </w:pPr>
            <w:r w:rsidRPr="00BE608E">
              <w:t>Sections indicated by this purple icon must be completed to comply with the applicable GSOP. If the section is not applicable, a rationale must be included in the section.</w:t>
            </w:r>
          </w:p>
          <w:p w14:paraId="49EC7386" w14:textId="77777777" w:rsidR="00667403" w:rsidRPr="00BE608E" w:rsidRDefault="00667403" w:rsidP="00F96C15">
            <w:pPr>
              <w:pStyle w:val="H0-QSNotinTOC"/>
              <w:rPr>
                <w:color w:val="auto"/>
              </w:rPr>
            </w:pPr>
            <w:r w:rsidRPr="00BE608E">
              <w:rPr>
                <w:i/>
                <w:noProof/>
              </w:rPr>
              <w:drawing>
                <wp:inline distT="0" distB="0" distL="0" distR="0" wp14:anchorId="39AD6ECE" wp14:editId="4D80ADED">
                  <wp:extent cx="192024" cy="192024"/>
                  <wp:effectExtent l="0" t="0" r="0" b="0"/>
                  <wp:docPr id="1335343772" name="Picture 1335343772" descr="Brain in h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Brain in hea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E608E">
              <w:rPr>
                <w:i/>
              </w:rPr>
              <w:t xml:space="preserve"> </w:t>
            </w:r>
            <w:r w:rsidRPr="00BE608E">
              <w:rPr>
                <w:color w:val="auto"/>
              </w:rPr>
              <w:t>THINGS TO CONSIDER</w:t>
            </w:r>
          </w:p>
          <w:p w14:paraId="0F18A94F" w14:textId="77777777" w:rsidR="00667403" w:rsidRPr="00BE608E" w:rsidRDefault="00667403" w:rsidP="00F96C15">
            <w:pPr>
              <w:pStyle w:val="H0-BodyText"/>
              <w:rPr>
                <w:color w:val="000000"/>
              </w:rPr>
            </w:pPr>
            <w:r w:rsidRPr="00BE608E">
              <w:t xml:space="preserve">Sections indicated by this orange icon are optional for a system/platform. </w:t>
            </w:r>
            <w:r w:rsidRPr="00BE608E">
              <w:rPr>
                <w:color w:val="000000"/>
              </w:rPr>
              <w:t>Include information only if it enhances the document's completeness. Remove sections that do not apply.</w:t>
            </w:r>
          </w:p>
          <w:p w14:paraId="4023F612" w14:textId="77777777" w:rsidR="00667403" w:rsidRPr="00BE608E" w:rsidRDefault="00667403" w:rsidP="00F96C15">
            <w:pPr>
              <w:pStyle w:val="H0-QSNotinTOC"/>
              <w:rPr>
                <w:iCs/>
              </w:rPr>
            </w:pPr>
            <w:r w:rsidRPr="00BE608E">
              <w:rPr>
                <w:iCs/>
                <w:noProof/>
              </w:rPr>
              <w:drawing>
                <wp:inline distT="0" distB="0" distL="0" distR="0" wp14:anchorId="5C9D35D0" wp14:editId="162648CD">
                  <wp:extent cx="152400" cy="152400"/>
                  <wp:effectExtent l="0" t="0" r="0" b="0"/>
                  <wp:docPr id="117773629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E608E">
              <w:rPr>
                <w:iCs/>
              </w:rPr>
              <w:t xml:space="preserve"> COMPLETING TABLES</w:t>
            </w:r>
          </w:p>
          <w:p w14:paraId="173FE223" w14:textId="06FB1C18" w:rsidR="00667403" w:rsidRPr="00BE608E" w:rsidRDefault="00667403" w:rsidP="00F96C15">
            <w:pPr>
              <w:pStyle w:val="H0-BodyText"/>
              <w:ind w:left="0"/>
            </w:pPr>
            <w:r w:rsidRPr="00BE608E">
              <w:t xml:space="preserve">This symbol icon at the foot of tables indicates there are instructions provided on how to complete the table. </w:t>
            </w:r>
          </w:p>
        </w:tc>
      </w:tr>
    </w:tbl>
    <w:p w14:paraId="1B8D0C92" w14:textId="77777777" w:rsidR="00667403" w:rsidRPr="007C303D" w:rsidRDefault="00667403" w:rsidP="007C303D">
      <w:pPr>
        <w:tabs>
          <w:tab w:val="left" w:pos="5942"/>
        </w:tabs>
        <w:spacing w:before="0" w:after="0"/>
      </w:pPr>
    </w:p>
    <w:p w14:paraId="05B9CF55" w14:textId="77777777" w:rsidR="005C4A63" w:rsidRDefault="005C4A63" w:rsidP="0006637F">
      <w:pPr>
        <w:keepNext/>
        <w:spacing w:before="360" w:after="60"/>
        <w:ind w:left="792" w:hanging="734"/>
        <w:rPr>
          <w:rFonts w:cs="Segoe UI"/>
          <w:b/>
          <w:bCs/>
          <w:caps/>
          <w:color w:val="000000" w:themeColor="text1"/>
          <w:kern w:val="0"/>
          <w:sz w:val="24"/>
          <w:szCs w:val="28"/>
          <w14:ligatures w14:val="none"/>
        </w:rPr>
      </w:pPr>
    </w:p>
    <w:p w14:paraId="5B636298" w14:textId="77777777" w:rsidR="005C60F4" w:rsidRDefault="005C60F4">
      <w:pPr>
        <w:spacing w:before="0" w:after="0"/>
        <w:rPr>
          <w:rFonts w:eastAsia="Times New Roman" w:cs="Times New Roman"/>
          <w:i/>
          <w:color w:val="B50708"/>
          <w:kern w:val="0"/>
          <w:szCs w:val="20"/>
          <w14:ligatures w14:val="none"/>
        </w:rPr>
      </w:pPr>
      <w:r>
        <w:rPr>
          <w:rFonts w:eastAsia="Times New Roman" w:cs="Times New Roman"/>
          <w:bCs/>
          <w:kern w:val="0"/>
          <w:szCs w:val="20"/>
          <w14:ligatures w14:val="none"/>
        </w:rPr>
        <w:br w:type="page"/>
      </w:r>
    </w:p>
    <w:p w14:paraId="4DA39A7D" w14:textId="17E2304B" w:rsidR="00532A48" w:rsidRPr="005C60F4" w:rsidRDefault="00532A48" w:rsidP="00AF5A54">
      <w:pPr>
        <w:pStyle w:val="Instructions"/>
      </w:pPr>
      <w:r w:rsidRPr="005C60F4">
        <w:rPr>
          <w:b/>
        </w:rPr>
        <w:lastRenderedPageBreak/>
        <w:t>Note</w:t>
      </w:r>
      <w:r w:rsidRPr="005C60F4">
        <w:t xml:space="preserve">: Approvals are required for </w:t>
      </w:r>
      <w:proofErr w:type="spellStart"/>
      <w:r w:rsidRPr="005C60F4">
        <w:t>GxP</w:t>
      </w:r>
      <w:proofErr w:type="spellEnd"/>
      <w:r w:rsidRPr="005C60F4">
        <w:t xml:space="preserve"> Regulated systems or systems requiring Quality Oversight. Remove this section if the system is Other Regulated or does not require Quality Oversight.</w:t>
      </w:r>
    </w:p>
    <w:p w14:paraId="186A8E5F" w14:textId="77777777" w:rsidR="00532A48" w:rsidRPr="00FB68E5" w:rsidRDefault="00532A48" w:rsidP="00532A48">
      <w:pPr>
        <w:pStyle w:val="H0-QSNotinTOC"/>
      </w:pPr>
      <w:r w:rsidRPr="00FB68E5">
        <w:t>APPROVERS</w:t>
      </w:r>
    </w:p>
    <w:tbl>
      <w:tblPr>
        <w:tblStyle w:val="TableGrid"/>
        <w:tblW w:w="5026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0"/>
        <w:gridCol w:w="3060"/>
        <w:gridCol w:w="4816"/>
      </w:tblGrid>
      <w:tr w:rsidR="00532A48" w:rsidRPr="00FB68E5" w14:paraId="69676600" w14:textId="77777777" w:rsidTr="00C56D2F">
        <w:trPr>
          <w:trHeight w:val="279"/>
          <w:tblHeader/>
          <w:jc w:val="center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4AE487A3" w14:textId="77777777" w:rsidR="00532A48" w:rsidRPr="00FB68E5" w:rsidRDefault="00532A48" w:rsidP="00C56D2F">
            <w:pPr>
              <w:pStyle w:val="TableHeader-QS"/>
              <w:jc w:val="left"/>
            </w:pPr>
            <w:r w:rsidRPr="00FB68E5">
              <w:t>Role</w:t>
            </w:r>
          </w:p>
        </w:tc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3C3449BD" w14:textId="77777777" w:rsidR="00532A48" w:rsidRPr="00FB68E5" w:rsidRDefault="00532A48" w:rsidP="00C56D2F">
            <w:pPr>
              <w:pStyle w:val="TableHeader-QS"/>
              <w:jc w:val="left"/>
            </w:pPr>
            <w:r w:rsidRPr="00FB68E5">
              <w:t>Name, Job Title</w:t>
            </w:r>
          </w:p>
        </w:tc>
        <w:tc>
          <w:tcPr>
            <w:tcW w:w="4816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3CFDA31D" w14:textId="77777777" w:rsidR="00532A48" w:rsidRPr="00FB68E5" w:rsidRDefault="00532A48" w:rsidP="00C56D2F">
            <w:pPr>
              <w:pStyle w:val="TableHeader-QS"/>
              <w:jc w:val="left"/>
            </w:pPr>
            <w:r w:rsidRPr="00FB68E5">
              <w:t>Approval Signifies</w:t>
            </w:r>
          </w:p>
        </w:tc>
      </w:tr>
      <w:tr w:rsidR="0017453B" w:rsidRPr="00FB68E5" w14:paraId="7AE11A77" w14:textId="77777777" w:rsidTr="00C56D2F">
        <w:trPr>
          <w:trHeight w:val="469"/>
          <w:jc w:val="center"/>
        </w:trPr>
        <w:tc>
          <w:tcPr>
            <w:tcW w:w="2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3EC0FF5E" w14:textId="676089D3" w:rsidR="0017453B" w:rsidRPr="00FB68E5" w:rsidRDefault="0017453B" w:rsidP="0017453B">
            <w:pPr>
              <w:pStyle w:val="TableTxt-QS"/>
            </w:pPr>
            <w:r w:rsidRPr="00FB68E5">
              <w:t>Technical Subject Matter Expert (Tech SME)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D118C2C" w14:textId="77777777" w:rsidR="0017453B" w:rsidRPr="00FB68E5" w:rsidRDefault="0017453B" w:rsidP="0017453B">
            <w:pPr>
              <w:pStyle w:val="TableTxt-QS"/>
            </w:pPr>
            <w:r w:rsidRPr="00FB68E5">
              <w:t>&lt;Name, Job Title&gt;</w:t>
            </w:r>
          </w:p>
        </w:tc>
        <w:tc>
          <w:tcPr>
            <w:tcW w:w="4816" w:type="dxa"/>
            <w:tcBorders>
              <w:top w:val="single" w:sz="4" w:space="0" w:color="auto"/>
              <w:bottom w:val="single" w:sz="4" w:space="0" w:color="auto"/>
            </w:tcBorders>
          </w:tcPr>
          <w:p w14:paraId="753B3159" w14:textId="45ED5787" w:rsidR="0017453B" w:rsidRPr="00FB68E5" w:rsidRDefault="0017453B" w:rsidP="0017453B">
            <w:pPr>
              <w:pStyle w:val="TableTxt-QS"/>
            </w:pPr>
            <w:r w:rsidRPr="00C43D44">
              <w:t>Content is accurate and complete.</w:t>
            </w:r>
          </w:p>
        </w:tc>
      </w:tr>
    </w:tbl>
    <w:p w14:paraId="5D1F0159" w14:textId="77777777" w:rsidR="00532A48" w:rsidRPr="00FB68E5" w:rsidRDefault="00532A48" w:rsidP="00532A48">
      <w:pPr>
        <w:spacing w:before="0" w:after="0"/>
      </w:pPr>
    </w:p>
    <w:p w14:paraId="0983998A" w14:textId="77777777" w:rsidR="00532A48" w:rsidRPr="00FC110E" w:rsidRDefault="00532A48" w:rsidP="00AF5A54">
      <w:pPr>
        <w:pStyle w:val="Instructions"/>
      </w:pPr>
      <w:r w:rsidRPr="00FC110E">
        <w:rPr>
          <w:b/>
        </w:rPr>
        <w:t>Note</w:t>
      </w:r>
      <w:r w:rsidRPr="00FC110E">
        <w:t xml:space="preserve">: Agreements are required for Other </w:t>
      </w:r>
      <w:r w:rsidRPr="00AF5A54">
        <w:t>Regulated</w:t>
      </w:r>
      <w:r w:rsidRPr="00FC110E">
        <w:t xml:space="preserve"> systems. Remove this section if the system is </w:t>
      </w:r>
      <w:proofErr w:type="spellStart"/>
      <w:r w:rsidRPr="00FC110E">
        <w:t>GxP</w:t>
      </w:r>
      <w:proofErr w:type="spellEnd"/>
      <w:r w:rsidRPr="00FC110E">
        <w:t xml:space="preserve"> Regulated or requires Quality Oversight.</w:t>
      </w:r>
    </w:p>
    <w:p w14:paraId="18A5ED52" w14:textId="77777777" w:rsidR="00532A48" w:rsidRPr="00FB68E5" w:rsidRDefault="00532A48" w:rsidP="00532A48">
      <w:pPr>
        <w:pStyle w:val="H0-QSNotinTOC"/>
      </w:pPr>
      <w:r w:rsidRPr="00FB68E5">
        <w:t>AGREEMENTS</w:t>
      </w:r>
    </w:p>
    <w:p w14:paraId="308E2062" w14:textId="77777777" w:rsidR="00532A48" w:rsidRPr="00FB68E5" w:rsidRDefault="00532A48" w:rsidP="00532A48">
      <w:pPr>
        <w:pStyle w:val="H0-BodyText"/>
      </w:pPr>
      <w:r w:rsidRPr="00FB68E5">
        <w:t xml:space="preserve">The following individuals have agreed with the contents of this artifact.  </w:t>
      </w:r>
    </w:p>
    <w:tbl>
      <w:tblPr>
        <w:tblStyle w:val="TableGrid"/>
        <w:tblW w:w="5026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0"/>
        <w:gridCol w:w="5040"/>
        <w:gridCol w:w="2026"/>
      </w:tblGrid>
      <w:tr w:rsidR="00532A48" w:rsidRPr="00FB68E5" w14:paraId="389B6B1B" w14:textId="77777777" w:rsidTr="00C56D2F">
        <w:trPr>
          <w:trHeight w:val="279"/>
          <w:tblHeader/>
          <w:jc w:val="center"/>
        </w:trPr>
        <w:tc>
          <w:tcPr>
            <w:tcW w:w="37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577D0EEA" w14:textId="77777777" w:rsidR="00532A48" w:rsidRPr="00FB68E5" w:rsidRDefault="00532A48" w:rsidP="00C56D2F">
            <w:pPr>
              <w:pStyle w:val="TableHeader-QS"/>
              <w:jc w:val="left"/>
            </w:pPr>
            <w:r w:rsidRPr="00FB68E5">
              <w:t>Role</w:t>
            </w:r>
          </w:p>
        </w:tc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73B21380" w14:textId="77777777" w:rsidR="00532A48" w:rsidRPr="00FB68E5" w:rsidRDefault="00532A48" w:rsidP="00C56D2F">
            <w:pPr>
              <w:pStyle w:val="TableHeader-QS"/>
              <w:jc w:val="left"/>
            </w:pPr>
            <w:r w:rsidRPr="00FB68E5">
              <w:t>Name, Job Title</w:t>
            </w:r>
          </w:p>
        </w:tc>
        <w:tc>
          <w:tcPr>
            <w:tcW w:w="2026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</w:tcPr>
          <w:p w14:paraId="11A3164E" w14:textId="77777777" w:rsidR="00532A48" w:rsidRPr="00FB68E5" w:rsidRDefault="00532A48" w:rsidP="00C56D2F">
            <w:pPr>
              <w:pStyle w:val="TableHeader-QS"/>
              <w:jc w:val="left"/>
            </w:pPr>
            <w:r w:rsidRPr="00FB68E5">
              <w:t>Agreement Date</w:t>
            </w:r>
          </w:p>
        </w:tc>
      </w:tr>
      <w:tr w:rsidR="00532A48" w:rsidRPr="00FB68E5" w14:paraId="6BD3D058" w14:textId="77777777" w:rsidTr="00C56D2F">
        <w:trPr>
          <w:trHeight w:val="469"/>
          <w:jc w:val="center"/>
        </w:trPr>
        <w:tc>
          <w:tcPr>
            <w:tcW w:w="37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277A230" w14:textId="77777777" w:rsidR="00532A48" w:rsidRPr="00FB68E5" w:rsidRDefault="00532A48" w:rsidP="00C56D2F">
            <w:pPr>
              <w:pStyle w:val="TableTxt-QS"/>
            </w:pPr>
            <w:r w:rsidRPr="00FB68E5">
              <w:t>Technical Subject Matter Expert (Tech SME)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295F5E9" w14:textId="77777777" w:rsidR="00532A48" w:rsidRPr="00FB68E5" w:rsidRDefault="00532A48" w:rsidP="00C56D2F">
            <w:pPr>
              <w:pStyle w:val="TableTxt-QS"/>
            </w:pPr>
            <w:r w:rsidRPr="00FB68E5">
              <w:t>&lt;Name, Job Title&gt;</w:t>
            </w:r>
          </w:p>
        </w:tc>
        <w:tc>
          <w:tcPr>
            <w:tcW w:w="2026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07C9C1" w14:textId="77777777" w:rsidR="00532A48" w:rsidRPr="00FB68E5" w:rsidRDefault="00532A48" w:rsidP="00C56D2F">
            <w:pPr>
              <w:pStyle w:val="TableTxt-QS"/>
              <w:rPr>
                <w:color w:val="000000"/>
                <w:sz w:val="19"/>
                <w:szCs w:val="19"/>
                <w:shd w:val="clear" w:color="auto" w:fill="FFFFFF"/>
              </w:rPr>
            </w:pPr>
            <w:r w:rsidRPr="00FB68E5">
              <w:rPr>
                <w:color w:val="000000"/>
                <w:sz w:val="19"/>
                <w:szCs w:val="19"/>
                <w:shd w:val="clear" w:color="auto" w:fill="FFFFFF"/>
              </w:rPr>
              <w:t>&lt;dd-</w:t>
            </w:r>
            <w:proofErr w:type="spellStart"/>
            <w:r w:rsidRPr="00FB68E5">
              <w:rPr>
                <w:color w:val="000000"/>
                <w:sz w:val="19"/>
                <w:szCs w:val="19"/>
                <w:shd w:val="clear" w:color="auto" w:fill="FFFFFF"/>
              </w:rPr>
              <w:t>Mmm</w:t>
            </w:r>
            <w:proofErr w:type="spellEnd"/>
            <w:r w:rsidRPr="00FB68E5">
              <w:rPr>
                <w:color w:val="000000"/>
                <w:sz w:val="19"/>
                <w:szCs w:val="19"/>
                <w:shd w:val="clear" w:color="auto" w:fill="FFFFFF"/>
              </w:rPr>
              <w:t>-</w:t>
            </w:r>
            <w:proofErr w:type="spellStart"/>
            <w:r w:rsidRPr="00FB68E5">
              <w:rPr>
                <w:color w:val="000000"/>
                <w:sz w:val="19"/>
                <w:szCs w:val="19"/>
                <w:shd w:val="clear" w:color="auto" w:fill="FFFFFF"/>
              </w:rPr>
              <w:t>yyyy</w:t>
            </w:r>
            <w:proofErr w:type="spellEnd"/>
            <w:r w:rsidRPr="00FB68E5">
              <w:rPr>
                <w:color w:val="000000"/>
                <w:sz w:val="19"/>
                <w:szCs w:val="19"/>
                <w:shd w:val="clear" w:color="auto" w:fill="FFFFFF"/>
              </w:rPr>
              <w:t>&gt;</w:t>
            </w:r>
          </w:p>
        </w:tc>
      </w:tr>
    </w:tbl>
    <w:p w14:paraId="34B4E58B" w14:textId="2A6CB8B1" w:rsidR="001A6C9B" w:rsidRPr="00953DFF" w:rsidRDefault="00532A48" w:rsidP="001A6C9B">
      <w:pPr>
        <w:spacing w:before="0" w:after="0"/>
        <w:rPr>
          <w:rFonts w:cs="Segoe UI"/>
          <w:b/>
          <w:bCs/>
          <w:caps/>
          <w:color w:val="000000" w:themeColor="text1"/>
          <w:kern w:val="0"/>
          <w:sz w:val="24"/>
          <w:szCs w:val="28"/>
          <w14:ligatures w14:val="none"/>
        </w:rPr>
      </w:pPr>
      <w:r w:rsidRPr="00FB68E5">
        <w:br w:type="page"/>
      </w:r>
    </w:p>
    <w:p w14:paraId="7A2014EC" w14:textId="2D864598" w:rsidR="008B11F6" w:rsidRPr="00953DFF" w:rsidRDefault="008B11F6" w:rsidP="00953DFF">
      <w:pPr>
        <w:pStyle w:val="H1-QS"/>
        <w:rPr>
          <w:caps/>
          <w:color w:val="000000" w:themeColor="text1"/>
          <w:kern w:val="0"/>
          <w:szCs w:val="28"/>
        </w:rPr>
      </w:pPr>
      <w:bookmarkStart w:id="3" w:name="_Toc207383575"/>
      <w:bookmarkEnd w:id="0"/>
      <w:bookmarkEnd w:id="1"/>
      <w:bookmarkEnd w:id="2"/>
      <w:r>
        <w:lastRenderedPageBreak/>
        <w:t>Traceability Matrix</w:t>
      </w:r>
    </w:p>
    <w:p w14:paraId="761246DB" w14:textId="3FE33AAC" w:rsidR="006254CA" w:rsidRPr="000874F4" w:rsidRDefault="006254CA" w:rsidP="00AF5A54">
      <w:pPr>
        <w:pStyle w:val="Instructions"/>
      </w:pPr>
      <w:r w:rsidRPr="258755A9">
        <w:t xml:space="preserve">The </w:t>
      </w:r>
      <w:r w:rsidR="00A6195A">
        <w:t>Technical System Owner (</w:t>
      </w:r>
      <w:r w:rsidR="0049346C">
        <w:t xml:space="preserve">TSO) </w:t>
      </w:r>
      <w:r w:rsidR="0049346C" w:rsidRPr="00F06E20">
        <w:t>determines</w:t>
      </w:r>
      <w:r w:rsidRPr="258755A9">
        <w:t xml:space="preserve"> the </w:t>
      </w:r>
      <w:r w:rsidRPr="00F06E20">
        <w:t>extent</w:t>
      </w:r>
      <w:r w:rsidRPr="258755A9">
        <w:t xml:space="preserve"> requirements are traceable based on evaluation of system risk.</w:t>
      </w:r>
      <w:r w:rsidR="00D56EA7">
        <w:t xml:space="preserve"> </w:t>
      </w:r>
      <w:r w:rsidRPr="258755A9">
        <w:t>Trace requirements to design, if applicable, and testing.</w:t>
      </w:r>
    </w:p>
    <w:p w14:paraId="363532A6" w14:textId="3386FA3A" w:rsidR="006254CA" w:rsidRPr="006254CA" w:rsidRDefault="006254CA" w:rsidP="4067A25C">
      <w:pPr>
        <w:pStyle w:val="H0-BodyText"/>
        <w:rPr>
          <w:color w:val="000000" w:themeColor="text1"/>
        </w:rPr>
      </w:pPr>
      <w:r>
        <w:t xml:space="preserve">The traceability matrix ensures all requirements are traced to </w:t>
      </w:r>
      <w:r w:rsidRPr="00104A40">
        <w:rPr>
          <w:color w:val="000000" w:themeColor="text1"/>
        </w:rPr>
        <w:t xml:space="preserve">design and </w:t>
      </w:r>
      <w:r>
        <w:t>test cases/</w:t>
      </w:r>
      <w:r w:rsidR="00D82700" w:rsidRPr="00D82700">
        <w:t>s</w:t>
      </w:r>
      <w:r>
        <w:t xml:space="preserve">cripts. </w:t>
      </w:r>
    </w:p>
    <w:p w14:paraId="31E4E425" w14:textId="77777777" w:rsidR="006254CA" w:rsidRPr="006254CA" w:rsidRDefault="006254CA" w:rsidP="4067A25C">
      <w:pPr>
        <w:pStyle w:val="H0-BodyText"/>
      </w:pPr>
      <w:r>
        <w:t xml:space="preserve">This document is </w:t>
      </w:r>
      <w:r w:rsidRPr="0049346C">
        <w:t>a living document</w:t>
      </w:r>
      <w:r>
        <w:t xml:space="preserve"> and is maintained to reflect the system throughout the entire lifecycle of the system.</w:t>
      </w:r>
    </w:p>
    <w:p w14:paraId="24B0DB3B" w14:textId="5727A7EC" w:rsidR="00602F52" w:rsidRDefault="00602F52" w:rsidP="00BB5AD5">
      <w:pPr>
        <w:pStyle w:val="CaptionTable-QS"/>
        <w:rPr>
          <w:szCs w:val="20"/>
        </w:rPr>
      </w:pPr>
      <w:r w:rsidRPr="00A61D25">
        <w:rPr>
          <w:szCs w:val="20"/>
        </w:rPr>
        <w:t xml:space="preserve">Table </w:t>
      </w:r>
      <w:r w:rsidRPr="00A61D25">
        <w:rPr>
          <w:szCs w:val="20"/>
        </w:rPr>
        <w:fldChar w:fldCharType="begin"/>
      </w:r>
      <w:r w:rsidRPr="00A61D25">
        <w:rPr>
          <w:szCs w:val="20"/>
        </w:rPr>
        <w:instrText xml:space="preserve"> SEQ Table \* ARABIC </w:instrText>
      </w:r>
      <w:r w:rsidRPr="00A61D25">
        <w:rPr>
          <w:szCs w:val="20"/>
        </w:rPr>
        <w:fldChar w:fldCharType="separate"/>
      </w:r>
      <w:r w:rsidRPr="00A61D25">
        <w:rPr>
          <w:szCs w:val="20"/>
        </w:rPr>
        <w:t>1</w:t>
      </w:r>
      <w:r w:rsidRPr="00A61D25">
        <w:rPr>
          <w:szCs w:val="20"/>
        </w:rPr>
        <w:fldChar w:fldCharType="end"/>
      </w:r>
      <w:r w:rsidRPr="00A61D25">
        <w:rPr>
          <w:szCs w:val="20"/>
        </w:rPr>
        <w:t xml:space="preserve">: </w:t>
      </w:r>
      <w:r w:rsidR="005538F7" w:rsidRPr="00A61D25">
        <w:rPr>
          <w:szCs w:val="20"/>
        </w:rPr>
        <w:t>Traceability Matrix</w:t>
      </w:r>
      <w:r w:rsidR="0095573F" w:rsidRPr="00A61D25">
        <w:rPr>
          <w:szCs w:val="20"/>
        </w:rPr>
        <w:t xml:space="preserve"> </w:t>
      </w:r>
    </w:p>
    <w:tbl>
      <w:tblPr>
        <w:tblStyle w:val="TableGrid"/>
        <w:tblW w:w="5026" w:type="pct"/>
        <w:jc w:val="center"/>
        <w:tblLayout w:type="fixed"/>
        <w:tblLook w:val="04A0" w:firstRow="1" w:lastRow="0" w:firstColumn="1" w:lastColumn="0" w:noHBand="0" w:noVBand="1"/>
      </w:tblPr>
      <w:tblGrid>
        <w:gridCol w:w="1435"/>
        <w:gridCol w:w="4950"/>
        <w:gridCol w:w="4461"/>
      </w:tblGrid>
      <w:tr w:rsidR="00907EE8" w:rsidRPr="00FB68E5" w14:paraId="500B5E95" w14:textId="77777777" w:rsidTr="004766F0">
        <w:trPr>
          <w:cantSplit w:val="0"/>
          <w:trHeight w:val="279"/>
          <w:tblHeader/>
          <w:jc w:val="center"/>
        </w:trPr>
        <w:tc>
          <w:tcPr>
            <w:tcW w:w="1435" w:type="dxa"/>
            <w:shd w:val="clear" w:color="auto" w:fill="D9D9D9"/>
          </w:tcPr>
          <w:p w14:paraId="4CF98ACF" w14:textId="77777777" w:rsidR="00907EE8" w:rsidRPr="00FB68E5" w:rsidRDefault="00907EE8" w:rsidP="00C56D2F">
            <w:pPr>
              <w:pStyle w:val="TableHeader-QS"/>
            </w:pPr>
            <w:r>
              <w:t>Req #</w:t>
            </w:r>
          </w:p>
        </w:tc>
        <w:tc>
          <w:tcPr>
            <w:tcW w:w="4950" w:type="dxa"/>
            <w:shd w:val="clear" w:color="auto" w:fill="D9D9D9"/>
          </w:tcPr>
          <w:p w14:paraId="1C4F0623" w14:textId="1B5AB6D3" w:rsidR="00907EE8" w:rsidRPr="00FB68E5" w:rsidRDefault="00907EE8" w:rsidP="00C56D2F">
            <w:pPr>
              <w:pStyle w:val="TableHeader-QS"/>
            </w:pPr>
            <w:r>
              <w:t>Des</w:t>
            </w:r>
            <w:r w:rsidR="004766F0">
              <w:t>ign Element</w:t>
            </w:r>
          </w:p>
        </w:tc>
        <w:tc>
          <w:tcPr>
            <w:tcW w:w="4461" w:type="dxa"/>
            <w:shd w:val="clear" w:color="auto" w:fill="D9D9D9"/>
          </w:tcPr>
          <w:p w14:paraId="26CAE04B" w14:textId="62B8CEBE" w:rsidR="00907EE8" w:rsidRPr="00FB68E5" w:rsidRDefault="004766F0" w:rsidP="00C56D2F">
            <w:pPr>
              <w:pStyle w:val="TableHeader-QS"/>
            </w:pPr>
            <w:r>
              <w:t>Test Script Name</w:t>
            </w:r>
          </w:p>
        </w:tc>
      </w:tr>
      <w:tr w:rsidR="00907EE8" w:rsidRPr="00FB68E5" w14:paraId="1CE74800" w14:textId="77777777" w:rsidTr="004766F0">
        <w:trPr>
          <w:trHeight w:val="469"/>
          <w:jc w:val="center"/>
        </w:trPr>
        <w:tc>
          <w:tcPr>
            <w:tcW w:w="1435" w:type="dxa"/>
          </w:tcPr>
          <w:p w14:paraId="5F3862F4" w14:textId="570B93ED" w:rsidR="00907EE8" w:rsidRPr="00FB68E5" w:rsidRDefault="00365F93" w:rsidP="00C56D2F">
            <w:pPr>
              <w:pStyle w:val="TableTxt-QS"/>
            </w:pPr>
            <w:r>
              <w:t>&lt;</w:t>
            </w:r>
            <w:r w:rsidR="00D82700">
              <w:t>X</w:t>
            </w:r>
            <w:r w:rsidR="00907EE8">
              <w:t>.</w:t>
            </w:r>
            <w:r w:rsidR="00D82700">
              <w:t>#&gt;</w:t>
            </w:r>
          </w:p>
        </w:tc>
        <w:tc>
          <w:tcPr>
            <w:tcW w:w="4950" w:type="dxa"/>
          </w:tcPr>
          <w:p w14:paraId="113908E7" w14:textId="317261A4" w:rsidR="00907EE8" w:rsidRPr="00FB68E5" w:rsidRDefault="00907EE8" w:rsidP="00C56D2F">
            <w:pPr>
              <w:pStyle w:val="TableTxt-QS"/>
            </w:pPr>
            <w:r w:rsidRPr="00FB68E5">
              <w:t>&lt;</w:t>
            </w:r>
            <w:r w:rsidR="004766F0">
              <w:t>Design Element</w:t>
            </w:r>
            <w:r w:rsidRPr="00FB68E5">
              <w:t>&gt;</w:t>
            </w:r>
          </w:p>
        </w:tc>
        <w:tc>
          <w:tcPr>
            <w:tcW w:w="4461" w:type="dxa"/>
          </w:tcPr>
          <w:p w14:paraId="54174CB9" w14:textId="4A8347E6" w:rsidR="00907EE8" w:rsidRPr="00FB68E5" w:rsidRDefault="00907EE8" w:rsidP="00C56D2F">
            <w:pPr>
              <w:pStyle w:val="TableTxt-QS"/>
              <w:jc w:val="center"/>
            </w:pPr>
            <w:r w:rsidRPr="00FB68E5">
              <w:t>&lt;</w:t>
            </w:r>
            <w:r w:rsidR="004766F0">
              <w:t>Test Script Name</w:t>
            </w:r>
            <w:r w:rsidRPr="00FB68E5">
              <w:t>&gt;</w:t>
            </w:r>
          </w:p>
        </w:tc>
      </w:tr>
    </w:tbl>
    <w:p w14:paraId="7E7265C6" w14:textId="26864668" w:rsidR="00513EB4" w:rsidRPr="00BE608E" w:rsidRDefault="00513EB4" w:rsidP="00AF5A54">
      <w:pPr>
        <w:pStyle w:val="Instructions"/>
      </w:pPr>
      <w:bookmarkStart w:id="4" w:name="_Hlk205591135"/>
      <w:bookmarkStart w:id="5" w:name="_Toc226539277"/>
      <w:bookmarkStart w:id="6" w:name="_Toc216350783"/>
      <w:bookmarkStart w:id="7" w:name="_Toc221022526"/>
      <w:bookmarkEnd w:id="4"/>
      <w:r w:rsidRPr="00BE608E">
        <w:rPr>
          <w:noProof/>
        </w:rPr>
        <w:drawing>
          <wp:inline distT="0" distB="0" distL="0" distR="0" wp14:anchorId="05B74DA0" wp14:editId="6429ADCB">
            <wp:extent cx="152400" cy="152400"/>
            <wp:effectExtent l="0" t="0" r="0" b="0"/>
            <wp:docPr id="1372826434" name="Picture 5" descr="Add a new row to th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3212" name="Picture 5" descr="Add a new row to the tabl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E608E">
        <w:t xml:space="preserve"> Add </w:t>
      </w:r>
      <w:r>
        <w:t>requirements by</w:t>
      </w:r>
      <w:r w:rsidRPr="00BE608E">
        <w:t xml:space="preserve"> replicating the row above</w:t>
      </w:r>
    </w:p>
    <w:p w14:paraId="7BEE96CA" w14:textId="77777777" w:rsidR="0094060C" w:rsidRPr="00FB68E5" w:rsidRDefault="0094060C" w:rsidP="0094060C">
      <w:pPr>
        <w:pStyle w:val="H0-QS"/>
        <w:ind w:left="0" w:firstLine="0"/>
        <w:rPr>
          <w:caps w:val="0"/>
        </w:rPr>
      </w:pPr>
      <w:bookmarkStart w:id="8" w:name="_Toc230182778"/>
      <w:bookmarkEnd w:id="5"/>
      <w:bookmarkEnd w:id="6"/>
      <w:bookmarkEnd w:id="7"/>
      <w:r w:rsidRPr="00FB68E5">
        <w:rPr>
          <w:caps w:val="0"/>
        </w:rPr>
        <w:t>TERMS AND DEFINITIONS</w:t>
      </w:r>
      <w:bookmarkEnd w:id="8"/>
    </w:p>
    <w:p w14:paraId="0B1BC35D" w14:textId="77777777" w:rsidR="0094060C" w:rsidRPr="00FB68E5" w:rsidRDefault="0094060C" w:rsidP="0094060C">
      <w:pPr>
        <w:pStyle w:val="Instructions"/>
      </w:pPr>
      <w:r w:rsidRPr="00FB68E5">
        <w:rPr>
          <w:rStyle w:val="BodyTxt-QSChar"/>
        </w:rPr>
        <w:t>Acronyms are spelled out on first mention with the abbreviation in parentheses immediately following.</w:t>
      </w:r>
      <w:r w:rsidRPr="00FB68E5">
        <w:t xml:space="preserve"> The abbreviation is used alone thereafter. Remove the table below if it is not needed.</w:t>
      </w:r>
    </w:p>
    <w:p w14:paraId="4322838D" w14:textId="77777777" w:rsidR="0094060C" w:rsidRPr="00FB68E5" w:rsidRDefault="0094060C" w:rsidP="0094060C">
      <w:pPr>
        <w:pStyle w:val="Example"/>
      </w:pPr>
      <w:r w:rsidRPr="00FB68E5">
        <w:t>The terms and acronyms in this document are defined at their first occurrence.</w:t>
      </w:r>
    </w:p>
    <w:p w14:paraId="1E1D9DFA" w14:textId="77777777" w:rsidR="0094060C" w:rsidRPr="00FB68E5" w:rsidRDefault="0094060C" w:rsidP="0094060C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Table </w:t>
      </w:r>
      <w:r w:rsidRPr="00FB68E5">
        <w:rPr>
          <w:noProof w:val="0"/>
          <w:sz w:val="21"/>
          <w:lang w:val="en-US"/>
        </w:rPr>
        <w:fldChar w:fldCharType="begin"/>
      </w:r>
      <w:r w:rsidRPr="00FB68E5">
        <w:rPr>
          <w:noProof w:val="0"/>
          <w:sz w:val="21"/>
          <w:lang w:val="en-US"/>
        </w:rPr>
        <w:instrText xml:space="preserve"> SEQ Table \* ARABIC </w:instrText>
      </w:r>
      <w:r w:rsidRPr="00FB68E5">
        <w:rPr>
          <w:noProof w:val="0"/>
          <w:sz w:val="21"/>
          <w:lang w:val="en-US"/>
        </w:rPr>
        <w:fldChar w:fldCharType="separate"/>
      </w:r>
      <w:r>
        <w:rPr>
          <w:sz w:val="21"/>
          <w:lang w:val="en-US"/>
        </w:rPr>
        <w:t>2</w:t>
      </w:r>
      <w:r w:rsidRPr="00FB68E5">
        <w:rPr>
          <w:noProof w:val="0"/>
          <w:sz w:val="21"/>
          <w:lang w:val="en-US"/>
        </w:rPr>
        <w:fldChar w:fldCharType="end"/>
      </w: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 w:rsidRPr="00FB68E5">
        <w:rPr>
          <w:noProof w:val="0"/>
          <w:lang w:val="en-US"/>
        </w:rPr>
        <w:t>Terms and Definitions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35"/>
        <w:gridCol w:w="7555"/>
      </w:tblGrid>
      <w:tr w:rsidR="0094060C" w:rsidRPr="00FB68E5" w14:paraId="36736627" w14:textId="77777777" w:rsidTr="00C56D2F">
        <w:trPr>
          <w:tblHeader/>
        </w:trPr>
        <w:tc>
          <w:tcPr>
            <w:tcW w:w="3235" w:type="dxa"/>
            <w:shd w:val="clear" w:color="auto" w:fill="D9D9D9" w:themeFill="background1" w:themeFillShade="D9"/>
          </w:tcPr>
          <w:p w14:paraId="71424CEB" w14:textId="77777777" w:rsidR="0094060C" w:rsidRPr="00FB68E5" w:rsidRDefault="0094060C" w:rsidP="00C56D2F">
            <w:pPr>
              <w:pStyle w:val="TableHeader-QS"/>
            </w:pPr>
            <w:r w:rsidRPr="00FB68E5">
              <w:t>Term</w:t>
            </w:r>
          </w:p>
        </w:tc>
        <w:tc>
          <w:tcPr>
            <w:tcW w:w="7555" w:type="dxa"/>
            <w:shd w:val="clear" w:color="auto" w:fill="D9D9D9" w:themeFill="background1" w:themeFillShade="D9"/>
          </w:tcPr>
          <w:p w14:paraId="178DD00E" w14:textId="77777777" w:rsidR="0094060C" w:rsidRPr="00FB68E5" w:rsidRDefault="0094060C" w:rsidP="00C56D2F">
            <w:pPr>
              <w:pStyle w:val="TableHeader-QS"/>
            </w:pPr>
            <w:r w:rsidRPr="00FB68E5">
              <w:t>Definition</w:t>
            </w:r>
          </w:p>
        </w:tc>
      </w:tr>
      <w:tr w:rsidR="0094060C" w:rsidRPr="00FB68E5" w14:paraId="3796A45E" w14:textId="77777777" w:rsidTr="00C56D2F">
        <w:trPr>
          <w:trHeight w:val="490"/>
        </w:trPr>
        <w:tc>
          <w:tcPr>
            <w:tcW w:w="3235" w:type="dxa"/>
          </w:tcPr>
          <w:p w14:paraId="0422C16F" w14:textId="77777777" w:rsidR="0094060C" w:rsidRPr="00FB68E5" w:rsidRDefault="0094060C" w:rsidP="00C56D2F">
            <w:pPr>
              <w:pStyle w:val="TableTxt-QS"/>
            </w:pPr>
            <w:r w:rsidRPr="00FB68E5">
              <w:t>&lt;Term or Acronym&gt;</w:t>
            </w:r>
          </w:p>
        </w:tc>
        <w:tc>
          <w:tcPr>
            <w:tcW w:w="7555" w:type="dxa"/>
          </w:tcPr>
          <w:p w14:paraId="44637BF1" w14:textId="77777777" w:rsidR="0094060C" w:rsidRPr="00FB68E5" w:rsidRDefault="0094060C" w:rsidP="00C56D2F">
            <w:pPr>
              <w:pStyle w:val="TableTxt-QS"/>
            </w:pPr>
            <w:r w:rsidRPr="00FB68E5">
              <w:t xml:space="preserve">&lt;Definition - </w:t>
            </w:r>
            <w:r w:rsidRPr="00FB68E5">
              <w:rPr>
                <w:rFonts w:eastAsia="Times New Roman"/>
                <w:color w:val="000000"/>
                <w:sz w:val="19"/>
                <w:szCs w:val="19"/>
              </w:rPr>
              <w:t>Explain what the term or letters mean</w:t>
            </w:r>
            <w:r w:rsidRPr="00FB68E5">
              <w:t>&gt;</w:t>
            </w:r>
          </w:p>
        </w:tc>
      </w:tr>
    </w:tbl>
    <w:p w14:paraId="292C7F7E" w14:textId="77777777" w:rsidR="0094060C" w:rsidRPr="00FB68E5" w:rsidRDefault="0094060C" w:rsidP="0094060C">
      <w:pPr>
        <w:pStyle w:val="H0-QS"/>
        <w:ind w:left="0" w:firstLine="0"/>
      </w:pPr>
      <w:bookmarkStart w:id="9" w:name="_Toc230182779"/>
      <w:r w:rsidRPr="00FB68E5">
        <w:rPr>
          <w:caps w:val="0"/>
        </w:rPr>
        <w:t>REFERENCED DOCUMENTS</w:t>
      </w:r>
      <w:bookmarkEnd w:id="9"/>
    </w:p>
    <w:p w14:paraId="2B23DA58" w14:textId="77777777" w:rsidR="0094060C" w:rsidRPr="00FB68E5" w:rsidRDefault="0094060C" w:rsidP="0094060C">
      <w:pPr>
        <w:pStyle w:val="Instructions"/>
        <w:rPr>
          <w:rStyle w:val="BodyTxt-QSChar"/>
        </w:rPr>
      </w:pPr>
      <w:r w:rsidRPr="00FB68E5">
        <w:rPr>
          <w:rStyle w:val="BodyTxt-QSChar"/>
        </w:rPr>
        <w:t>Only list documents that are cited within the body text of the document.</w:t>
      </w:r>
    </w:p>
    <w:p w14:paraId="197C2615" w14:textId="77777777" w:rsidR="0094060C" w:rsidRPr="00FB68E5" w:rsidRDefault="0094060C" w:rsidP="0094060C">
      <w:pPr>
        <w:pStyle w:val="H0-BodyText"/>
      </w:pPr>
      <w:r w:rsidRPr="00FB68E5">
        <w:t>System documents are stored in the Document Management System, &lt;</w:t>
      </w:r>
      <w:proofErr w:type="spellStart"/>
      <w:r w:rsidRPr="00FB68E5">
        <w:t>QualityDocs</w:t>
      </w:r>
      <w:proofErr w:type="spellEnd"/>
      <w:r w:rsidRPr="00FB68E5">
        <w:t>&gt;. Additional artifacts (including &lt;artifact type&gt;) are stored in &lt;Tool - Artifact Location&gt;.</w:t>
      </w:r>
    </w:p>
    <w:p w14:paraId="4ACDAB60" w14:textId="77777777" w:rsidR="0094060C" w:rsidRPr="00FB68E5" w:rsidRDefault="0094060C" w:rsidP="0094060C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Table </w:t>
      </w:r>
      <w:r w:rsidRPr="00FB68E5">
        <w:rPr>
          <w:noProof w:val="0"/>
          <w:sz w:val="21"/>
          <w:lang w:val="en-US"/>
        </w:rPr>
        <w:fldChar w:fldCharType="begin"/>
      </w:r>
      <w:r w:rsidRPr="00FB68E5">
        <w:rPr>
          <w:noProof w:val="0"/>
          <w:sz w:val="21"/>
          <w:lang w:val="en-US"/>
        </w:rPr>
        <w:instrText xml:space="preserve"> SEQ Table \* ARABIC </w:instrText>
      </w:r>
      <w:r w:rsidRPr="00FB68E5">
        <w:rPr>
          <w:noProof w:val="0"/>
          <w:sz w:val="21"/>
          <w:lang w:val="en-US"/>
        </w:rPr>
        <w:fldChar w:fldCharType="separate"/>
      </w:r>
      <w:r>
        <w:rPr>
          <w:sz w:val="21"/>
          <w:lang w:val="en-US"/>
        </w:rPr>
        <w:t>3</w:t>
      </w:r>
      <w:r w:rsidRPr="00FB68E5">
        <w:rPr>
          <w:noProof w:val="0"/>
          <w:sz w:val="21"/>
          <w:lang w:val="en-US"/>
        </w:rPr>
        <w:fldChar w:fldCharType="end"/>
      </w: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 w:rsidRPr="00FB68E5">
        <w:rPr>
          <w:noProof w:val="0"/>
          <w:lang w:val="en-US"/>
        </w:rPr>
        <w:t>Referenced Documents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8365"/>
      </w:tblGrid>
      <w:tr w:rsidR="0094060C" w:rsidRPr="00FB68E5" w14:paraId="31FD72B0" w14:textId="77777777" w:rsidTr="00C56D2F">
        <w:trPr>
          <w:tblHeader/>
        </w:trPr>
        <w:tc>
          <w:tcPr>
            <w:tcW w:w="2425" w:type="dxa"/>
            <w:shd w:val="clear" w:color="auto" w:fill="D9D9D9" w:themeFill="background1" w:themeFillShade="D9"/>
          </w:tcPr>
          <w:p w14:paraId="4F34611C" w14:textId="77777777" w:rsidR="0094060C" w:rsidRPr="00FB68E5" w:rsidRDefault="0094060C" w:rsidP="00C56D2F">
            <w:pPr>
              <w:pStyle w:val="TableHeader-QS"/>
            </w:pPr>
            <w:r w:rsidRPr="00FB68E5">
              <w:t>Document Number</w:t>
            </w:r>
          </w:p>
        </w:tc>
        <w:tc>
          <w:tcPr>
            <w:tcW w:w="8365" w:type="dxa"/>
            <w:shd w:val="clear" w:color="auto" w:fill="D9D9D9" w:themeFill="background1" w:themeFillShade="D9"/>
          </w:tcPr>
          <w:p w14:paraId="277E43D8" w14:textId="77777777" w:rsidR="0094060C" w:rsidRPr="00FB68E5" w:rsidRDefault="0094060C" w:rsidP="00C56D2F">
            <w:pPr>
              <w:pStyle w:val="TableHeader-QS"/>
            </w:pPr>
            <w:r w:rsidRPr="00FB68E5">
              <w:t>Document Name</w:t>
            </w:r>
          </w:p>
        </w:tc>
      </w:tr>
      <w:tr w:rsidR="0094060C" w:rsidRPr="00FB68E5" w14:paraId="4E5412B0" w14:textId="77777777" w:rsidTr="00C56D2F">
        <w:trPr>
          <w:trHeight w:val="490"/>
        </w:trPr>
        <w:tc>
          <w:tcPr>
            <w:tcW w:w="2425" w:type="dxa"/>
          </w:tcPr>
          <w:p w14:paraId="63258CC6" w14:textId="77777777" w:rsidR="0094060C" w:rsidRPr="00FB68E5" w:rsidRDefault="0094060C" w:rsidP="00C56D2F">
            <w:pPr>
              <w:pStyle w:val="TableTxt-QS"/>
            </w:pPr>
            <w:r w:rsidRPr="00FB68E5">
              <w:t>&lt;Document Number&gt;</w:t>
            </w:r>
          </w:p>
        </w:tc>
        <w:tc>
          <w:tcPr>
            <w:tcW w:w="8365" w:type="dxa"/>
          </w:tcPr>
          <w:p w14:paraId="329662AB" w14:textId="77777777" w:rsidR="0094060C" w:rsidRPr="00FB68E5" w:rsidRDefault="0094060C" w:rsidP="00C56D2F">
            <w:pPr>
              <w:pStyle w:val="TableTxt-QS"/>
            </w:pPr>
            <w:r w:rsidRPr="00FB68E5">
              <w:t>&lt;Document Name&gt;</w:t>
            </w:r>
          </w:p>
        </w:tc>
      </w:tr>
    </w:tbl>
    <w:p w14:paraId="0A5DB83E" w14:textId="77777777" w:rsidR="0094060C" w:rsidRPr="00FB68E5" w:rsidRDefault="0094060C" w:rsidP="0094060C">
      <w:pPr>
        <w:pStyle w:val="H0-BodyText"/>
      </w:pPr>
    </w:p>
    <w:p w14:paraId="4871CEE1" w14:textId="77777777" w:rsidR="0094060C" w:rsidRPr="00FB68E5" w:rsidRDefault="0094060C" w:rsidP="0094060C">
      <w:pPr>
        <w:pStyle w:val="H0-BodyText"/>
      </w:pPr>
      <w:r w:rsidRPr="00FB68E5">
        <w:t>The following attachments are associated with this document:</w:t>
      </w:r>
    </w:p>
    <w:p w14:paraId="511A7BF5" w14:textId="77777777" w:rsidR="0094060C" w:rsidRPr="00FB68E5" w:rsidRDefault="0094060C" w:rsidP="0094060C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Table </w:t>
      </w:r>
      <w:r w:rsidRPr="00FB68E5">
        <w:rPr>
          <w:noProof w:val="0"/>
          <w:sz w:val="21"/>
          <w:lang w:val="en-US"/>
        </w:rPr>
        <w:fldChar w:fldCharType="begin"/>
      </w:r>
      <w:r w:rsidRPr="00FB68E5">
        <w:rPr>
          <w:noProof w:val="0"/>
          <w:sz w:val="21"/>
          <w:lang w:val="en-US"/>
        </w:rPr>
        <w:instrText xml:space="preserve"> SEQ Table \* ARABIC </w:instrText>
      </w:r>
      <w:r w:rsidRPr="00FB68E5">
        <w:rPr>
          <w:noProof w:val="0"/>
          <w:sz w:val="21"/>
          <w:lang w:val="en-US"/>
        </w:rPr>
        <w:fldChar w:fldCharType="separate"/>
      </w:r>
      <w:r>
        <w:rPr>
          <w:sz w:val="21"/>
          <w:lang w:val="en-US"/>
        </w:rPr>
        <w:t>4</w:t>
      </w:r>
      <w:r w:rsidRPr="00FB68E5">
        <w:rPr>
          <w:noProof w:val="0"/>
          <w:sz w:val="21"/>
          <w:lang w:val="en-US"/>
        </w:rPr>
        <w:fldChar w:fldCharType="end"/>
      </w: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 w:rsidRPr="00FB68E5">
        <w:rPr>
          <w:noProof w:val="0"/>
          <w:lang w:val="en-US"/>
        </w:rPr>
        <w:t>Attachments</w:t>
      </w:r>
    </w:p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425"/>
        <w:gridCol w:w="4941"/>
        <w:gridCol w:w="3402"/>
      </w:tblGrid>
      <w:tr w:rsidR="0094060C" w:rsidRPr="00FB68E5" w14:paraId="1DF44C88" w14:textId="77777777" w:rsidTr="00C56D2F">
        <w:trPr>
          <w:tblHeader/>
        </w:trPr>
        <w:tc>
          <w:tcPr>
            <w:tcW w:w="2425" w:type="dxa"/>
            <w:shd w:val="clear" w:color="auto" w:fill="D9D9D9" w:themeFill="background1" w:themeFillShade="D9"/>
          </w:tcPr>
          <w:p w14:paraId="00124744" w14:textId="77777777" w:rsidR="0094060C" w:rsidRPr="00FB68E5" w:rsidRDefault="0094060C" w:rsidP="00C56D2F">
            <w:pPr>
              <w:pStyle w:val="TableHeader-QS"/>
            </w:pPr>
            <w:r w:rsidRPr="00FB68E5">
              <w:t>Document Number</w:t>
            </w:r>
          </w:p>
        </w:tc>
        <w:tc>
          <w:tcPr>
            <w:tcW w:w="4941" w:type="dxa"/>
            <w:shd w:val="clear" w:color="auto" w:fill="D9D9D9" w:themeFill="background1" w:themeFillShade="D9"/>
          </w:tcPr>
          <w:p w14:paraId="5844A656" w14:textId="77777777" w:rsidR="0094060C" w:rsidRPr="00FB68E5" w:rsidRDefault="0094060C" w:rsidP="00C56D2F">
            <w:pPr>
              <w:pStyle w:val="TableHeader-QS"/>
            </w:pPr>
            <w:r w:rsidRPr="00FB68E5">
              <w:t>Document Name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5CAE18A5" w14:textId="77777777" w:rsidR="0094060C" w:rsidRPr="00FB68E5" w:rsidRDefault="0094060C" w:rsidP="00C56D2F">
            <w:pPr>
              <w:pStyle w:val="TableHeader-QS"/>
            </w:pPr>
            <w:r w:rsidRPr="00FB68E5">
              <w:t>Document Approvers</w:t>
            </w:r>
          </w:p>
        </w:tc>
      </w:tr>
      <w:tr w:rsidR="0094060C" w:rsidRPr="00FB68E5" w14:paraId="3E8C0EAB" w14:textId="77777777" w:rsidTr="00C56D2F">
        <w:trPr>
          <w:trHeight w:val="490"/>
        </w:trPr>
        <w:tc>
          <w:tcPr>
            <w:tcW w:w="2425" w:type="dxa"/>
          </w:tcPr>
          <w:p w14:paraId="4028C809" w14:textId="77777777" w:rsidR="0094060C" w:rsidRPr="00FB68E5" w:rsidRDefault="0094060C" w:rsidP="00C56D2F">
            <w:r w:rsidRPr="00FB68E5">
              <w:t>&lt;Document Number&gt;</w:t>
            </w:r>
          </w:p>
        </w:tc>
        <w:tc>
          <w:tcPr>
            <w:tcW w:w="4941" w:type="dxa"/>
          </w:tcPr>
          <w:p w14:paraId="778ED7CF" w14:textId="77777777" w:rsidR="0094060C" w:rsidRPr="00FB68E5" w:rsidRDefault="0094060C" w:rsidP="00C56D2F">
            <w:r w:rsidRPr="00FB68E5">
              <w:t>&lt;Document Name&gt;</w:t>
            </w:r>
          </w:p>
        </w:tc>
        <w:tc>
          <w:tcPr>
            <w:tcW w:w="3402" w:type="dxa"/>
          </w:tcPr>
          <w:p w14:paraId="3DFA1889" w14:textId="77777777" w:rsidR="0094060C" w:rsidRPr="00FB68E5" w:rsidRDefault="0094060C" w:rsidP="00C56D2F">
            <w:r w:rsidRPr="00FB68E5">
              <w:t>&lt;Approver Role&gt;</w:t>
            </w:r>
          </w:p>
        </w:tc>
      </w:tr>
    </w:tbl>
    <w:p w14:paraId="05F3E66D" w14:textId="77777777" w:rsidR="005465B7" w:rsidRPr="00C40DA2" w:rsidRDefault="005465B7" w:rsidP="00A61D25">
      <w:pPr>
        <w:pStyle w:val="H0-QSNotinTOC"/>
      </w:pPr>
      <w:bookmarkStart w:id="10" w:name="_Toc226539279"/>
      <w:r w:rsidRPr="003053BF">
        <w:lastRenderedPageBreak/>
        <w:t>REVISION HISTORY</w:t>
      </w:r>
      <w:bookmarkEnd w:id="10"/>
    </w:p>
    <w:tbl>
      <w:tblPr>
        <w:tblStyle w:val="TableGrid"/>
        <w:tblW w:w="0" w:type="auto"/>
        <w:tblInd w:w="108" w:type="dxa"/>
        <w:tblLook w:val="01E0" w:firstRow="1" w:lastRow="1" w:firstColumn="1" w:lastColumn="1" w:noHBand="0" w:noVBand="0"/>
      </w:tblPr>
      <w:tblGrid>
        <w:gridCol w:w="1080"/>
        <w:gridCol w:w="1503"/>
        <w:gridCol w:w="3981"/>
        <w:gridCol w:w="2189"/>
        <w:gridCol w:w="1608"/>
      </w:tblGrid>
      <w:tr w:rsidR="005465B7" w:rsidRPr="0024428A" w14:paraId="4A8D71DC" w14:textId="77777777" w:rsidTr="00184A9D">
        <w:trPr>
          <w:trHeight w:val="552"/>
          <w:tblHeader/>
        </w:trPr>
        <w:tc>
          <w:tcPr>
            <w:tcW w:w="1078" w:type="dxa"/>
            <w:shd w:val="pct12" w:color="auto" w:fill="auto"/>
          </w:tcPr>
          <w:p w14:paraId="78DB90C7" w14:textId="77777777" w:rsidR="005465B7" w:rsidRPr="00046C76" w:rsidRDefault="005465B7" w:rsidP="00184A9D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Version</w:t>
            </w:r>
          </w:p>
        </w:tc>
        <w:tc>
          <w:tcPr>
            <w:tcW w:w="1503" w:type="dxa"/>
            <w:shd w:val="pct12" w:color="auto" w:fill="auto"/>
          </w:tcPr>
          <w:p w14:paraId="1A4E1071" w14:textId="77777777" w:rsidR="005465B7" w:rsidRPr="00046C76" w:rsidRDefault="005465B7" w:rsidP="00184A9D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Revision Date</w:t>
            </w:r>
          </w:p>
        </w:tc>
        <w:tc>
          <w:tcPr>
            <w:tcW w:w="3981" w:type="dxa"/>
            <w:shd w:val="pct12" w:color="auto" w:fill="auto"/>
          </w:tcPr>
          <w:p w14:paraId="3FD97320" w14:textId="77777777" w:rsidR="005465B7" w:rsidRPr="00046C76" w:rsidRDefault="005465B7" w:rsidP="00184A9D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Summary of Changes</w:t>
            </w:r>
          </w:p>
        </w:tc>
        <w:tc>
          <w:tcPr>
            <w:tcW w:w="2189" w:type="dxa"/>
            <w:shd w:val="pct12" w:color="auto" w:fill="auto"/>
          </w:tcPr>
          <w:p w14:paraId="142275AF" w14:textId="77777777" w:rsidR="005465B7" w:rsidRPr="00046C76" w:rsidRDefault="005465B7" w:rsidP="00184A9D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Revised By, Role</w:t>
            </w:r>
          </w:p>
        </w:tc>
        <w:tc>
          <w:tcPr>
            <w:tcW w:w="1608" w:type="dxa"/>
            <w:shd w:val="pct12" w:color="auto" w:fill="auto"/>
          </w:tcPr>
          <w:p w14:paraId="09097300" w14:textId="77777777" w:rsidR="005465B7" w:rsidRPr="00046C76" w:rsidRDefault="005465B7" w:rsidP="00184A9D">
            <w:pPr>
              <w:pStyle w:val="TableHeader-QS"/>
            </w:pPr>
            <w:r>
              <w:rPr>
                <w:kern w:val="2"/>
                <w14:ligatures w14:val="standardContextual"/>
              </w:rPr>
              <w:t>Reference Number</w:t>
            </w:r>
          </w:p>
        </w:tc>
      </w:tr>
      <w:tr w:rsidR="005465B7" w:rsidRPr="00A74D62" w14:paraId="32BEA9A1" w14:textId="77777777" w:rsidTr="00184A9D">
        <w:trPr>
          <w:trHeight w:val="2360"/>
        </w:trPr>
        <w:tc>
          <w:tcPr>
            <w:tcW w:w="1078" w:type="dxa"/>
          </w:tcPr>
          <w:p w14:paraId="2F55DADE" w14:textId="77777777" w:rsidR="005465B7" w:rsidRPr="00351EA6" w:rsidRDefault="005465B7" w:rsidP="00184A9D">
            <w:pPr>
              <w:pStyle w:val="TableTxt-QS"/>
            </w:pPr>
            <w:r>
              <w:t>&lt;</w:t>
            </w:r>
            <w:r w:rsidRPr="00351EA6">
              <w:t>Version Number</w:t>
            </w:r>
            <w:r>
              <w:t>&gt;</w:t>
            </w:r>
          </w:p>
        </w:tc>
        <w:tc>
          <w:tcPr>
            <w:tcW w:w="1503" w:type="dxa"/>
          </w:tcPr>
          <w:p w14:paraId="0BBA373D" w14:textId="77777777" w:rsidR="005465B7" w:rsidRPr="00351EA6" w:rsidRDefault="005465B7" w:rsidP="00184A9D">
            <w:pPr>
              <w:pStyle w:val="TableTxt-QS"/>
            </w:pPr>
            <w:r>
              <w:t>&lt;</w:t>
            </w:r>
            <w:r w:rsidRPr="00351EA6">
              <w:t>dd-</w:t>
            </w:r>
            <w:proofErr w:type="spellStart"/>
            <w:r w:rsidRPr="00351EA6">
              <w:t>Mmm</w:t>
            </w:r>
            <w:proofErr w:type="spellEnd"/>
            <w:r w:rsidRPr="00351EA6">
              <w:t>-</w:t>
            </w:r>
            <w:proofErr w:type="spellStart"/>
            <w:r w:rsidRPr="00351EA6">
              <w:t>yyyy</w:t>
            </w:r>
            <w:proofErr w:type="spellEnd"/>
            <w:r>
              <w:t>&gt;</w:t>
            </w:r>
          </w:p>
        </w:tc>
        <w:tc>
          <w:tcPr>
            <w:tcW w:w="3981" w:type="dxa"/>
          </w:tcPr>
          <w:p w14:paraId="01E5E8AB" w14:textId="77777777" w:rsidR="005465B7" w:rsidRPr="00351EA6" w:rsidRDefault="005465B7" w:rsidP="00184A9D">
            <w:pPr>
              <w:pStyle w:val="TableTxt-QS"/>
            </w:pPr>
            <w:r>
              <w:t>&lt;</w:t>
            </w:r>
            <w:r w:rsidRPr="00351EA6">
              <w:t>S</w:t>
            </w:r>
            <w:r>
              <w:t>uccinct description of the current revision being made to the document&gt;</w:t>
            </w:r>
          </w:p>
        </w:tc>
        <w:tc>
          <w:tcPr>
            <w:tcW w:w="2189" w:type="dxa"/>
          </w:tcPr>
          <w:p w14:paraId="6C1BA2DD" w14:textId="77777777" w:rsidR="005465B7" w:rsidRPr="00351EA6" w:rsidRDefault="005465B7" w:rsidP="00184A9D">
            <w:pPr>
              <w:pStyle w:val="TableTxt-QS"/>
            </w:pPr>
            <w:r>
              <w:t>&lt;</w:t>
            </w:r>
            <w:r w:rsidRPr="00351EA6">
              <w:t>Name, Role</w:t>
            </w:r>
            <w:r>
              <w:t>&gt;</w:t>
            </w:r>
          </w:p>
        </w:tc>
        <w:tc>
          <w:tcPr>
            <w:tcW w:w="1608" w:type="dxa"/>
          </w:tcPr>
          <w:p w14:paraId="7B43E1B5" w14:textId="77777777" w:rsidR="005465B7" w:rsidRPr="00351EA6" w:rsidRDefault="005465B7" w:rsidP="00184A9D">
            <w:pPr>
              <w:pStyle w:val="TableTxt-QS"/>
            </w:pPr>
            <w:r>
              <w:t>&lt;</w:t>
            </w:r>
            <w:r w:rsidRPr="00351EA6">
              <w:t>CHG#</w:t>
            </w:r>
            <w:r>
              <w:t xml:space="preserve">, </w:t>
            </w:r>
            <w:r w:rsidRPr="00351EA6">
              <w:t>RITM#</w:t>
            </w:r>
            <w:r>
              <w:t xml:space="preserve">, </w:t>
            </w:r>
            <w:r w:rsidRPr="00351EA6">
              <w:t>PRB#</w:t>
            </w:r>
            <w:r>
              <w:t>,</w:t>
            </w:r>
            <w:r w:rsidRPr="00351EA6">
              <w:t xml:space="preserve"> INC#</w:t>
            </w:r>
            <w:r>
              <w:t xml:space="preserve">, </w:t>
            </w:r>
            <w:r w:rsidRPr="00351EA6">
              <w:t>CAPA#</w:t>
            </w:r>
            <w:r>
              <w:t>&gt;</w:t>
            </w:r>
            <w:r w:rsidRPr="00351EA6">
              <w:t xml:space="preserve"> or</w:t>
            </w:r>
          </w:p>
          <w:p w14:paraId="7636E366" w14:textId="77777777" w:rsidR="005465B7" w:rsidRPr="00351EA6" w:rsidRDefault="005465B7" w:rsidP="00184A9D">
            <w:pPr>
              <w:pStyle w:val="TableTxt-QS"/>
            </w:pPr>
            <w:r w:rsidRPr="00351EA6">
              <w:t>N/A</w:t>
            </w:r>
          </w:p>
        </w:tc>
      </w:tr>
      <w:bookmarkEnd w:id="3"/>
    </w:tbl>
    <w:p w14:paraId="3D3A1188" w14:textId="288472FB" w:rsidR="00826F16" w:rsidRPr="00C40DA2" w:rsidRDefault="00826F16" w:rsidP="0049346C">
      <w:pPr>
        <w:spacing w:before="360" w:after="60"/>
      </w:pPr>
    </w:p>
    <w:sectPr w:rsidR="00826F16" w:rsidRPr="00C40DA2" w:rsidSect="003B5775">
      <w:headerReference w:type="default" r:id="rId19"/>
      <w:footerReference w:type="default" r:id="rId20"/>
      <w:pgSz w:w="12240" w:h="15840"/>
      <w:pgMar w:top="600" w:right="720" w:bottom="720" w:left="72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2474B" w14:textId="77777777" w:rsidR="008038F7" w:rsidRDefault="008038F7" w:rsidP="00CA6FE7">
      <w:pPr>
        <w:spacing w:after="0"/>
      </w:pPr>
      <w:r>
        <w:separator/>
      </w:r>
    </w:p>
  </w:endnote>
  <w:endnote w:type="continuationSeparator" w:id="0">
    <w:p w14:paraId="0EBBF660" w14:textId="77777777" w:rsidR="008038F7" w:rsidRDefault="008038F7" w:rsidP="00CA6FE7">
      <w:pPr>
        <w:spacing w:after="0"/>
      </w:pPr>
      <w:r>
        <w:continuationSeparator/>
      </w:r>
    </w:p>
  </w:endnote>
  <w:endnote w:type="continuationNotice" w:id="1">
    <w:p w14:paraId="58E8F80E" w14:textId="77777777" w:rsidR="008038F7" w:rsidRDefault="008038F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65"/>
      <w:gridCol w:w="2078"/>
      <w:gridCol w:w="4257"/>
    </w:tblGrid>
    <w:tr w:rsidR="001E34AB" w14:paraId="55EC3618" w14:textId="77777777">
      <w:trPr>
        <w:jc w:val="center"/>
      </w:trPr>
      <w:tc>
        <w:tcPr>
          <w:tcW w:w="2067" w:type="pct"/>
        </w:tcPr>
        <w:p w14:paraId="23B1B20F" w14:textId="77777777" w:rsidR="001E34AB" w:rsidRPr="00195BC7" w:rsidRDefault="001E34AB" w:rsidP="001E34AB">
          <w:pPr>
            <w:pStyle w:val="Footer"/>
            <w:spacing w:before="60" w:after="60"/>
            <w:rPr>
              <w:rFonts w:cs="Segoe UI"/>
            </w:rPr>
          </w:pPr>
        </w:p>
      </w:tc>
      <w:tc>
        <w:tcPr>
          <w:tcW w:w="962" w:type="pct"/>
        </w:tcPr>
        <w:sdt>
          <w:sdtPr>
            <w:rPr>
              <w:rFonts w:cs="Segoe UI"/>
            </w:rPr>
            <w:id w:val="1547259701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rFonts w:cs="Segoe UI"/>
                </w:rPr>
                <w:id w:val="1042105132"/>
                <w:docPartObj>
                  <w:docPartGallery w:val="Page Numbers (Top of Page)"/>
                  <w:docPartUnique/>
                </w:docPartObj>
              </w:sdtPr>
              <w:sdtContent>
                <w:p w14:paraId="7308C083" w14:textId="77777777" w:rsidR="001E34AB" w:rsidRPr="00195BC7" w:rsidRDefault="001E34AB" w:rsidP="001E34AB">
                  <w:pPr>
                    <w:pStyle w:val="Footer"/>
                    <w:spacing w:before="60" w:after="60"/>
                    <w:jc w:val="center"/>
                    <w:rPr>
                      <w:rFonts w:cs="Segoe UI"/>
                    </w:rPr>
                  </w:pPr>
                  <w:r w:rsidRPr="00195BC7">
                    <w:rPr>
                      <w:rFonts w:cs="Segoe UI"/>
                    </w:rPr>
                    <w:t xml:space="preserve">Page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PAGE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  <w:r w:rsidRPr="00195BC7">
                    <w:rPr>
                      <w:rFonts w:cs="Segoe UI"/>
                    </w:rPr>
                    <w:t xml:space="preserve"> of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NUMPAGES 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</w:p>
              </w:sdtContent>
            </w:sdt>
          </w:sdtContent>
        </w:sdt>
      </w:tc>
      <w:tc>
        <w:tcPr>
          <w:tcW w:w="1971" w:type="pct"/>
        </w:tcPr>
        <w:p w14:paraId="31CE6457" w14:textId="77777777" w:rsidR="001E34AB" w:rsidRPr="00195BC7" w:rsidRDefault="001E34AB" w:rsidP="001E34AB">
          <w:pPr>
            <w:pStyle w:val="Footer"/>
            <w:spacing w:before="60" w:after="60"/>
            <w:jc w:val="right"/>
            <w:rPr>
              <w:rFonts w:cs="Segoe UI"/>
            </w:rPr>
          </w:pPr>
          <w:r w:rsidRPr="00195BC7">
            <w:rPr>
              <w:rFonts w:cs="Segoe UI"/>
            </w:rPr>
            <w:t>Confidential, Eli Lilly and Company</w:t>
          </w:r>
        </w:p>
      </w:tc>
    </w:tr>
  </w:tbl>
  <w:p w14:paraId="61E42469" w14:textId="77777777" w:rsidR="00F21B08" w:rsidRDefault="00F21B08" w:rsidP="001E34AB">
    <w:pPr>
      <w:pStyle w:val="Footer"/>
      <w:tabs>
        <w:tab w:val="clear" w:pos="9360"/>
        <w:tab w:val="left" w:pos="6869"/>
        <w:tab w:val="left" w:pos="8640"/>
      </w:tabs>
      <w:spacing w:before="0"/>
      <w:jc w:val="center"/>
      <w:rPr>
        <w:rFonts w:cs="Segoe UI"/>
        <w:sz w:val="4"/>
        <w:szCs w:val="4"/>
      </w:rPr>
    </w:pPr>
  </w:p>
  <w:p w14:paraId="0855CD5A" w14:textId="77777777" w:rsidR="00085105" w:rsidRPr="00085105" w:rsidRDefault="00085105" w:rsidP="001E34AB">
    <w:pPr>
      <w:spacing w:before="0" w:after="0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53DF0" w14:textId="77777777" w:rsidR="008038F7" w:rsidRDefault="008038F7" w:rsidP="00CA6FE7">
      <w:pPr>
        <w:spacing w:after="0"/>
      </w:pPr>
      <w:r>
        <w:separator/>
      </w:r>
    </w:p>
  </w:footnote>
  <w:footnote w:type="continuationSeparator" w:id="0">
    <w:p w14:paraId="72A4FDEC" w14:textId="77777777" w:rsidR="008038F7" w:rsidRDefault="008038F7" w:rsidP="00CA6FE7">
      <w:pPr>
        <w:spacing w:after="0"/>
      </w:pPr>
      <w:r>
        <w:continuationSeparator/>
      </w:r>
    </w:p>
  </w:footnote>
  <w:footnote w:type="continuationNotice" w:id="1">
    <w:p w14:paraId="3B4C6052" w14:textId="77777777" w:rsidR="008038F7" w:rsidRDefault="008038F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453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369"/>
      <w:gridCol w:w="8996"/>
      <w:gridCol w:w="1413"/>
    </w:tblGrid>
    <w:tr w:rsidR="00CE2CCF" w14:paraId="3427BA4F" w14:textId="77777777" w:rsidTr="062BE562">
      <w:trPr>
        <w:trHeight w:val="1152"/>
        <w:jc w:val="center"/>
      </w:trPr>
      <w:tc>
        <w:tcPr>
          <w:tcW w:w="581" w:type="pct"/>
          <w:tcBorders>
            <w:right w:val="single" w:sz="4" w:space="0" w:color="auto"/>
          </w:tcBorders>
          <w:shd w:val="clear" w:color="auto" w:fill="FFFFFF" w:themeFill="background1"/>
          <w:vAlign w:val="center"/>
        </w:tcPr>
        <w:p w14:paraId="4DFAE74D" w14:textId="637A0F83" w:rsidR="00BF7B71" w:rsidRDefault="00BA7F73" w:rsidP="00BF7B71">
          <w:pPr>
            <w:pStyle w:val="Header"/>
            <w:tabs>
              <w:tab w:val="left" w:pos="12960"/>
            </w:tabs>
            <w:spacing w:before="60"/>
            <w:jc w:val="center"/>
            <w:rPr>
              <w:rFonts w:ascii="Arial" w:hAnsi="Arial" w:cs="Arial"/>
              <w:sz w:val="28"/>
              <w:szCs w:val="28"/>
            </w:rPr>
          </w:pPr>
          <w:bookmarkStart w:id="11" w:name="_Hlk207264561"/>
          <w:r w:rsidRPr="009C26C7">
            <w:rPr>
              <w:noProof/>
            </w:rPr>
            <w:drawing>
              <wp:inline distT="0" distB="0" distL="0" distR="0" wp14:anchorId="6C0E4D3A" wp14:editId="7BB58F98">
                <wp:extent cx="731520" cy="483061"/>
                <wp:effectExtent l="0" t="0" r="0" b="0"/>
                <wp:docPr id="661241822" name="Picture 2" descr="A red text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458104" name="Picture 2" descr="A red text on a black background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23" t="9758" r="7995" b="1109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520" cy="48306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0"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/>
                                </a:custGeom>
                                <ask:type/>
                              </ask:lineSketchStyleProps>
                            </a:ext>
                          </a:extLst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left w:val="single" w:sz="4" w:space="0" w:color="auto"/>
          </w:tcBorders>
          <w:shd w:val="clear" w:color="auto" w:fill="FFFFFF" w:themeFill="background1"/>
          <w:vAlign w:val="center"/>
        </w:tcPr>
        <w:p w14:paraId="35C21EF4" w14:textId="21B71186" w:rsidR="00BA7F73" w:rsidRDefault="00521F97" w:rsidP="00BA7F73">
          <w:pPr>
            <w:pStyle w:val="Header"/>
            <w:tabs>
              <w:tab w:val="left" w:pos="12960"/>
            </w:tabs>
            <w:spacing w:before="60" w:after="60"/>
            <w:jc w:val="center"/>
            <w:rPr>
              <w:rFonts w:ascii="Segoe UI Black" w:hAnsi="Segoe UI Black" w:cs="Segoe UI"/>
              <w:b/>
              <w:bCs/>
              <w:sz w:val="28"/>
              <w:szCs w:val="28"/>
            </w:rPr>
          </w:pPr>
          <w:r>
            <w:rPr>
              <w:rFonts w:ascii="Segoe UI Black" w:hAnsi="Segoe UI Black" w:cs="Segoe UI"/>
              <w:b/>
              <w:bCs/>
              <w:sz w:val="28"/>
              <w:szCs w:val="28"/>
            </w:rPr>
            <w:t xml:space="preserve">&lt;System Name&gt; </w:t>
          </w:r>
          <w:r w:rsidR="062BE562" w:rsidRPr="062BE562">
            <w:rPr>
              <w:rFonts w:ascii="Segoe UI Black" w:hAnsi="Segoe UI Black" w:cs="Segoe UI"/>
              <w:b/>
              <w:bCs/>
              <w:sz w:val="28"/>
              <w:szCs w:val="28"/>
            </w:rPr>
            <w:t>Requirements Traceability Matrix (RTM</w:t>
          </w:r>
          <w:r w:rsidR="001036BD">
            <w:rPr>
              <w:rFonts w:ascii="Segoe UI Black" w:hAnsi="Segoe UI Black" w:cs="Segoe UI"/>
              <w:b/>
              <w:bCs/>
              <w:sz w:val="28"/>
              <w:szCs w:val="28"/>
            </w:rPr>
            <w:t>)</w:t>
          </w:r>
        </w:p>
        <w:p w14:paraId="60A35A7A" w14:textId="4D0D2BD2" w:rsidR="001036BD" w:rsidRPr="00BA7F73" w:rsidRDefault="001005A5" w:rsidP="00BA7F73">
          <w:pPr>
            <w:pStyle w:val="Header"/>
            <w:tabs>
              <w:tab w:val="left" w:pos="12960"/>
            </w:tabs>
            <w:spacing w:before="60" w:after="60"/>
            <w:jc w:val="center"/>
            <w:rPr>
              <w:rFonts w:ascii="Segoe UI Black" w:hAnsi="Segoe UI Black" w:cs="Segoe UI"/>
              <w:b/>
              <w:bCs/>
              <w:sz w:val="28"/>
              <w:szCs w:val="28"/>
            </w:rPr>
          </w:pPr>
          <w:r w:rsidRPr="00FD6EC1">
            <w:rPr>
              <w:b/>
              <w:bCs/>
            </w:rPr>
            <w:t>Configuration Item (CI):</w:t>
          </w:r>
          <w:r>
            <w:t xml:space="preserve"> &lt;CI###########&gt;</w:t>
          </w:r>
        </w:p>
      </w:tc>
      <w:tc>
        <w:tcPr>
          <w:tcW w:w="600" w:type="pct"/>
          <w:tcBorders>
            <w:left w:val="nil"/>
          </w:tcBorders>
          <w:shd w:val="clear" w:color="auto" w:fill="FFFFFF" w:themeFill="background1"/>
          <w:textDirection w:val="btLr"/>
          <w:vAlign w:val="center"/>
        </w:tcPr>
        <w:p w14:paraId="75D2D44E" w14:textId="77777777" w:rsidR="00BF7B71" w:rsidRPr="00A94F75" w:rsidRDefault="00CE2CCF" w:rsidP="00A94F75">
          <w:pPr>
            <w:pStyle w:val="Header"/>
            <w:tabs>
              <w:tab w:val="left" w:pos="12960"/>
            </w:tabs>
            <w:spacing w:after="120"/>
            <w:ind w:left="113" w:right="113"/>
            <w:jc w:val="center"/>
            <w:rPr>
              <w:rFonts w:cs="Segoe UI"/>
              <w:b/>
              <w:bCs/>
              <w:vanish/>
              <w:sz w:val="24"/>
              <w:szCs w:val="24"/>
            </w:rPr>
          </w:pPr>
          <w:r w:rsidRPr="00A94F75">
            <w:rPr>
              <w:rFonts w:cs="Segoe UI"/>
              <w:b/>
              <w:bCs/>
              <w:vanish/>
              <w:color w:val="F2F2F2" w:themeColor="background1" w:themeShade="F2"/>
              <w:sz w:val="12"/>
              <w:szCs w:val="12"/>
            </w:rPr>
            <w:t>Do NOT Type Here</w:t>
          </w:r>
        </w:p>
      </w:tc>
    </w:tr>
    <w:bookmarkEnd w:id="11"/>
  </w:tbl>
  <w:p w14:paraId="732339D8" w14:textId="77777777" w:rsidR="000F19E9" w:rsidRPr="00F21B08" w:rsidRDefault="000F19E9" w:rsidP="001E34AB">
    <w:pPr>
      <w:tabs>
        <w:tab w:val="left" w:pos="3606"/>
      </w:tabs>
      <w:spacing w:after="0"/>
      <w:rPr>
        <w:b/>
        <w:bCs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2A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2C5835"/>
    <w:multiLevelType w:val="singleLevel"/>
    <w:tmpl w:val="4322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7A5274"/>
    <w:multiLevelType w:val="multilevel"/>
    <w:tmpl w:val="05CCD4F6"/>
    <w:lvl w:ilvl="0">
      <w:start w:val="1"/>
      <w:numFmt w:val="lowerLetter"/>
      <w:pStyle w:val="L2-alpha-QS"/>
      <w:lvlText w:val="(%1)"/>
      <w:lvlJc w:val="left"/>
      <w:pPr>
        <w:tabs>
          <w:tab w:val="num" w:pos="2074"/>
        </w:tabs>
        <w:ind w:left="2074" w:hanging="548"/>
      </w:pPr>
    </w:lvl>
    <w:lvl w:ilvl="1">
      <w:start w:val="1"/>
      <w:numFmt w:val="decimal"/>
      <w:lvlText w:val="(%2)"/>
      <w:lvlJc w:val="left"/>
      <w:pPr>
        <w:tabs>
          <w:tab w:val="num" w:pos="2520"/>
        </w:tabs>
        <w:ind w:left="252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520"/>
        </w:tabs>
        <w:ind w:left="252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2448"/>
        </w:tabs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3" w15:restartNumberingAfterBreak="0">
    <w:nsid w:val="0600593B"/>
    <w:multiLevelType w:val="hybridMultilevel"/>
    <w:tmpl w:val="DFD45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25629"/>
    <w:multiLevelType w:val="hybridMultilevel"/>
    <w:tmpl w:val="2BA4B684"/>
    <w:lvl w:ilvl="0" w:tplc="8500B9C8">
      <w:start w:val="1"/>
      <w:numFmt w:val="bullet"/>
      <w:pStyle w:val="SubBulletText3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D7E5D"/>
    <w:multiLevelType w:val="hybridMultilevel"/>
    <w:tmpl w:val="FC3C2ACE"/>
    <w:lvl w:ilvl="0" w:tplc="870C3E46">
      <w:start w:val="1"/>
      <w:numFmt w:val="bullet"/>
      <w:pStyle w:val="L1-alpha-Bullet-QS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" w15:restartNumberingAfterBreak="0">
    <w:nsid w:val="0D536748"/>
    <w:multiLevelType w:val="hybridMultilevel"/>
    <w:tmpl w:val="0B5292EA"/>
    <w:lvl w:ilvl="0" w:tplc="9B08EF8A">
      <w:start w:val="1"/>
      <w:numFmt w:val="bullet"/>
      <w:pStyle w:val="L2-num-Bullet-QS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0E080DCF"/>
    <w:multiLevelType w:val="hybridMultilevel"/>
    <w:tmpl w:val="F23C8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F72755"/>
    <w:multiLevelType w:val="singleLevel"/>
    <w:tmpl w:val="FF9457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692D25"/>
    <w:multiLevelType w:val="hybridMultilevel"/>
    <w:tmpl w:val="59FA5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3E580C"/>
    <w:multiLevelType w:val="hybridMultilevel"/>
    <w:tmpl w:val="3822F73C"/>
    <w:lvl w:ilvl="0" w:tplc="7996F82A">
      <w:start w:val="1"/>
      <w:numFmt w:val="bullet"/>
      <w:pStyle w:val="BodyTxt-Bullet-QS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1" w15:restartNumberingAfterBreak="0">
    <w:nsid w:val="17513719"/>
    <w:multiLevelType w:val="hybridMultilevel"/>
    <w:tmpl w:val="DCD680C4"/>
    <w:lvl w:ilvl="0" w:tplc="BAD05D84">
      <w:start w:val="1"/>
      <w:numFmt w:val="decimal"/>
      <w:pStyle w:val="NumberText2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94052A1"/>
    <w:multiLevelType w:val="multilevel"/>
    <w:tmpl w:val="923A2B02"/>
    <w:lvl w:ilvl="0">
      <w:start w:val="1"/>
      <w:numFmt w:val="lowerLetter"/>
      <w:pStyle w:val="L1-alpha-QS"/>
      <w:lvlText w:val="(%1)"/>
      <w:lvlJc w:val="left"/>
      <w:pPr>
        <w:tabs>
          <w:tab w:val="num" w:pos="1267"/>
        </w:tabs>
        <w:ind w:left="1267" w:hanging="547"/>
      </w:pPr>
    </w:lvl>
    <w:lvl w:ilvl="1">
      <w:start w:val="1"/>
      <w:numFmt w:val="decimal"/>
      <w:lvlText w:val="(%2)"/>
      <w:lvlJc w:val="left"/>
      <w:pPr>
        <w:tabs>
          <w:tab w:val="num" w:pos="1800"/>
        </w:tabs>
        <w:ind w:left="180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267"/>
        </w:tabs>
        <w:ind w:left="126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1800"/>
        </w:tabs>
        <w:ind w:left="180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13" w15:restartNumberingAfterBreak="0">
    <w:nsid w:val="1A975AB3"/>
    <w:multiLevelType w:val="hybridMultilevel"/>
    <w:tmpl w:val="1A601736"/>
    <w:lvl w:ilvl="0" w:tplc="C3DED592">
      <w:start w:val="1"/>
      <w:numFmt w:val="lowerLetter"/>
      <w:pStyle w:val="TableTxt-alpha-QS"/>
      <w:lvlText w:val="(%1)"/>
      <w:lvlJc w:val="left"/>
      <w:pPr>
        <w:ind w:left="11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2" w:hanging="360"/>
      </w:pPr>
    </w:lvl>
    <w:lvl w:ilvl="2" w:tplc="0409001B" w:tentative="1">
      <w:start w:val="1"/>
      <w:numFmt w:val="lowerRoman"/>
      <w:lvlText w:val="%3."/>
      <w:lvlJc w:val="right"/>
      <w:pPr>
        <w:ind w:left="2552" w:hanging="180"/>
      </w:pPr>
    </w:lvl>
    <w:lvl w:ilvl="3" w:tplc="0409000F" w:tentative="1">
      <w:start w:val="1"/>
      <w:numFmt w:val="decimal"/>
      <w:lvlText w:val="%4."/>
      <w:lvlJc w:val="left"/>
      <w:pPr>
        <w:ind w:left="3272" w:hanging="360"/>
      </w:pPr>
    </w:lvl>
    <w:lvl w:ilvl="4" w:tplc="04090019" w:tentative="1">
      <w:start w:val="1"/>
      <w:numFmt w:val="lowerLetter"/>
      <w:lvlText w:val="%5."/>
      <w:lvlJc w:val="left"/>
      <w:pPr>
        <w:ind w:left="3992" w:hanging="360"/>
      </w:pPr>
    </w:lvl>
    <w:lvl w:ilvl="5" w:tplc="0409001B" w:tentative="1">
      <w:start w:val="1"/>
      <w:numFmt w:val="lowerRoman"/>
      <w:lvlText w:val="%6."/>
      <w:lvlJc w:val="right"/>
      <w:pPr>
        <w:ind w:left="4712" w:hanging="180"/>
      </w:pPr>
    </w:lvl>
    <w:lvl w:ilvl="6" w:tplc="0409000F" w:tentative="1">
      <w:start w:val="1"/>
      <w:numFmt w:val="decimal"/>
      <w:lvlText w:val="%7."/>
      <w:lvlJc w:val="left"/>
      <w:pPr>
        <w:ind w:left="5432" w:hanging="360"/>
      </w:pPr>
    </w:lvl>
    <w:lvl w:ilvl="7" w:tplc="04090019" w:tentative="1">
      <w:start w:val="1"/>
      <w:numFmt w:val="lowerLetter"/>
      <w:lvlText w:val="%8."/>
      <w:lvlJc w:val="left"/>
      <w:pPr>
        <w:ind w:left="6152" w:hanging="360"/>
      </w:pPr>
    </w:lvl>
    <w:lvl w:ilvl="8" w:tplc="0409001B" w:tentative="1">
      <w:start w:val="1"/>
      <w:numFmt w:val="lowerRoman"/>
      <w:lvlText w:val="%9."/>
      <w:lvlJc w:val="right"/>
      <w:pPr>
        <w:ind w:left="6872" w:hanging="180"/>
      </w:pPr>
    </w:lvl>
  </w:abstractNum>
  <w:abstractNum w:abstractNumId="14" w15:restartNumberingAfterBreak="0">
    <w:nsid w:val="1F356A88"/>
    <w:multiLevelType w:val="multilevel"/>
    <w:tmpl w:val="332CAF4C"/>
    <w:lvl w:ilvl="0">
      <w:start w:val="1"/>
      <w:numFmt w:val="bullet"/>
      <w:pStyle w:val="TableTxt-Bullet-Q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odyTxt-Bullet2-QS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72A8E"/>
    <w:multiLevelType w:val="hybridMultilevel"/>
    <w:tmpl w:val="E7CC24DE"/>
    <w:lvl w:ilvl="0" w:tplc="C6D0A1E8">
      <w:start w:val="1"/>
      <w:numFmt w:val="bullet"/>
      <w:pStyle w:val="L1-bullet2-QS"/>
      <w:lvlText w:val="o"/>
      <w:lvlJc w:val="left"/>
      <w:pPr>
        <w:tabs>
          <w:tab w:val="num" w:pos="1627"/>
        </w:tabs>
        <w:ind w:left="1627" w:hanging="345"/>
      </w:pPr>
      <w:rPr>
        <w:rFonts w:ascii="Segoe UI" w:hAnsi="Segoe UI" w:cs="Segoe UI" w:hint="default"/>
        <w:sz w:val="20"/>
        <w:szCs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831AE1"/>
    <w:multiLevelType w:val="hybridMultilevel"/>
    <w:tmpl w:val="7A50EE44"/>
    <w:lvl w:ilvl="0" w:tplc="52305A5E">
      <w:start w:val="1"/>
      <w:numFmt w:val="bullet"/>
      <w:pStyle w:val="H0-BodyTxt-Bullet-QS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7" w15:restartNumberingAfterBreak="0">
    <w:nsid w:val="2708299B"/>
    <w:multiLevelType w:val="multilevel"/>
    <w:tmpl w:val="F14EF140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B704D"/>
    <w:multiLevelType w:val="hybridMultilevel"/>
    <w:tmpl w:val="542ED69E"/>
    <w:lvl w:ilvl="0" w:tplc="FCF630E8">
      <w:start w:val="1"/>
      <w:numFmt w:val="bullet"/>
      <w:pStyle w:val="TableTxt-alpha-Bullet-QS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19" w15:restartNumberingAfterBreak="0">
    <w:nsid w:val="32CBFB99"/>
    <w:multiLevelType w:val="hybridMultilevel"/>
    <w:tmpl w:val="52948F62"/>
    <w:lvl w:ilvl="0" w:tplc="16FAC4E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15E5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D42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8603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E8B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86D9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74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49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E8D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A70231"/>
    <w:multiLevelType w:val="hybridMultilevel"/>
    <w:tmpl w:val="67968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F79E4"/>
    <w:multiLevelType w:val="hybridMultilevel"/>
    <w:tmpl w:val="FE3E2BF0"/>
    <w:lvl w:ilvl="0" w:tplc="0D421B86">
      <w:start w:val="1"/>
      <w:numFmt w:val="bullet"/>
      <w:pStyle w:val="TableTxt-Bullet2-QS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F56C8C"/>
    <w:multiLevelType w:val="multilevel"/>
    <w:tmpl w:val="EF181CF8"/>
    <w:lvl w:ilvl="0">
      <w:start w:val="1"/>
      <w:numFmt w:val="decimal"/>
      <w:lvlText w:val="%1.0"/>
      <w:lvlJc w:val="left"/>
      <w:pPr>
        <w:ind w:left="734" w:hanging="676"/>
      </w:pPr>
      <w:rPr>
        <w:rFonts w:ascii="Arial" w:hAnsi="Arial"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58"/>
        </w:tabs>
        <w:ind w:left="734" w:hanging="6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4" w:hanging="6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66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7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3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90" w:hanging="1440"/>
      </w:pPr>
      <w:rPr>
        <w:rFonts w:hint="default"/>
      </w:rPr>
    </w:lvl>
    <w:lvl w:ilvl="8">
      <w:start w:val="1"/>
      <w:numFmt w:val="upperLetter"/>
      <w:suff w:val="nothing"/>
      <w:lvlText w:val="Appendix %9 "/>
      <w:lvlJc w:val="left"/>
      <w:pPr>
        <w:ind w:left="3420" w:hanging="2160"/>
      </w:pPr>
      <w:rPr>
        <w:rFonts w:hint="default"/>
      </w:rPr>
    </w:lvl>
  </w:abstractNum>
  <w:abstractNum w:abstractNumId="23" w15:restartNumberingAfterBreak="0">
    <w:nsid w:val="45093149"/>
    <w:multiLevelType w:val="singleLevel"/>
    <w:tmpl w:val="34EE11A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4" w15:restartNumberingAfterBreak="0">
    <w:nsid w:val="454F2739"/>
    <w:multiLevelType w:val="singleLevel"/>
    <w:tmpl w:val="8C4CC932"/>
    <w:lvl w:ilvl="0">
      <w:start w:val="1"/>
      <w:numFmt w:val="upperLetter"/>
      <w:pStyle w:val="AppendixA"/>
      <w:lvlText w:val="Appendix %1:"/>
      <w:lvlJc w:val="left"/>
      <w:pPr>
        <w:tabs>
          <w:tab w:val="num" w:pos="1800"/>
        </w:tabs>
        <w:ind w:left="72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5" w15:restartNumberingAfterBreak="0">
    <w:nsid w:val="45B93992"/>
    <w:multiLevelType w:val="hybridMultilevel"/>
    <w:tmpl w:val="A3CAFF9A"/>
    <w:lvl w:ilvl="0" w:tplc="6396C60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C68B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BC9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30CC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968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14D0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5C4D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FEDD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4A4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130C9D"/>
    <w:multiLevelType w:val="hybridMultilevel"/>
    <w:tmpl w:val="21E0111C"/>
    <w:lvl w:ilvl="0" w:tplc="53B605B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7" w15:restartNumberingAfterBreak="0">
    <w:nsid w:val="4AF31308"/>
    <w:multiLevelType w:val="hybridMultilevel"/>
    <w:tmpl w:val="BD2E0346"/>
    <w:lvl w:ilvl="0" w:tplc="D2BE52BC">
      <w:start w:val="1"/>
      <w:numFmt w:val="decimal"/>
      <w:pStyle w:val="L1-num-QS"/>
      <w:lvlText w:val="(%1)"/>
      <w:lvlJc w:val="left"/>
      <w:pPr>
        <w:tabs>
          <w:tab w:val="num" w:pos="1800"/>
        </w:tabs>
        <w:ind w:left="1800" w:hanging="53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C3432F4"/>
    <w:multiLevelType w:val="hybridMultilevel"/>
    <w:tmpl w:val="4FCCB14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D71EF6"/>
    <w:multiLevelType w:val="hybridMultilevel"/>
    <w:tmpl w:val="E7DEC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566D76"/>
    <w:multiLevelType w:val="hybridMultilevel"/>
    <w:tmpl w:val="4B0A3158"/>
    <w:lvl w:ilvl="0" w:tplc="721ADF8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AE044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1219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7A1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947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C65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FA3B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365D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DE6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701006"/>
    <w:multiLevelType w:val="hybridMultilevel"/>
    <w:tmpl w:val="4984995C"/>
    <w:lvl w:ilvl="0" w:tplc="EA5C5EC0">
      <w:start w:val="1"/>
      <w:numFmt w:val="bullet"/>
      <w:pStyle w:val="BodyTxt-Bullet3-QS"/>
      <w:lvlText w:val=""/>
      <w:lvlJc w:val="left"/>
      <w:pPr>
        <w:ind w:left="11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9555CA"/>
    <w:multiLevelType w:val="hybridMultilevel"/>
    <w:tmpl w:val="E08E25EE"/>
    <w:lvl w:ilvl="0" w:tplc="8E2CAE92">
      <w:start w:val="1"/>
      <w:numFmt w:val="bullet"/>
      <w:pStyle w:val="L1-bullet-QS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36875C0"/>
    <w:multiLevelType w:val="hybridMultilevel"/>
    <w:tmpl w:val="7DBC1FBE"/>
    <w:lvl w:ilvl="0" w:tplc="9EEAF670">
      <w:start w:val="1"/>
      <w:numFmt w:val="bullet"/>
      <w:lvlText w:val="o"/>
      <w:lvlJc w:val="left"/>
      <w:pPr>
        <w:tabs>
          <w:tab w:val="num" w:pos="2347"/>
        </w:tabs>
        <w:ind w:left="2347" w:hanging="360"/>
      </w:pPr>
      <w:rPr>
        <w:rFonts w:ascii="Courier New" w:hAnsi="Courier New" w:hint="default"/>
        <w:sz w:val="16"/>
        <w:szCs w:val="16"/>
      </w:rPr>
    </w:lvl>
    <w:lvl w:ilvl="1" w:tplc="A6D0EED2">
      <w:start w:val="1"/>
      <w:numFmt w:val="bullet"/>
      <w:pStyle w:val="L2-bullet-QS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DBA0044">
      <w:start w:val="1"/>
      <w:numFmt w:val="bullet"/>
      <w:pStyle w:val="L2-bullet2-QS"/>
      <w:lvlText w:val="o"/>
      <w:lvlJc w:val="left"/>
      <w:pPr>
        <w:tabs>
          <w:tab w:val="num" w:pos="2340"/>
        </w:tabs>
        <w:ind w:left="23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4266B72"/>
    <w:multiLevelType w:val="multilevel"/>
    <w:tmpl w:val="FCA01BEA"/>
    <w:lvl w:ilvl="0">
      <w:start w:val="1"/>
      <w:numFmt w:val="bullet"/>
      <w:pStyle w:val="TableTxt-num-Bullet-Q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66603"/>
    <w:multiLevelType w:val="multilevel"/>
    <w:tmpl w:val="89F4BF88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5B842FD7"/>
    <w:multiLevelType w:val="hybridMultilevel"/>
    <w:tmpl w:val="489CE7A2"/>
    <w:lvl w:ilvl="0" w:tplc="DF405494">
      <w:start w:val="1"/>
      <w:numFmt w:val="decimal"/>
      <w:pStyle w:val="L2-num-QS"/>
      <w:lvlText w:val="(%1)"/>
      <w:lvlJc w:val="left"/>
      <w:pPr>
        <w:tabs>
          <w:tab w:val="num" w:pos="2606"/>
        </w:tabs>
        <w:ind w:left="2606" w:hanging="532"/>
      </w:pPr>
      <w:rPr>
        <w:rFonts w:hint="default"/>
        <w:sz w:val="20"/>
        <w:szCs w:val="20"/>
      </w:rPr>
    </w:lvl>
    <w:lvl w:ilvl="1" w:tplc="040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2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E510C45"/>
    <w:multiLevelType w:val="hybridMultilevel"/>
    <w:tmpl w:val="6B82D2FE"/>
    <w:lvl w:ilvl="0" w:tplc="F9EED79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0000"/>
        <w:sz w:val="18"/>
        <w:szCs w:val="18"/>
      </w:rPr>
    </w:lvl>
    <w:lvl w:ilvl="1" w:tplc="F4E2095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DA24E0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4B40695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F7CC8D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72E594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ABE821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35224C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B36792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8" w15:restartNumberingAfterBreak="0">
    <w:nsid w:val="5EEF5418"/>
    <w:multiLevelType w:val="hybridMultilevel"/>
    <w:tmpl w:val="1C0424AE"/>
    <w:lvl w:ilvl="0" w:tplc="AEA2EDF4">
      <w:start w:val="1"/>
      <w:numFmt w:val="bullet"/>
      <w:pStyle w:val="L2-alpha-Bullet-QS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5F0047B8"/>
    <w:multiLevelType w:val="hybridMultilevel"/>
    <w:tmpl w:val="62329C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50B3476"/>
    <w:multiLevelType w:val="hybridMultilevel"/>
    <w:tmpl w:val="9F805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955E4E"/>
    <w:multiLevelType w:val="multilevel"/>
    <w:tmpl w:val="B4084A1C"/>
    <w:name w:val="Appendix-QS"/>
    <w:lvl w:ilvl="0">
      <w:start w:val="1"/>
      <w:numFmt w:val="upperLetter"/>
      <w:lvlText w:val="A%1"/>
      <w:lvlJc w:val="left"/>
      <w:pPr>
        <w:ind w:left="79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1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1" w:hanging="180"/>
      </w:pPr>
      <w:rPr>
        <w:rFonts w:hint="default"/>
      </w:rPr>
    </w:lvl>
  </w:abstractNum>
  <w:abstractNum w:abstractNumId="42" w15:restartNumberingAfterBreak="0">
    <w:nsid w:val="68F12292"/>
    <w:multiLevelType w:val="hybridMultilevel"/>
    <w:tmpl w:val="EF181AB4"/>
    <w:lvl w:ilvl="0" w:tplc="04046BC4">
      <w:start w:val="1"/>
      <w:numFmt w:val="decimal"/>
      <w:pStyle w:val="NumberText3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B672CD66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52A291EE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DE10AF38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839C7C5A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12A23074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56C2D218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85128CA4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E73C81C6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43" w15:restartNumberingAfterBreak="0">
    <w:nsid w:val="6B0E4E39"/>
    <w:multiLevelType w:val="hybridMultilevel"/>
    <w:tmpl w:val="62A00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2C2B34"/>
    <w:multiLevelType w:val="hybridMultilevel"/>
    <w:tmpl w:val="D6B68224"/>
    <w:lvl w:ilvl="0" w:tplc="0AB06012">
      <w:start w:val="1"/>
      <w:numFmt w:val="decimal"/>
      <w:pStyle w:val="TableTxt-num-QS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CD485C"/>
    <w:multiLevelType w:val="hybridMultilevel"/>
    <w:tmpl w:val="8F401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F868B1"/>
    <w:multiLevelType w:val="hybridMultilevel"/>
    <w:tmpl w:val="9162C820"/>
    <w:lvl w:ilvl="0" w:tplc="0B3EA13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2AEE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12E0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CAE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DC92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64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E849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E07F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DE49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D852BE"/>
    <w:multiLevelType w:val="hybridMultilevel"/>
    <w:tmpl w:val="20C0D920"/>
    <w:lvl w:ilvl="0" w:tplc="2E1A2168">
      <w:start w:val="1"/>
      <w:numFmt w:val="bullet"/>
      <w:pStyle w:val="L1-num-Bullet-Q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E654F4"/>
    <w:multiLevelType w:val="hybridMultilevel"/>
    <w:tmpl w:val="DC2E8472"/>
    <w:lvl w:ilvl="0" w:tplc="9E1CFEA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6D22801"/>
    <w:multiLevelType w:val="multilevel"/>
    <w:tmpl w:val="F01E6AE8"/>
    <w:lvl w:ilvl="0">
      <w:start w:val="1"/>
      <w:numFmt w:val="bullet"/>
      <w:pStyle w:val="BodyBulletLIst"/>
      <w:lvlText w:val=""/>
      <w:lvlJc w:val="left"/>
      <w:pPr>
        <w:ind w:left="259" w:hanging="25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18" w:hanging="25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8BB7F98"/>
    <w:multiLevelType w:val="hybridMultilevel"/>
    <w:tmpl w:val="67AE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347416">
    <w:abstractNumId w:val="25"/>
  </w:num>
  <w:num w:numId="2" w16cid:durableId="2064214119">
    <w:abstractNumId w:val="19"/>
  </w:num>
  <w:num w:numId="3" w16cid:durableId="409426819">
    <w:abstractNumId w:val="30"/>
  </w:num>
  <w:num w:numId="4" w16cid:durableId="1908032638">
    <w:abstractNumId w:val="46"/>
  </w:num>
  <w:num w:numId="5" w16cid:durableId="749540144">
    <w:abstractNumId w:val="49"/>
  </w:num>
  <w:num w:numId="6" w16cid:durableId="1354112988">
    <w:abstractNumId w:val="22"/>
  </w:num>
  <w:num w:numId="7" w16cid:durableId="1431004814">
    <w:abstractNumId w:val="10"/>
  </w:num>
  <w:num w:numId="8" w16cid:durableId="1223521214">
    <w:abstractNumId w:val="14"/>
  </w:num>
  <w:num w:numId="9" w16cid:durableId="524947598">
    <w:abstractNumId w:val="12"/>
  </w:num>
  <w:num w:numId="10" w16cid:durableId="1410230012">
    <w:abstractNumId w:val="32"/>
  </w:num>
  <w:num w:numId="11" w16cid:durableId="553006581">
    <w:abstractNumId w:val="15"/>
  </w:num>
  <w:num w:numId="12" w16cid:durableId="845175753">
    <w:abstractNumId w:val="27"/>
  </w:num>
  <w:num w:numId="13" w16cid:durableId="606154405">
    <w:abstractNumId w:val="2"/>
  </w:num>
  <w:num w:numId="14" w16cid:durableId="611665444">
    <w:abstractNumId w:val="33"/>
  </w:num>
  <w:num w:numId="15" w16cid:durableId="1807623976">
    <w:abstractNumId w:val="36"/>
  </w:num>
  <w:num w:numId="16" w16cid:durableId="1402021932">
    <w:abstractNumId w:val="35"/>
  </w:num>
  <w:num w:numId="17" w16cid:durableId="998386874">
    <w:abstractNumId w:val="13"/>
  </w:num>
  <w:num w:numId="18" w16cid:durableId="872813988">
    <w:abstractNumId w:val="44"/>
  </w:num>
  <w:num w:numId="19" w16cid:durableId="1958681115">
    <w:abstractNumId w:val="21"/>
  </w:num>
  <w:num w:numId="20" w16cid:durableId="2124685554">
    <w:abstractNumId w:val="17"/>
  </w:num>
  <w:num w:numId="21" w16cid:durableId="960959912">
    <w:abstractNumId w:val="34"/>
  </w:num>
  <w:num w:numId="22" w16cid:durableId="1116749697">
    <w:abstractNumId w:val="47"/>
  </w:num>
  <w:num w:numId="23" w16cid:durableId="1861817747">
    <w:abstractNumId w:val="31"/>
  </w:num>
  <w:num w:numId="24" w16cid:durableId="1411537568">
    <w:abstractNumId w:val="48"/>
  </w:num>
  <w:num w:numId="25" w16cid:durableId="690883144">
    <w:abstractNumId w:val="18"/>
  </w:num>
  <w:num w:numId="26" w16cid:durableId="944729322">
    <w:abstractNumId w:val="5"/>
  </w:num>
  <w:num w:numId="27" w16cid:durableId="96220966">
    <w:abstractNumId w:val="38"/>
  </w:num>
  <w:num w:numId="28" w16cid:durableId="521285581">
    <w:abstractNumId w:val="6"/>
  </w:num>
  <w:num w:numId="29" w16cid:durableId="1020085263">
    <w:abstractNumId w:val="16"/>
  </w:num>
  <w:num w:numId="30" w16cid:durableId="1563907688">
    <w:abstractNumId w:val="23"/>
  </w:num>
  <w:num w:numId="31" w16cid:durableId="261186163">
    <w:abstractNumId w:val="1"/>
  </w:num>
  <w:num w:numId="32" w16cid:durableId="1523516938">
    <w:abstractNumId w:val="8"/>
  </w:num>
  <w:num w:numId="33" w16cid:durableId="218978778">
    <w:abstractNumId w:val="11"/>
  </w:num>
  <w:num w:numId="34" w16cid:durableId="1311444982">
    <w:abstractNumId w:val="43"/>
  </w:num>
  <w:num w:numId="35" w16cid:durableId="871183910">
    <w:abstractNumId w:val="39"/>
  </w:num>
  <w:num w:numId="36" w16cid:durableId="1100250511">
    <w:abstractNumId w:val="29"/>
  </w:num>
  <w:num w:numId="37" w16cid:durableId="1858695148">
    <w:abstractNumId w:val="9"/>
  </w:num>
  <w:num w:numId="38" w16cid:durableId="484009289">
    <w:abstractNumId w:val="45"/>
  </w:num>
  <w:num w:numId="39" w16cid:durableId="165217393">
    <w:abstractNumId w:val="7"/>
  </w:num>
  <w:num w:numId="40" w16cid:durableId="1502357377">
    <w:abstractNumId w:val="50"/>
  </w:num>
  <w:num w:numId="41" w16cid:durableId="1062365952">
    <w:abstractNumId w:val="3"/>
  </w:num>
  <w:num w:numId="42" w16cid:durableId="590240590">
    <w:abstractNumId w:val="24"/>
  </w:num>
  <w:num w:numId="43" w16cid:durableId="352997566">
    <w:abstractNumId w:val="37"/>
  </w:num>
  <w:num w:numId="44" w16cid:durableId="693506146">
    <w:abstractNumId w:val="42"/>
  </w:num>
  <w:num w:numId="45" w16cid:durableId="391656495">
    <w:abstractNumId w:val="20"/>
  </w:num>
  <w:num w:numId="46" w16cid:durableId="70853034">
    <w:abstractNumId w:val="28"/>
  </w:num>
  <w:num w:numId="47" w16cid:durableId="321083209">
    <w:abstractNumId w:val="4"/>
  </w:num>
  <w:num w:numId="48" w16cid:durableId="459957170">
    <w:abstractNumId w:val="40"/>
  </w:num>
  <w:num w:numId="49" w16cid:durableId="1007174753">
    <w:abstractNumId w:val="0"/>
  </w:num>
  <w:num w:numId="50" w16cid:durableId="89207714">
    <w:abstractNumId w:val="2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linkStyle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E9"/>
    <w:rsid w:val="00001058"/>
    <w:rsid w:val="00003A6B"/>
    <w:rsid w:val="0000583A"/>
    <w:rsid w:val="00005B09"/>
    <w:rsid w:val="00006E2F"/>
    <w:rsid w:val="00007346"/>
    <w:rsid w:val="0000785A"/>
    <w:rsid w:val="00007962"/>
    <w:rsid w:val="00010F2B"/>
    <w:rsid w:val="00011C8A"/>
    <w:rsid w:val="00014939"/>
    <w:rsid w:val="000156C6"/>
    <w:rsid w:val="000158C0"/>
    <w:rsid w:val="000168C5"/>
    <w:rsid w:val="00017D9A"/>
    <w:rsid w:val="000209C2"/>
    <w:rsid w:val="00021C29"/>
    <w:rsid w:val="00021EDE"/>
    <w:rsid w:val="00023224"/>
    <w:rsid w:val="000236FB"/>
    <w:rsid w:val="00023996"/>
    <w:rsid w:val="00024A52"/>
    <w:rsid w:val="00024A85"/>
    <w:rsid w:val="0002503D"/>
    <w:rsid w:val="00025EE0"/>
    <w:rsid w:val="0002704B"/>
    <w:rsid w:val="00027601"/>
    <w:rsid w:val="00027C45"/>
    <w:rsid w:val="00031E60"/>
    <w:rsid w:val="00033638"/>
    <w:rsid w:val="000341E8"/>
    <w:rsid w:val="00034263"/>
    <w:rsid w:val="00034551"/>
    <w:rsid w:val="000348A5"/>
    <w:rsid w:val="00035130"/>
    <w:rsid w:val="00035510"/>
    <w:rsid w:val="000364B1"/>
    <w:rsid w:val="0003716C"/>
    <w:rsid w:val="00037E86"/>
    <w:rsid w:val="0004236D"/>
    <w:rsid w:val="000427C2"/>
    <w:rsid w:val="0004631D"/>
    <w:rsid w:val="0005012C"/>
    <w:rsid w:val="00050E50"/>
    <w:rsid w:val="00051868"/>
    <w:rsid w:val="00052137"/>
    <w:rsid w:val="00052EBE"/>
    <w:rsid w:val="00053F9A"/>
    <w:rsid w:val="00054460"/>
    <w:rsid w:val="00054D53"/>
    <w:rsid w:val="00061268"/>
    <w:rsid w:val="0006421D"/>
    <w:rsid w:val="00065444"/>
    <w:rsid w:val="0006608A"/>
    <w:rsid w:val="0006637F"/>
    <w:rsid w:val="00066FF6"/>
    <w:rsid w:val="00067F7D"/>
    <w:rsid w:val="00070385"/>
    <w:rsid w:val="00073BFD"/>
    <w:rsid w:val="00073E12"/>
    <w:rsid w:val="00077A0E"/>
    <w:rsid w:val="00083938"/>
    <w:rsid w:val="00085105"/>
    <w:rsid w:val="00085DAC"/>
    <w:rsid w:val="00086B8C"/>
    <w:rsid w:val="0008732A"/>
    <w:rsid w:val="000874F4"/>
    <w:rsid w:val="0009018C"/>
    <w:rsid w:val="000918A2"/>
    <w:rsid w:val="000929BD"/>
    <w:rsid w:val="00092CBA"/>
    <w:rsid w:val="00095294"/>
    <w:rsid w:val="00095923"/>
    <w:rsid w:val="000961F6"/>
    <w:rsid w:val="00096B62"/>
    <w:rsid w:val="000A10EA"/>
    <w:rsid w:val="000A15BE"/>
    <w:rsid w:val="000A1C83"/>
    <w:rsid w:val="000A3ADC"/>
    <w:rsid w:val="000A3DD4"/>
    <w:rsid w:val="000A3E35"/>
    <w:rsid w:val="000A4444"/>
    <w:rsid w:val="000A444E"/>
    <w:rsid w:val="000A471D"/>
    <w:rsid w:val="000A7CC6"/>
    <w:rsid w:val="000A7DC2"/>
    <w:rsid w:val="000A7E2C"/>
    <w:rsid w:val="000B07B1"/>
    <w:rsid w:val="000B0824"/>
    <w:rsid w:val="000B1729"/>
    <w:rsid w:val="000B1D2D"/>
    <w:rsid w:val="000B2300"/>
    <w:rsid w:val="000B372C"/>
    <w:rsid w:val="000B4EE7"/>
    <w:rsid w:val="000B56CB"/>
    <w:rsid w:val="000C2536"/>
    <w:rsid w:val="000C29BF"/>
    <w:rsid w:val="000C3774"/>
    <w:rsid w:val="000C39DF"/>
    <w:rsid w:val="000C6138"/>
    <w:rsid w:val="000C7412"/>
    <w:rsid w:val="000C7EA3"/>
    <w:rsid w:val="000D22DF"/>
    <w:rsid w:val="000D29E4"/>
    <w:rsid w:val="000D2A9A"/>
    <w:rsid w:val="000D3173"/>
    <w:rsid w:val="000D5BB1"/>
    <w:rsid w:val="000D5D09"/>
    <w:rsid w:val="000D60BF"/>
    <w:rsid w:val="000D63D9"/>
    <w:rsid w:val="000D739E"/>
    <w:rsid w:val="000D7E25"/>
    <w:rsid w:val="000D7F12"/>
    <w:rsid w:val="000D7FA6"/>
    <w:rsid w:val="000E0288"/>
    <w:rsid w:val="000E3A1E"/>
    <w:rsid w:val="000F0921"/>
    <w:rsid w:val="000F19E9"/>
    <w:rsid w:val="000F3066"/>
    <w:rsid w:val="000F3214"/>
    <w:rsid w:val="000F36D5"/>
    <w:rsid w:val="000F44A3"/>
    <w:rsid w:val="000F6B3D"/>
    <w:rsid w:val="000F6EC7"/>
    <w:rsid w:val="000F7455"/>
    <w:rsid w:val="001002AE"/>
    <w:rsid w:val="001005A5"/>
    <w:rsid w:val="00100BEB"/>
    <w:rsid w:val="00101EB5"/>
    <w:rsid w:val="001028E5"/>
    <w:rsid w:val="00102C85"/>
    <w:rsid w:val="001036BD"/>
    <w:rsid w:val="00103C8A"/>
    <w:rsid w:val="00104A40"/>
    <w:rsid w:val="00105458"/>
    <w:rsid w:val="00111607"/>
    <w:rsid w:val="00111FB4"/>
    <w:rsid w:val="0011272E"/>
    <w:rsid w:val="0011471C"/>
    <w:rsid w:val="00114D0F"/>
    <w:rsid w:val="001168DE"/>
    <w:rsid w:val="00116911"/>
    <w:rsid w:val="00120E42"/>
    <w:rsid w:val="00121712"/>
    <w:rsid w:val="00121BA3"/>
    <w:rsid w:val="00121FED"/>
    <w:rsid w:val="00122FE5"/>
    <w:rsid w:val="0012704C"/>
    <w:rsid w:val="0012746B"/>
    <w:rsid w:val="00127819"/>
    <w:rsid w:val="00127FC7"/>
    <w:rsid w:val="001342DB"/>
    <w:rsid w:val="00134460"/>
    <w:rsid w:val="00134E07"/>
    <w:rsid w:val="00135B71"/>
    <w:rsid w:val="0013600B"/>
    <w:rsid w:val="001364A4"/>
    <w:rsid w:val="00136841"/>
    <w:rsid w:val="00140655"/>
    <w:rsid w:val="0014076A"/>
    <w:rsid w:val="00140C33"/>
    <w:rsid w:val="00140FFB"/>
    <w:rsid w:val="001424E5"/>
    <w:rsid w:val="00142825"/>
    <w:rsid w:val="0014352E"/>
    <w:rsid w:val="00143DB4"/>
    <w:rsid w:val="00144244"/>
    <w:rsid w:val="001446E5"/>
    <w:rsid w:val="00144E29"/>
    <w:rsid w:val="001454C0"/>
    <w:rsid w:val="00145A95"/>
    <w:rsid w:val="001465B3"/>
    <w:rsid w:val="0014732F"/>
    <w:rsid w:val="001503CB"/>
    <w:rsid w:val="00152EAE"/>
    <w:rsid w:val="001558D5"/>
    <w:rsid w:val="00160CD2"/>
    <w:rsid w:val="00162245"/>
    <w:rsid w:val="00162CFD"/>
    <w:rsid w:val="001636DD"/>
    <w:rsid w:val="0016380D"/>
    <w:rsid w:val="0016563F"/>
    <w:rsid w:val="00166370"/>
    <w:rsid w:val="00166784"/>
    <w:rsid w:val="00170490"/>
    <w:rsid w:val="0017082C"/>
    <w:rsid w:val="0017116D"/>
    <w:rsid w:val="001711DB"/>
    <w:rsid w:val="00172CF0"/>
    <w:rsid w:val="00174225"/>
    <w:rsid w:val="0017453B"/>
    <w:rsid w:val="001747CC"/>
    <w:rsid w:val="00175A7F"/>
    <w:rsid w:val="0017690B"/>
    <w:rsid w:val="001828C7"/>
    <w:rsid w:val="00182DC1"/>
    <w:rsid w:val="00184853"/>
    <w:rsid w:val="00186365"/>
    <w:rsid w:val="00186ED4"/>
    <w:rsid w:val="00187203"/>
    <w:rsid w:val="001911A9"/>
    <w:rsid w:val="00193D48"/>
    <w:rsid w:val="001948E9"/>
    <w:rsid w:val="00195610"/>
    <w:rsid w:val="00195F2F"/>
    <w:rsid w:val="00196ACB"/>
    <w:rsid w:val="001A1313"/>
    <w:rsid w:val="001A201F"/>
    <w:rsid w:val="001A271A"/>
    <w:rsid w:val="001A2A88"/>
    <w:rsid w:val="001A4782"/>
    <w:rsid w:val="001A48EF"/>
    <w:rsid w:val="001A56A7"/>
    <w:rsid w:val="001A5B75"/>
    <w:rsid w:val="001A6441"/>
    <w:rsid w:val="001A6C9B"/>
    <w:rsid w:val="001B13E9"/>
    <w:rsid w:val="001B186F"/>
    <w:rsid w:val="001B2AFA"/>
    <w:rsid w:val="001B31D0"/>
    <w:rsid w:val="001B6D6E"/>
    <w:rsid w:val="001C061C"/>
    <w:rsid w:val="001C407C"/>
    <w:rsid w:val="001C494B"/>
    <w:rsid w:val="001C4F5C"/>
    <w:rsid w:val="001C548A"/>
    <w:rsid w:val="001C67C5"/>
    <w:rsid w:val="001C737C"/>
    <w:rsid w:val="001C772A"/>
    <w:rsid w:val="001D51D8"/>
    <w:rsid w:val="001D77DB"/>
    <w:rsid w:val="001E0963"/>
    <w:rsid w:val="001E1CEA"/>
    <w:rsid w:val="001E2368"/>
    <w:rsid w:val="001E256B"/>
    <w:rsid w:val="001E3007"/>
    <w:rsid w:val="001E34AB"/>
    <w:rsid w:val="001E5863"/>
    <w:rsid w:val="001F036E"/>
    <w:rsid w:val="001F30DA"/>
    <w:rsid w:val="001F3E29"/>
    <w:rsid w:val="001F4374"/>
    <w:rsid w:val="001F5D13"/>
    <w:rsid w:val="00201982"/>
    <w:rsid w:val="00203977"/>
    <w:rsid w:val="0020471F"/>
    <w:rsid w:val="00204DF0"/>
    <w:rsid w:val="002056D4"/>
    <w:rsid w:val="002066AE"/>
    <w:rsid w:val="002078B7"/>
    <w:rsid w:val="002131DF"/>
    <w:rsid w:val="00213B1F"/>
    <w:rsid w:val="00214295"/>
    <w:rsid w:val="00214F02"/>
    <w:rsid w:val="00215C46"/>
    <w:rsid w:val="0021653B"/>
    <w:rsid w:val="002165D0"/>
    <w:rsid w:val="00220146"/>
    <w:rsid w:val="0022031C"/>
    <w:rsid w:val="00220542"/>
    <w:rsid w:val="0022107B"/>
    <w:rsid w:val="002210E0"/>
    <w:rsid w:val="00221471"/>
    <w:rsid w:val="002214A9"/>
    <w:rsid w:val="00222BF6"/>
    <w:rsid w:val="00230E45"/>
    <w:rsid w:val="002310C8"/>
    <w:rsid w:val="00231380"/>
    <w:rsid w:val="00231C41"/>
    <w:rsid w:val="00232891"/>
    <w:rsid w:val="00235159"/>
    <w:rsid w:val="002358D6"/>
    <w:rsid w:val="0023631F"/>
    <w:rsid w:val="0024121B"/>
    <w:rsid w:val="00241E50"/>
    <w:rsid w:val="00241FE7"/>
    <w:rsid w:val="00242B89"/>
    <w:rsid w:val="002457E3"/>
    <w:rsid w:val="0024612C"/>
    <w:rsid w:val="00247ABE"/>
    <w:rsid w:val="002506C4"/>
    <w:rsid w:val="002521A0"/>
    <w:rsid w:val="00253A52"/>
    <w:rsid w:val="00254A27"/>
    <w:rsid w:val="00256101"/>
    <w:rsid w:val="002568C8"/>
    <w:rsid w:val="00257394"/>
    <w:rsid w:val="00260835"/>
    <w:rsid w:val="0026103F"/>
    <w:rsid w:val="00263417"/>
    <w:rsid w:val="00263872"/>
    <w:rsid w:val="00264A5F"/>
    <w:rsid w:val="00265609"/>
    <w:rsid w:val="0026685D"/>
    <w:rsid w:val="00266BD0"/>
    <w:rsid w:val="002672F5"/>
    <w:rsid w:val="002679B7"/>
    <w:rsid w:val="00267F37"/>
    <w:rsid w:val="00270AA3"/>
    <w:rsid w:val="002712BC"/>
    <w:rsid w:val="002755AA"/>
    <w:rsid w:val="00281199"/>
    <w:rsid w:val="00281464"/>
    <w:rsid w:val="00282797"/>
    <w:rsid w:val="00284190"/>
    <w:rsid w:val="002859B4"/>
    <w:rsid w:val="0028791A"/>
    <w:rsid w:val="00287A8F"/>
    <w:rsid w:val="00290486"/>
    <w:rsid w:val="002904CE"/>
    <w:rsid w:val="0029261F"/>
    <w:rsid w:val="00292B32"/>
    <w:rsid w:val="00292CE4"/>
    <w:rsid w:val="00294520"/>
    <w:rsid w:val="00296BDB"/>
    <w:rsid w:val="00297A97"/>
    <w:rsid w:val="002A14C5"/>
    <w:rsid w:val="002A30CE"/>
    <w:rsid w:val="002A53BE"/>
    <w:rsid w:val="002B17C4"/>
    <w:rsid w:val="002B1896"/>
    <w:rsid w:val="002B4DAA"/>
    <w:rsid w:val="002B4F85"/>
    <w:rsid w:val="002B5521"/>
    <w:rsid w:val="002B7739"/>
    <w:rsid w:val="002C19D1"/>
    <w:rsid w:val="002C2F5B"/>
    <w:rsid w:val="002C337A"/>
    <w:rsid w:val="002C3894"/>
    <w:rsid w:val="002C3A50"/>
    <w:rsid w:val="002C3B6F"/>
    <w:rsid w:val="002C4182"/>
    <w:rsid w:val="002C765D"/>
    <w:rsid w:val="002D0EE4"/>
    <w:rsid w:val="002D1118"/>
    <w:rsid w:val="002D17FC"/>
    <w:rsid w:val="002D22F5"/>
    <w:rsid w:val="002D3B9F"/>
    <w:rsid w:val="002D3C43"/>
    <w:rsid w:val="002D4E21"/>
    <w:rsid w:val="002D51AE"/>
    <w:rsid w:val="002D696F"/>
    <w:rsid w:val="002D7D3E"/>
    <w:rsid w:val="002E018B"/>
    <w:rsid w:val="002E0268"/>
    <w:rsid w:val="002E1372"/>
    <w:rsid w:val="002E371D"/>
    <w:rsid w:val="002E5999"/>
    <w:rsid w:val="002E62FD"/>
    <w:rsid w:val="002E656E"/>
    <w:rsid w:val="002E65EC"/>
    <w:rsid w:val="002E78AA"/>
    <w:rsid w:val="002E7AB8"/>
    <w:rsid w:val="002F08BB"/>
    <w:rsid w:val="002F207C"/>
    <w:rsid w:val="002F2114"/>
    <w:rsid w:val="002F274C"/>
    <w:rsid w:val="002F391F"/>
    <w:rsid w:val="002F5C65"/>
    <w:rsid w:val="002F5DD7"/>
    <w:rsid w:val="003013A5"/>
    <w:rsid w:val="003022C4"/>
    <w:rsid w:val="0030743F"/>
    <w:rsid w:val="003074CF"/>
    <w:rsid w:val="00310ADD"/>
    <w:rsid w:val="00312E4C"/>
    <w:rsid w:val="00313B1A"/>
    <w:rsid w:val="00315207"/>
    <w:rsid w:val="00316E94"/>
    <w:rsid w:val="00317D53"/>
    <w:rsid w:val="00320A7B"/>
    <w:rsid w:val="0032134A"/>
    <w:rsid w:val="003222AF"/>
    <w:rsid w:val="00324362"/>
    <w:rsid w:val="003252C8"/>
    <w:rsid w:val="00325F15"/>
    <w:rsid w:val="00326F69"/>
    <w:rsid w:val="0032753A"/>
    <w:rsid w:val="0032793D"/>
    <w:rsid w:val="0033123B"/>
    <w:rsid w:val="00333E7D"/>
    <w:rsid w:val="003342BF"/>
    <w:rsid w:val="003372B5"/>
    <w:rsid w:val="00341D8F"/>
    <w:rsid w:val="00342180"/>
    <w:rsid w:val="003428ED"/>
    <w:rsid w:val="003434FB"/>
    <w:rsid w:val="003456DF"/>
    <w:rsid w:val="00345EAE"/>
    <w:rsid w:val="00345F19"/>
    <w:rsid w:val="00346479"/>
    <w:rsid w:val="00346667"/>
    <w:rsid w:val="003474A3"/>
    <w:rsid w:val="003507C8"/>
    <w:rsid w:val="0035119F"/>
    <w:rsid w:val="003511CD"/>
    <w:rsid w:val="0035192A"/>
    <w:rsid w:val="00351BF9"/>
    <w:rsid w:val="00351F6E"/>
    <w:rsid w:val="003523C1"/>
    <w:rsid w:val="0035307E"/>
    <w:rsid w:val="00354BD6"/>
    <w:rsid w:val="00355639"/>
    <w:rsid w:val="003557BD"/>
    <w:rsid w:val="00360B32"/>
    <w:rsid w:val="003619C3"/>
    <w:rsid w:val="00363685"/>
    <w:rsid w:val="003636B1"/>
    <w:rsid w:val="00363863"/>
    <w:rsid w:val="00363EF8"/>
    <w:rsid w:val="00365F93"/>
    <w:rsid w:val="00366BAA"/>
    <w:rsid w:val="00370328"/>
    <w:rsid w:val="00370747"/>
    <w:rsid w:val="00370D72"/>
    <w:rsid w:val="00370D78"/>
    <w:rsid w:val="003716A7"/>
    <w:rsid w:val="003723D2"/>
    <w:rsid w:val="00372B60"/>
    <w:rsid w:val="003746E7"/>
    <w:rsid w:val="00374C9B"/>
    <w:rsid w:val="00374ED7"/>
    <w:rsid w:val="00377262"/>
    <w:rsid w:val="00377D50"/>
    <w:rsid w:val="00377DC8"/>
    <w:rsid w:val="00381338"/>
    <w:rsid w:val="003814A4"/>
    <w:rsid w:val="003841CB"/>
    <w:rsid w:val="00384323"/>
    <w:rsid w:val="00384C87"/>
    <w:rsid w:val="003851E6"/>
    <w:rsid w:val="0038620D"/>
    <w:rsid w:val="00391303"/>
    <w:rsid w:val="00391FBA"/>
    <w:rsid w:val="00393E0D"/>
    <w:rsid w:val="0039453F"/>
    <w:rsid w:val="00394868"/>
    <w:rsid w:val="0039689E"/>
    <w:rsid w:val="00396AE1"/>
    <w:rsid w:val="003978B6"/>
    <w:rsid w:val="00397C37"/>
    <w:rsid w:val="003A0691"/>
    <w:rsid w:val="003A099C"/>
    <w:rsid w:val="003A420D"/>
    <w:rsid w:val="003A44C5"/>
    <w:rsid w:val="003A59D4"/>
    <w:rsid w:val="003A63DE"/>
    <w:rsid w:val="003A71B8"/>
    <w:rsid w:val="003B3080"/>
    <w:rsid w:val="003B4F26"/>
    <w:rsid w:val="003B5775"/>
    <w:rsid w:val="003B7174"/>
    <w:rsid w:val="003B71F6"/>
    <w:rsid w:val="003C0F1E"/>
    <w:rsid w:val="003C10C2"/>
    <w:rsid w:val="003C1AE7"/>
    <w:rsid w:val="003C3AD4"/>
    <w:rsid w:val="003D0F8D"/>
    <w:rsid w:val="003D5027"/>
    <w:rsid w:val="003D7D1A"/>
    <w:rsid w:val="003E31C1"/>
    <w:rsid w:val="003E38E7"/>
    <w:rsid w:val="003E5AD6"/>
    <w:rsid w:val="003E61C3"/>
    <w:rsid w:val="003F0C1A"/>
    <w:rsid w:val="003F263A"/>
    <w:rsid w:val="003F425A"/>
    <w:rsid w:val="003F5673"/>
    <w:rsid w:val="003F57AC"/>
    <w:rsid w:val="003F6FDE"/>
    <w:rsid w:val="004015C8"/>
    <w:rsid w:val="00401C6E"/>
    <w:rsid w:val="00401DAE"/>
    <w:rsid w:val="004024BF"/>
    <w:rsid w:val="00404CFC"/>
    <w:rsid w:val="004050B6"/>
    <w:rsid w:val="00405D9D"/>
    <w:rsid w:val="00406B39"/>
    <w:rsid w:val="00407003"/>
    <w:rsid w:val="004079B5"/>
    <w:rsid w:val="00407FBF"/>
    <w:rsid w:val="00410A7E"/>
    <w:rsid w:val="00410C9B"/>
    <w:rsid w:val="0041259D"/>
    <w:rsid w:val="004135D6"/>
    <w:rsid w:val="00414A56"/>
    <w:rsid w:val="004170E0"/>
    <w:rsid w:val="00420009"/>
    <w:rsid w:val="00420C9E"/>
    <w:rsid w:val="00423021"/>
    <w:rsid w:val="00423180"/>
    <w:rsid w:val="004240D8"/>
    <w:rsid w:val="0042493E"/>
    <w:rsid w:val="00425F04"/>
    <w:rsid w:val="0042631E"/>
    <w:rsid w:val="00426805"/>
    <w:rsid w:val="00431410"/>
    <w:rsid w:val="004319EB"/>
    <w:rsid w:val="004329C4"/>
    <w:rsid w:val="00433FEF"/>
    <w:rsid w:val="004346C9"/>
    <w:rsid w:val="00434A0F"/>
    <w:rsid w:val="00434FDA"/>
    <w:rsid w:val="004356D0"/>
    <w:rsid w:val="00436D53"/>
    <w:rsid w:val="0043730F"/>
    <w:rsid w:val="00437C05"/>
    <w:rsid w:val="00437D0D"/>
    <w:rsid w:val="004409B0"/>
    <w:rsid w:val="00443112"/>
    <w:rsid w:val="00445573"/>
    <w:rsid w:val="00446A89"/>
    <w:rsid w:val="00450428"/>
    <w:rsid w:val="0045062E"/>
    <w:rsid w:val="00450725"/>
    <w:rsid w:val="00450745"/>
    <w:rsid w:val="00452EFF"/>
    <w:rsid w:val="0045363B"/>
    <w:rsid w:val="00455971"/>
    <w:rsid w:val="0045766F"/>
    <w:rsid w:val="0045786D"/>
    <w:rsid w:val="00457C7F"/>
    <w:rsid w:val="00460BAB"/>
    <w:rsid w:val="00460EC5"/>
    <w:rsid w:val="004659E4"/>
    <w:rsid w:val="00465DFC"/>
    <w:rsid w:val="004661D8"/>
    <w:rsid w:val="00471F0C"/>
    <w:rsid w:val="00472A67"/>
    <w:rsid w:val="00473283"/>
    <w:rsid w:val="00475147"/>
    <w:rsid w:val="00475C0A"/>
    <w:rsid w:val="004765FA"/>
    <w:rsid w:val="004766F0"/>
    <w:rsid w:val="00477A20"/>
    <w:rsid w:val="00480B86"/>
    <w:rsid w:val="00480EE4"/>
    <w:rsid w:val="0048143A"/>
    <w:rsid w:val="0048145E"/>
    <w:rsid w:val="004821A8"/>
    <w:rsid w:val="00483407"/>
    <w:rsid w:val="0048437C"/>
    <w:rsid w:val="004843CE"/>
    <w:rsid w:val="00484685"/>
    <w:rsid w:val="00484B3E"/>
    <w:rsid w:val="00485E23"/>
    <w:rsid w:val="00486BD9"/>
    <w:rsid w:val="0049346C"/>
    <w:rsid w:val="0049366B"/>
    <w:rsid w:val="00494326"/>
    <w:rsid w:val="00495199"/>
    <w:rsid w:val="00495B47"/>
    <w:rsid w:val="004960AF"/>
    <w:rsid w:val="00496245"/>
    <w:rsid w:val="004974E0"/>
    <w:rsid w:val="00497FA7"/>
    <w:rsid w:val="004A108C"/>
    <w:rsid w:val="004A1B9A"/>
    <w:rsid w:val="004A33C5"/>
    <w:rsid w:val="004A54EA"/>
    <w:rsid w:val="004A58B5"/>
    <w:rsid w:val="004B4300"/>
    <w:rsid w:val="004B573C"/>
    <w:rsid w:val="004B5DA3"/>
    <w:rsid w:val="004B697F"/>
    <w:rsid w:val="004B7572"/>
    <w:rsid w:val="004C0C63"/>
    <w:rsid w:val="004C1307"/>
    <w:rsid w:val="004C2828"/>
    <w:rsid w:val="004C2C14"/>
    <w:rsid w:val="004C2F69"/>
    <w:rsid w:val="004C376A"/>
    <w:rsid w:val="004C3853"/>
    <w:rsid w:val="004C4176"/>
    <w:rsid w:val="004C6CED"/>
    <w:rsid w:val="004D01EC"/>
    <w:rsid w:val="004D1496"/>
    <w:rsid w:val="004D19B0"/>
    <w:rsid w:val="004D52AF"/>
    <w:rsid w:val="004D6D2C"/>
    <w:rsid w:val="004E0E99"/>
    <w:rsid w:val="004E1293"/>
    <w:rsid w:val="004E1CB6"/>
    <w:rsid w:val="004E1CD3"/>
    <w:rsid w:val="004E3965"/>
    <w:rsid w:val="004E52A4"/>
    <w:rsid w:val="004E67F9"/>
    <w:rsid w:val="004E6873"/>
    <w:rsid w:val="004E6B51"/>
    <w:rsid w:val="004F263B"/>
    <w:rsid w:val="004F265B"/>
    <w:rsid w:val="004F4722"/>
    <w:rsid w:val="004F5065"/>
    <w:rsid w:val="004F6C03"/>
    <w:rsid w:val="004F713B"/>
    <w:rsid w:val="004F7195"/>
    <w:rsid w:val="004F746B"/>
    <w:rsid w:val="004F7E40"/>
    <w:rsid w:val="0050016D"/>
    <w:rsid w:val="0050081C"/>
    <w:rsid w:val="005008F7"/>
    <w:rsid w:val="00500AE9"/>
    <w:rsid w:val="005039EC"/>
    <w:rsid w:val="00503DB3"/>
    <w:rsid w:val="00506DF9"/>
    <w:rsid w:val="00511560"/>
    <w:rsid w:val="00513EB4"/>
    <w:rsid w:val="00514302"/>
    <w:rsid w:val="0051696D"/>
    <w:rsid w:val="00517333"/>
    <w:rsid w:val="00517746"/>
    <w:rsid w:val="005179B0"/>
    <w:rsid w:val="00520826"/>
    <w:rsid w:val="00521F97"/>
    <w:rsid w:val="005226FF"/>
    <w:rsid w:val="00523A38"/>
    <w:rsid w:val="005240C6"/>
    <w:rsid w:val="005242C2"/>
    <w:rsid w:val="005276A3"/>
    <w:rsid w:val="00532A48"/>
    <w:rsid w:val="005334BF"/>
    <w:rsid w:val="00533DBA"/>
    <w:rsid w:val="00535230"/>
    <w:rsid w:val="00535A9F"/>
    <w:rsid w:val="00535DA2"/>
    <w:rsid w:val="00537139"/>
    <w:rsid w:val="00540F38"/>
    <w:rsid w:val="005417F1"/>
    <w:rsid w:val="00541E20"/>
    <w:rsid w:val="00542423"/>
    <w:rsid w:val="005434AA"/>
    <w:rsid w:val="005439FF"/>
    <w:rsid w:val="00543DFA"/>
    <w:rsid w:val="00545D6C"/>
    <w:rsid w:val="005465B7"/>
    <w:rsid w:val="00546B73"/>
    <w:rsid w:val="00546BB3"/>
    <w:rsid w:val="005529B0"/>
    <w:rsid w:val="00552D00"/>
    <w:rsid w:val="005538F7"/>
    <w:rsid w:val="005539AF"/>
    <w:rsid w:val="005575B5"/>
    <w:rsid w:val="00557B7C"/>
    <w:rsid w:val="00560A8C"/>
    <w:rsid w:val="00560B94"/>
    <w:rsid w:val="00561363"/>
    <w:rsid w:val="00562306"/>
    <w:rsid w:val="00562FA1"/>
    <w:rsid w:val="005646DD"/>
    <w:rsid w:val="00564B8B"/>
    <w:rsid w:val="0057414E"/>
    <w:rsid w:val="00575816"/>
    <w:rsid w:val="00576FF3"/>
    <w:rsid w:val="00577FF1"/>
    <w:rsid w:val="00580248"/>
    <w:rsid w:val="005818DE"/>
    <w:rsid w:val="005823FD"/>
    <w:rsid w:val="00582433"/>
    <w:rsid w:val="00582A51"/>
    <w:rsid w:val="00584937"/>
    <w:rsid w:val="005853F3"/>
    <w:rsid w:val="00585797"/>
    <w:rsid w:val="0058623F"/>
    <w:rsid w:val="005904A0"/>
    <w:rsid w:val="0059051C"/>
    <w:rsid w:val="005906C2"/>
    <w:rsid w:val="00590FF5"/>
    <w:rsid w:val="0059355E"/>
    <w:rsid w:val="005A0609"/>
    <w:rsid w:val="005A08E8"/>
    <w:rsid w:val="005A1BE7"/>
    <w:rsid w:val="005A532A"/>
    <w:rsid w:val="005A5AB2"/>
    <w:rsid w:val="005A5D99"/>
    <w:rsid w:val="005B3244"/>
    <w:rsid w:val="005B5130"/>
    <w:rsid w:val="005B533B"/>
    <w:rsid w:val="005B67ED"/>
    <w:rsid w:val="005B7F32"/>
    <w:rsid w:val="005C1D2A"/>
    <w:rsid w:val="005C32D6"/>
    <w:rsid w:val="005C3400"/>
    <w:rsid w:val="005C4A63"/>
    <w:rsid w:val="005C5C3C"/>
    <w:rsid w:val="005C60F4"/>
    <w:rsid w:val="005C63DA"/>
    <w:rsid w:val="005C67C4"/>
    <w:rsid w:val="005C7FDE"/>
    <w:rsid w:val="005D1DB4"/>
    <w:rsid w:val="005D238C"/>
    <w:rsid w:val="005D3620"/>
    <w:rsid w:val="005D48D8"/>
    <w:rsid w:val="005D49B9"/>
    <w:rsid w:val="005D4BB0"/>
    <w:rsid w:val="005D7B0E"/>
    <w:rsid w:val="005E08D7"/>
    <w:rsid w:val="005E0D15"/>
    <w:rsid w:val="005E10B2"/>
    <w:rsid w:val="005E10C1"/>
    <w:rsid w:val="005E303E"/>
    <w:rsid w:val="005E4940"/>
    <w:rsid w:val="005E5CE5"/>
    <w:rsid w:val="005E5D98"/>
    <w:rsid w:val="005E785E"/>
    <w:rsid w:val="005E7FE3"/>
    <w:rsid w:val="005F18BC"/>
    <w:rsid w:val="005F37A4"/>
    <w:rsid w:val="005F3867"/>
    <w:rsid w:val="005F460C"/>
    <w:rsid w:val="005F5A5C"/>
    <w:rsid w:val="005F60C7"/>
    <w:rsid w:val="005F6209"/>
    <w:rsid w:val="005F7ABE"/>
    <w:rsid w:val="005F7F5F"/>
    <w:rsid w:val="006018CB"/>
    <w:rsid w:val="006021BD"/>
    <w:rsid w:val="00602305"/>
    <w:rsid w:val="00602F52"/>
    <w:rsid w:val="00604D4C"/>
    <w:rsid w:val="00605BA4"/>
    <w:rsid w:val="00606081"/>
    <w:rsid w:val="00607408"/>
    <w:rsid w:val="006106FD"/>
    <w:rsid w:val="00610A7A"/>
    <w:rsid w:val="006135F4"/>
    <w:rsid w:val="00614AE2"/>
    <w:rsid w:val="00617810"/>
    <w:rsid w:val="00617F54"/>
    <w:rsid w:val="00620CEA"/>
    <w:rsid w:val="00621B8D"/>
    <w:rsid w:val="00622A2A"/>
    <w:rsid w:val="006241D4"/>
    <w:rsid w:val="006254CA"/>
    <w:rsid w:val="00626DD5"/>
    <w:rsid w:val="006323B3"/>
    <w:rsid w:val="00632842"/>
    <w:rsid w:val="00632CC6"/>
    <w:rsid w:val="00633B96"/>
    <w:rsid w:val="00633FDD"/>
    <w:rsid w:val="00634438"/>
    <w:rsid w:val="00637CBF"/>
    <w:rsid w:val="006402A3"/>
    <w:rsid w:val="006405F4"/>
    <w:rsid w:val="00641489"/>
    <w:rsid w:val="0064299E"/>
    <w:rsid w:val="006447F3"/>
    <w:rsid w:val="006458C7"/>
    <w:rsid w:val="00650D4E"/>
    <w:rsid w:val="00650DDE"/>
    <w:rsid w:val="00651B1B"/>
    <w:rsid w:val="006532E2"/>
    <w:rsid w:val="00654C76"/>
    <w:rsid w:val="00660771"/>
    <w:rsid w:val="00660963"/>
    <w:rsid w:val="00660EC9"/>
    <w:rsid w:val="00662A91"/>
    <w:rsid w:val="00662F35"/>
    <w:rsid w:val="00664FEE"/>
    <w:rsid w:val="0066542A"/>
    <w:rsid w:val="006667E7"/>
    <w:rsid w:val="00667403"/>
    <w:rsid w:val="006700C7"/>
    <w:rsid w:val="006700CA"/>
    <w:rsid w:val="00671DE3"/>
    <w:rsid w:val="0067210B"/>
    <w:rsid w:val="00673B12"/>
    <w:rsid w:val="006760BC"/>
    <w:rsid w:val="0068156B"/>
    <w:rsid w:val="0068171B"/>
    <w:rsid w:val="00683029"/>
    <w:rsid w:val="006852ED"/>
    <w:rsid w:val="006853CE"/>
    <w:rsid w:val="006869A8"/>
    <w:rsid w:val="00687DDF"/>
    <w:rsid w:val="00690EC7"/>
    <w:rsid w:val="00692CA5"/>
    <w:rsid w:val="00692DEF"/>
    <w:rsid w:val="00693CA0"/>
    <w:rsid w:val="00694829"/>
    <w:rsid w:val="00695A16"/>
    <w:rsid w:val="00696371"/>
    <w:rsid w:val="00697473"/>
    <w:rsid w:val="006A0470"/>
    <w:rsid w:val="006A1E27"/>
    <w:rsid w:val="006A1E2E"/>
    <w:rsid w:val="006A759F"/>
    <w:rsid w:val="006B05F2"/>
    <w:rsid w:val="006B1DBC"/>
    <w:rsid w:val="006B24AF"/>
    <w:rsid w:val="006B2C56"/>
    <w:rsid w:val="006B336E"/>
    <w:rsid w:val="006B4646"/>
    <w:rsid w:val="006B4D94"/>
    <w:rsid w:val="006B561E"/>
    <w:rsid w:val="006B5FFA"/>
    <w:rsid w:val="006B66C9"/>
    <w:rsid w:val="006B7BBF"/>
    <w:rsid w:val="006C0710"/>
    <w:rsid w:val="006C0C09"/>
    <w:rsid w:val="006C1454"/>
    <w:rsid w:val="006C256F"/>
    <w:rsid w:val="006C39A7"/>
    <w:rsid w:val="006C3A94"/>
    <w:rsid w:val="006C3B87"/>
    <w:rsid w:val="006C47FA"/>
    <w:rsid w:val="006C4926"/>
    <w:rsid w:val="006C5B35"/>
    <w:rsid w:val="006C5D54"/>
    <w:rsid w:val="006C6445"/>
    <w:rsid w:val="006C7AC1"/>
    <w:rsid w:val="006D0222"/>
    <w:rsid w:val="006D2D94"/>
    <w:rsid w:val="006D2FFB"/>
    <w:rsid w:val="006D328F"/>
    <w:rsid w:val="006D3AF8"/>
    <w:rsid w:val="006D3C04"/>
    <w:rsid w:val="006D4B64"/>
    <w:rsid w:val="006D7DE4"/>
    <w:rsid w:val="006E1F9A"/>
    <w:rsid w:val="006E2958"/>
    <w:rsid w:val="006E3472"/>
    <w:rsid w:val="006E39CB"/>
    <w:rsid w:val="006E4F20"/>
    <w:rsid w:val="006E57B4"/>
    <w:rsid w:val="006E6BAB"/>
    <w:rsid w:val="006F00A2"/>
    <w:rsid w:val="006F0E05"/>
    <w:rsid w:val="006F1FD3"/>
    <w:rsid w:val="006F2C99"/>
    <w:rsid w:val="006F2CB6"/>
    <w:rsid w:val="006F3448"/>
    <w:rsid w:val="006F6A37"/>
    <w:rsid w:val="006F7ACD"/>
    <w:rsid w:val="007004B4"/>
    <w:rsid w:val="00702FC5"/>
    <w:rsid w:val="0070340B"/>
    <w:rsid w:val="00704763"/>
    <w:rsid w:val="007055D5"/>
    <w:rsid w:val="00705A14"/>
    <w:rsid w:val="00705BFF"/>
    <w:rsid w:val="00706876"/>
    <w:rsid w:val="00713D0B"/>
    <w:rsid w:val="00715BDB"/>
    <w:rsid w:val="00716175"/>
    <w:rsid w:val="00716844"/>
    <w:rsid w:val="0071695F"/>
    <w:rsid w:val="00717289"/>
    <w:rsid w:val="007203EE"/>
    <w:rsid w:val="007211CF"/>
    <w:rsid w:val="0072180E"/>
    <w:rsid w:val="007246AD"/>
    <w:rsid w:val="00726087"/>
    <w:rsid w:val="00726F31"/>
    <w:rsid w:val="00730C99"/>
    <w:rsid w:val="007324BB"/>
    <w:rsid w:val="00732E08"/>
    <w:rsid w:val="00733EC5"/>
    <w:rsid w:val="0073448C"/>
    <w:rsid w:val="007344F4"/>
    <w:rsid w:val="00734A17"/>
    <w:rsid w:val="00734BB7"/>
    <w:rsid w:val="0073607D"/>
    <w:rsid w:val="007365E4"/>
    <w:rsid w:val="00736780"/>
    <w:rsid w:val="00741F3D"/>
    <w:rsid w:val="007425D9"/>
    <w:rsid w:val="00743E74"/>
    <w:rsid w:val="007443BA"/>
    <w:rsid w:val="00747F9E"/>
    <w:rsid w:val="00750F39"/>
    <w:rsid w:val="0075174D"/>
    <w:rsid w:val="007523AA"/>
    <w:rsid w:val="007558C6"/>
    <w:rsid w:val="007560D4"/>
    <w:rsid w:val="00757B55"/>
    <w:rsid w:val="00760044"/>
    <w:rsid w:val="0076232E"/>
    <w:rsid w:val="00763F1B"/>
    <w:rsid w:val="00765905"/>
    <w:rsid w:val="007702CD"/>
    <w:rsid w:val="00770B8B"/>
    <w:rsid w:val="00773349"/>
    <w:rsid w:val="00774364"/>
    <w:rsid w:val="007749AE"/>
    <w:rsid w:val="00776DD5"/>
    <w:rsid w:val="007774D1"/>
    <w:rsid w:val="00777A98"/>
    <w:rsid w:val="00777B4D"/>
    <w:rsid w:val="007803E4"/>
    <w:rsid w:val="00780A83"/>
    <w:rsid w:val="00781FC2"/>
    <w:rsid w:val="007839CC"/>
    <w:rsid w:val="00785952"/>
    <w:rsid w:val="00787C5F"/>
    <w:rsid w:val="00790146"/>
    <w:rsid w:val="0079089E"/>
    <w:rsid w:val="00791C4A"/>
    <w:rsid w:val="00793919"/>
    <w:rsid w:val="00794B88"/>
    <w:rsid w:val="00795506"/>
    <w:rsid w:val="00796F0B"/>
    <w:rsid w:val="00797691"/>
    <w:rsid w:val="00797C91"/>
    <w:rsid w:val="007A1538"/>
    <w:rsid w:val="007A1914"/>
    <w:rsid w:val="007A22F5"/>
    <w:rsid w:val="007A2861"/>
    <w:rsid w:val="007A29C6"/>
    <w:rsid w:val="007A343A"/>
    <w:rsid w:val="007A3EAE"/>
    <w:rsid w:val="007A4177"/>
    <w:rsid w:val="007A46DC"/>
    <w:rsid w:val="007B040A"/>
    <w:rsid w:val="007B0EB5"/>
    <w:rsid w:val="007B129A"/>
    <w:rsid w:val="007B1883"/>
    <w:rsid w:val="007B1BE9"/>
    <w:rsid w:val="007B2A49"/>
    <w:rsid w:val="007C027C"/>
    <w:rsid w:val="007C04BD"/>
    <w:rsid w:val="007C0C45"/>
    <w:rsid w:val="007C18A6"/>
    <w:rsid w:val="007C287A"/>
    <w:rsid w:val="007C303D"/>
    <w:rsid w:val="007C34C4"/>
    <w:rsid w:val="007C7376"/>
    <w:rsid w:val="007D0C62"/>
    <w:rsid w:val="007D1758"/>
    <w:rsid w:val="007D23C7"/>
    <w:rsid w:val="007D38A0"/>
    <w:rsid w:val="007D4B03"/>
    <w:rsid w:val="007D7B19"/>
    <w:rsid w:val="007E2838"/>
    <w:rsid w:val="007E2A60"/>
    <w:rsid w:val="007E398D"/>
    <w:rsid w:val="007E3B30"/>
    <w:rsid w:val="007E5B1F"/>
    <w:rsid w:val="007E5E07"/>
    <w:rsid w:val="007E704E"/>
    <w:rsid w:val="007F0058"/>
    <w:rsid w:val="007F0695"/>
    <w:rsid w:val="007F2B1A"/>
    <w:rsid w:val="007F71AD"/>
    <w:rsid w:val="007F751D"/>
    <w:rsid w:val="007F7D3E"/>
    <w:rsid w:val="007F7D6B"/>
    <w:rsid w:val="007F7FDA"/>
    <w:rsid w:val="008020D3"/>
    <w:rsid w:val="00802194"/>
    <w:rsid w:val="00802244"/>
    <w:rsid w:val="008022C9"/>
    <w:rsid w:val="00802D08"/>
    <w:rsid w:val="008038F7"/>
    <w:rsid w:val="008040F7"/>
    <w:rsid w:val="0080472C"/>
    <w:rsid w:val="008049DD"/>
    <w:rsid w:val="00805C02"/>
    <w:rsid w:val="0080613B"/>
    <w:rsid w:val="00806EB3"/>
    <w:rsid w:val="00810122"/>
    <w:rsid w:val="00810B25"/>
    <w:rsid w:val="00811033"/>
    <w:rsid w:val="00812307"/>
    <w:rsid w:val="00815EE6"/>
    <w:rsid w:val="00816FE7"/>
    <w:rsid w:val="0081761E"/>
    <w:rsid w:val="00817ADE"/>
    <w:rsid w:val="008219B3"/>
    <w:rsid w:val="0082530C"/>
    <w:rsid w:val="0082552F"/>
    <w:rsid w:val="00825AF5"/>
    <w:rsid w:val="00826446"/>
    <w:rsid w:val="0082674E"/>
    <w:rsid w:val="00826F16"/>
    <w:rsid w:val="00827042"/>
    <w:rsid w:val="00827FD4"/>
    <w:rsid w:val="00831492"/>
    <w:rsid w:val="00832300"/>
    <w:rsid w:val="008337DE"/>
    <w:rsid w:val="00833C87"/>
    <w:rsid w:val="0083464E"/>
    <w:rsid w:val="00835186"/>
    <w:rsid w:val="00835C12"/>
    <w:rsid w:val="00837DC2"/>
    <w:rsid w:val="00841CE3"/>
    <w:rsid w:val="00841CFB"/>
    <w:rsid w:val="00841D0D"/>
    <w:rsid w:val="00841FF7"/>
    <w:rsid w:val="0084218C"/>
    <w:rsid w:val="00843360"/>
    <w:rsid w:val="00844486"/>
    <w:rsid w:val="008444D0"/>
    <w:rsid w:val="00844C44"/>
    <w:rsid w:val="008450C8"/>
    <w:rsid w:val="0084577D"/>
    <w:rsid w:val="00846778"/>
    <w:rsid w:val="008502E3"/>
    <w:rsid w:val="008514FA"/>
    <w:rsid w:val="00851BB9"/>
    <w:rsid w:val="0085368D"/>
    <w:rsid w:val="008562ED"/>
    <w:rsid w:val="00856A19"/>
    <w:rsid w:val="00857057"/>
    <w:rsid w:val="00860377"/>
    <w:rsid w:val="00860BBB"/>
    <w:rsid w:val="0086117A"/>
    <w:rsid w:val="00861C92"/>
    <w:rsid w:val="00862980"/>
    <w:rsid w:val="00862A53"/>
    <w:rsid w:val="00863CA2"/>
    <w:rsid w:val="0086400C"/>
    <w:rsid w:val="0086405C"/>
    <w:rsid w:val="00865E6F"/>
    <w:rsid w:val="00867F39"/>
    <w:rsid w:val="0087103C"/>
    <w:rsid w:val="008710CB"/>
    <w:rsid w:val="00871100"/>
    <w:rsid w:val="00871106"/>
    <w:rsid w:val="0087287C"/>
    <w:rsid w:val="008733A9"/>
    <w:rsid w:val="00873B4F"/>
    <w:rsid w:val="0087479F"/>
    <w:rsid w:val="008809EC"/>
    <w:rsid w:val="0088369D"/>
    <w:rsid w:val="00883865"/>
    <w:rsid w:val="0088459E"/>
    <w:rsid w:val="008858A5"/>
    <w:rsid w:val="0088605C"/>
    <w:rsid w:val="008874D1"/>
    <w:rsid w:val="00887580"/>
    <w:rsid w:val="008876B0"/>
    <w:rsid w:val="008907E7"/>
    <w:rsid w:val="0089511C"/>
    <w:rsid w:val="00897AF7"/>
    <w:rsid w:val="008A039B"/>
    <w:rsid w:val="008A26CC"/>
    <w:rsid w:val="008A4245"/>
    <w:rsid w:val="008A43E5"/>
    <w:rsid w:val="008A4AED"/>
    <w:rsid w:val="008A4EF3"/>
    <w:rsid w:val="008A5950"/>
    <w:rsid w:val="008A73A6"/>
    <w:rsid w:val="008A7920"/>
    <w:rsid w:val="008A7DAC"/>
    <w:rsid w:val="008B11F6"/>
    <w:rsid w:val="008B2812"/>
    <w:rsid w:val="008B2DC2"/>
    <w:rsid w:val="008B3969"/>
    <w:rsid w:val="008B3DF4"/>
    <w:rsid w:val="008B4AAB"/>
    <w:rsid w:val="008B6966"/>
    <w:rsid w:val="008B7256"/>
    <w:rsid w:val="008B794E"/>
    <w:rsid w:val="008B7DD8"/>
    <w:rsid w:val="008C051E"/>
    <w:rsid w:val="008C14DF"/>
    <w:rsid w:val="008C3778"/>
    <w:rsid w:val="008C5B6B"/>
    <w:rsid w:val="008C67D7"/>
    <w:rsid w:val="008C7274"/>
    <w:rsid w:val="008C7658"/>
    <w:rsid w:val="008C7A56"/>
    <w:rsid w:val="008D2B1A"/>
    <w:rsid w:val="008D30F4"/>
    <w:rsid w:val="008D5603"/>
    <w:rsid w:val="008D595F"/>
    <w:rsid w:val="008D68B4"/>
    <w:rsid w:val="008D68FD"/>
    <w:rsid w:val="008D7DD0"/>
    <w:rsid w:val="008E0019"/>
    <w:rsid w:val="008E06EA"/>
    <w:rsid w:val="008E1843"/>
    <w:rsid w:val="008E2683"/>
    <w:rsid w:val="008E3590"/>
    <w:rsid w:val="008E43BA"/>
    <w:rsid w:val="008E69DD"/>
    <w:rsid w:val="008F057B"/>
    <w:rsid w:val="008F09F9"/>
    <w:rsid w:val="008F389E"/>
    <w:rsid w:val="008F4A45"/>
    <w:rsid w:val="008F5B4F"/>
    <w:rsid w:val="008F66F4"/>
    <w:rsid w:val="008F6B35"/>
    <w:rsid w:val="008F7BB9"/>
    <w:rsid w:val="00900632"/>
    <w:rsid w:val="00900E49"/>
    <w:rsid w:val="00902AE3"/>
    <w:rsid w:val="0090306F"/>
    <w:rsid w:val="009033E7"/>
    <w:rsid w:val="0090459B"/>
    <w:rsid w:val="00907135"/>
    <w:rsid w:val="0090777C"/>
    <w:rsid w:val="00907EE8"/>
    <w:rsid w:val="009110B6"/>
    <w:rsid w:val="00911449"/>
    <w:rsid w:val="00911FCA"/>
    <w:rsid w:val="00912920"/>
    <w:rsid w:val="00912E70"/>
    <w:rsid w:val="009132EA"/>
    <w:rsid w:val="00913AE3"/>
    <w:rsid w:val="0091577F"/>
    <w:rsid w:val="00917532"/>
    <w:rsid w:val="009179E1"/>
    <w:rsid w:val="00921ADC"/>
    <w:rsid w:val="00922816"/>
    <w:rsid w:val="00926DB8"/>
    <w:rsid w:val="009309BF"/>
    <w:rsid w:val="009316D9"/>
    <w:rsid w:val="009339CE"/>
    <w:rsid w:val="00935038"/>
    <w:rsid w:val="00935E79"/>
    <w:rsid w:val="0093605C"/>
    <w:rsid w:val="0094060C"/>
    <w:rsid w:val="00940BA4"/>
    <w:rsid w:val="00940C83"/>
    <w:rsid w:val="009425F6"/>
    <w:rsid w:val="0094420D"/>
    <w:rsid w:val="00946D00"/>
    <w:rsid w:val="0094746A"/>
    <w:rsid w:val="00947FFA"/>
    <w:rsid w:val="00950542"/>
    <w:rsid w:val="009512D5"/>
    <w:rsid w:val="00951597"/>
    <w:rsid w:val="00953DFF"/>
    <w:rsid w:val="0095573F"/>
    <w:rsid w:val="009568D0"/>
    <w:rsid w:val="00957436"/>
    <w:rsid w:val="00962C19"/>
    <w:rsid w:val="00963271"/>
    <w:rsid w:val="00963F20"/>
    <w:rsid w:val="0096415D"/>
    <w:rsid w:val="00965036"/>
    <w:rsid w:val="00966623"/>
    <w:rsid w:val="00966B47"/>
    <w:rsid w:val="0096722A"/>
    <w:rsid w:val="00972388"/>
    <w:rsid w:val="00974828"/>
    <w:rsid w:val="00975F22"/>
    <w:rsid w:val="0097629C"/>
    <w:rsid w:val="00977999"/>
    <w:rsid w:val="009808C8"/>
    <w:rsid w:val="00981A56"/>
    <w:rsid w:val="0098362B"/>
    <w:rsid w:val="00983D95"/>
    <w:rsid w:val="00986042"/>
    <w:rsid w:val="009869D2"/>
    <w:rsid w:val="00987343"/>
    <w:rsid w:val="009906C6"/>
    <w:rsid w:val="009919BA"/>
    <w:rsid w:val="00992A7D"/>
    <w:rsid w:val="0099305F"/>
    <w:rsid w:val="00993956"/>
    <w:rsid w:val="009A1C87"/>
    <w:rsid w:val="009A1EE3"/>
    <w:rsid w:val="009A28DB"/>
    <w:rsid w:val="009A3E4F"/>
    <w:rsid w:val="009A3ED0"/>
    <w:rsid w:val="009A4756"/>
    <w:rsid w:val="009A7178"/>
    <w:rsid w:val="009A7703"/>
    <w:rsid w:val="009A7CB1"/>
    <w:rsid w:val="009B0E04"/>
    <w:rsid w:val="009B1ECE"/>
    <w:rsid w:val="009B2364"/>
    <w:rsid w:val="009B43F3"/>
    <w:rsid w:val="009B474D"/>
    <w:rsid w:val="009B5C23"/>
    <w:rsid w:val="009B5C6D"/>
    <w:rsid w:val="009B735D"/>
    <w:rsid w:val="009B744C"/>
    <w:rsid w:val="009C02EC"/>
    <w:rsid w:val="009C26C7"/>
    <w:rsid w:val="009C2789"/>
    <w:rsid w:val="009C74CA"/>
    <w:rsid w:val="009D3C97"/>
    <w:rsid w:val="009D4F3F"/>
    <w:rsid w:val="009D56D6"/>
    <w:rsid w:val="009D5912"/>
    <w:rsid w:val="009D64DE"/>
    <w:rsid w:val="009D6C33"/>
    <w:rsid w:val="009E14C8"/>
    <w:rsid w:val="009E157B"/>
    <w:rsid w:val="009E1668"/>
    <w:rsid w:val="009E20EA"/>
    <w:rsid w:val="009E2C4B"/>
    <w:rsid w:val="009E2F82"/>
    <w:rsid w:val="009F115C"/>
    <w:rsid w:val="009F23E3"/>
    <w:rsid w:val="009F2DF3"/>
    <w:rsid w:val="009F32BF"/>
    <w:rsid w:val="009F3801"/>
    <w:rsid w:val="009F4076"/>
    <w:rsid w:val="009F4299"/>
    <w:rsid w:val="009F583C"/>
    <w:rsid w:val="00A00AE9"/>
    <w:rsid w:val="00A01B23"/>
    <w:rsid w:val="00A02CC0"/>
    <w:rsid w:val="00A03D3A"/>
    <w:rsid w:val="00A04800"/>
    <w:rsid w:val="00A05FAF"/>
    <w:rsid w:val="00A06D6E"/>
    <w:rsid w:val="00A07766"/>
    <w:rsid w:val="00A07AB8"/>
    <w:rsid w:val="00A07E50"/>
    <w:rsid w:val="00A07F66"/>
    <w:rsid w:val="00A11679"/>
    <w:rsid w:val="00A11E43"/>
    <w:rsid w:val="00A12FBF"/>
    <w:rsid w:val="00A12FC9"/>
    <w:rsid w:val="00A130B9"/>
    <w:rsid w:val="00A155B4"/>
    <w:rsid w:val="00A17975"/>
    <w:rsid w:val="00A20B92"/>
    <w:rsid w:val="00A20DC0"/>
    <w:rsid w:val="00A2338B"/>
    <w:rsid w:val="00A25234"/>
    <w:rsid w:val="00A27583"/>
    <w:rsid w:val="00A331E8"/>
    <w:rsid w:val="00A34142"/>
    <w:rsid w:val="00A3521E"/>
    <w:rsid w:val="00A362A4"/>
    <w:rsid w:val="00A41C46"/>
    <w:rsid w:val="00A4230E"/>
    <w:rsid w:val="00A43483"/>
    <w:rsid w:val="00A438F4"/>
    <w:rsid w:val="00A4679B"/>
    <w:rsid w:val="00A46A89"/>
    <w:rsid w:val="00A47816"/>
    <w:rsid w:val="00A47AC5"/>
    <w:rsid w:val="00A50042"/>
    <w:rsid w:val="00A503EC"/>
    <w:rsid w:val="00A5195B"/>
    <w:rsid w:val="00A52E98"/>
    <w:rsid w:val="00A54F7B"/>
    <w:rsid w:val="00A55ABE"/>
    <w:rsid w:val="00A56A7D"/>
    <w:rsid w:val="00A60132"/>
    <w:rsid w:val="00A6195A"/>
    <w:rsid w:val="00A61D25"/>
    <w:rsid w:val="00A645A9"/>
    <w:rsid w:val="00A6520D"/>
    <w:rsid w:val="00A6676A"/>
    <w:rsid w:val="00A710F7"/>
    <w:rsid w:val="00A71B18"/>
    <w:rsid w:val="00A7340A"/>
    <w:rsid w:val="00A7773B"/>
    <w:rsid w:val="00A77968"/>
    <w:rsid w:val="00A8229A"/>
    <w:rsid w:val="00A830E5"/>
    <w:rsid w:val="00A835D4"/>
    <w:rsid w:val="00A83F0C"/>
    <w:rsid w:val="00A8411F"/>
    <w:rsid w:val="00A851E4"/>
    <w:rsid w:val="00A86912"/>
    <w:rsid w:val="00A87C15"/>
    <w:rsid w:val="00A87DD3"/>
    <w:rsid w:val="00A90FE6"/>
    <w:rsid w:val="00A925F8"/>
    <w:rsid w:val="00A9307D"/>
    <w:rsid w:val="00A9379E"/>
    <w:rsid w:val="00A93B68"/>
    <w:rsid w:val="00A94F75"/>
    <w:rsid w:val="00A956B1"/>
    <w:rsid w:val="00A97432"/>
    <w:rsid w:val="00A97463"/>
    <w:rsid w:val="00AA17EA"/>
    <w:rsid w:val="00AA1B1E"/>
    <w:rsid w:val="00AA1B1F"/>
    <w:rsid w:val="00AA34F8"/>
    <w:rsid w:val="00AA4BC6"/>
    <w:rsid w:val="00AB14FA"/>
    <w:rsid w:val="00AB27F9"/>
    <w:rsid w:val="00AB2B29"/>
    <w:rsid w:val="00AB2E61"/>
    <w:rsid w:val="00AB3158"/>
    <w:rsid w:val="00AB3743"/>
    <w:rsid w:val="00AB427C"/>
    <w:rsid w:val="00AB7068"/>
    <w:rsid w:val="00AC0132"/>
    <w:rsid w:val="00AC0D93"/>
    <w:rsid w:val="00AC2320"/>
    <w:rsid w:val="00AC2323"/>
    <w:rsid w:val="00AC5D07"/>
    <w:rsid w:val="00AC6F41"/>
    <w:rsid w:val="00AC73B6"/>
    <w:rsid w:val="00AD014D"/>
    <w:rsid w:val="00AD0305"/>
    <w:rsid w:val="00AD065A"/>
    <w:rsid w:val="00AD0C84"/>
    <w:rsid w:val="00AD0CDC"/>
    <w:rsid w:val="00AD329C"/>
    <w:rsid w:val="00AD367C"/>
    <w:rsid w:val="00AD3C0E"/>
    <w:rsid w:val="00AD3E28"/>
    <w:rsid w:val="00AD422E"/>
    <w:rsid w:val="00AD63AB"/>
    <w:rsid w:val="00AD66CE"/>
    <w:rsid w:val="00AD74AE"/>
    <w:rsid w:val="00AD7EB0"/>
    <w:rsid w:val="00AE2147"/>
    <w:rsid w:val="00AE345E"/>
    <w:rsid w:val="00AF009D"/>
    <w:rsid w:val="00AF0B17"/>
    <w:rsid w:val="00AF1999"/>
    <w:rsid w:val="00AF1B83"/>
    <w:rsid w:val="00AF22D1"/>
    <w:rsid w:val="00AF3D2D"/>
    <w:rsid w:val="00AF50DD"/>
    <w:rsid w:val="00AF5A54"/>
    <w:rsid w:val="00AF5C6A"/>
    <w:rsid w:val="00B0258F"/>
    <w:rsid w:val="00B034E6"/>
    <w:rsid w:val="00B03B9F"/>
    <w:rsid w:val="00B03DDF"/>
    <w:rsid w:val="00B05050"/>
    <w:rsid w:val="00B0511A"/>
    <w:rsid w:val="00B11BCF"/>
    <w:rsid w:val="00B1481F"/>
    <w:rsid w:val="00B14CB5"/>
    <w:rsid w:val="00B14E5D"/>
    <w:rsid w:val="00B15A60"/>
    <w:rsid w:val="00B15FEA"/>
    <w:rsid w:val="00B16B72"/>
    <w:rsid w:val="00B17CCB"/>
    <w:rsid w:val="00B20056"/>
    <w:rsid w:val="00B21740"/>
    <w:rsid w:val="00B23579"/>
    <w:rsid w:val="00B23797"/>
    <w:rsid w:val="00B23A1B"/>
    <w:rsid w:val="00B258D0"/>
    <w:rsid w:val="00B2742D"/>
    <w:rsid w:val="00B322C3"/>
    <w:rsid w:val="00B335F0"/>
    <w:rsid w:val="00B33B29"/>
    <w:rsid w:val="00B3559C"/>
    <w:rsid w:val="00B403B4"/>
    <w:rsid w:val="00B40CA0"/>
    <w:rsid w:val="00B4239E"/>
    <w:rsid w:val="00B42632"/>
    <w:rsid w:val="00B42A21"/>
    <w:rsid w:val="00B431EB"/>
    <w:rsid w:val="00B4493B"/>
    <w:rsid w:val="00B44E7B"/>
    <w:rsid w:val="00B454AD"/>
    <w:rsid w:val="00B46419"/>
    <w:rsid w:val="00B512D1"/>
    <w:rsid w:val="00B51E97"/>
    <w:rsid w:val="00B525C8"/>
    <w:rsid w:val="00B5561A"/>
    <w:rsid w:val="00B55AF3"/>
    <w:rsid w:val="00B55F8D"/>
    <w:rsid w:val="00B604BB"/>
    <w:rsid w:val="00B617A5"/>
    <w:rsid w:val="00B64545"/>
    <w:rsid w:val="00B64657"/>
    <w:rsid w:val="00B666CE"/>
    <w:rsid w:val="00B667AE"/>
    <w:rsid w:val="00B669FE"/>
    <w:rsid w:val="00B67638"/>
    <w:rsid w:val="00B70226"/>
    <w:rsid w:val="00B70471"/>
    <w:rsid w:val="00B71489"/>
    <w:rsid w:val="00B7240F"/>
    <w:rsid w:val="00B72729"/>
    <w:rsid w:val="00B747B9"/>
    <w:rsid w:val="00B76DD6"/>
    <w:rsid w:val="00B76F6B"/>
    <w:rsid w:val="00B77456"/>
    <w:rsid w:val="00B77B83"/>
    <w:rsid w:val="00B77DED"/>
    <w:rsid w:val="00B802CC"/>
    <w:rsid w:val="00B809AF"/>
    <w:rsid w:val="00B82E4C"/>
    <w:rsid w:val="00B8389A"/>
    <w:rsid w:val="00B83A38"/>
    <w:rsid w:val="00B85750"/>
    <w:rsid w:val="00B864A8"/>
    <w:rsid w:val="00B866F6"/>
    <w:rsid w:val="00B87121"/>
    <w:rsid w:val="00B87C6D"/>
    <w:rsid w:val="00B902B1"/>
    <w:rsid w:val="00B92239"/>
    <w:rsid w:val="00B92961"/>
    <w:rsid w:val="00B93587"/>
    <w:rsid w:val="00B9429B"/>
    <w:rsid w:val="00B95069"/>
    <w:rsid w:val="00B95B5F"/>
    <w:rsid w:val="00B96C34"/>
    <w:rsid w:val="00BA0405"/>
    <w:rsid w:val="00BA0B5D"/>
    <w:rsid w:val="00BA16E0"/>
    <w:rsid w:val="00BA2C14"/>
    <w:rsid w:val="00BA4365"/>
    <w:rsid w:val="00BA6E8C"/>
    <w:rsid w:val="00BA7F73"/>
    <w:rsid w:val="00BB0824"/>
    <w:rsid w:val="00BB1DD3"/>
    <w:rsid w:val="00BB2F37"/>
    <w:rsid w:val="00BB3060"/>
    <w:rsid w:val="00BB51AA"/>
    <w:rsid w:val="00BB5AD5"/>
    <w:rsid w:val="00BB67D1"/>
    <w:rsid w:val="00BB7B33"/>
    <w:rsid w:val="00BC0184"/>
    <w:rsid w:val="00BC04CE"/>
    <w:rsid w:val="00BC0D56"/>
    <w:rsid w:val="00BC0E3D"/>
    <w:rsid w:val="00BC5DBC"/>
    <w:rsid w:val="00BC6CA4"/>
    <w:rsid w:val="00BC7286"/>
    <w:rsid w:val="00BC74B2"/>
    <w:rsid w:val="00BC7FA8"/>
    <w:rsid w:val="00BD0643"/>
    <w:rsid w:val="00BD0AC9"/>
    <w:rsid w:val="00BD14B7"/>
    <w:rsid w:val="00BD20DD"/>
    <w:rsid w:val="00BD29A9"/>
    <w:rsid w:val="00BD3A4E"/>
    <w:rsid w:val="00BD4431"/>
    <w:rsid w:val="00BD6525"/>
    <w:rsid w:val="00BD7CB1"/>
    <w:rsid w:val="00BE0BBC"/>
    <w:rsid w:val="00BE0D15"/>
    <w:rsid w:val="00BE0E3B"/>
    <w:rsid w:val="00BE1321"/>
    <w:rsid w:val="00BE2E1A"/>
    <w:rsid w:val="00BE46F9"/>
    <w:rsid w:val="00BE7992"/>
    <w:rsid w:val="00BE7B1A"/>
    <w:rsid w:val="00BF02DB"/>
    <w:rsid w:val="00BF1EC5"/>
    <w:rsid w:val="00BF2F78"/>
    <w:rsid w:val="00BF3032"/>
    <w:rsid w:val="00BF37DC"/>
    <w:rsid w:val="00BF4A65"/>
    <w:rsid w:val="00BF5298"/>
    <w:rsid w:val="00BF584C"/>
    <w:rsid w:val="00BF78F3"/>
    <w:rsid w:val="00BF7AA8"/>
    <w:rsid w:val="00BF7B71"/>
    <w:rsid w:val="00C03F5F"/>
    <w:rsid w:val="00C042A8"/>
    <w:rsid w:val="00C1240C"/>
    <w:rsid w:val="00C12460"/>
    <w:rsid w:val="00C1373B"/>
    <w:rsid w:val="00C14C16"/>
    <w:rsid w:val="00C20740"/>
    <w:rsid w:val="00C21440"/>
    <w:rsid w:val="00C24069"/>
    <w:rsid w:val="00C27239"/>
    <w:rsid w:val="00C27A83"/>
    <w:rsid w:val="00C32A7B"/>
    <w:rsid w:val="00C33085"/>
    <w:rsid w:val="00C340A7"/>
    <w:rsid w:val="00C34606"/>
    <w:rsid w:val="00C3568E"/>
    <w:rsid w:val="00C35D50"/>
    <w:rsid w:val="00C36C14"/>
    <w:rsid w:val="00C40DA2"/>
    <w:rsid w:val="00C42CFE"/>
    <w:rsid w:val="00C432A5"/>
    <w:rsid w:val="00C43BCD"/>
    <w:rsid w:val="00C45087"/>
    <w:rsid w:val="00C45C6F"/>
    <w:rsid w:val="00C46711"/>
    <w:rsid w:val="00C470D5"/>
    <w:rsid w:val="00C477BA"/>
    <w:rsid w:val="00C50286"/>
    <w:rsid w:val="00C51F1A"/>
    <w:rsid w:val="00C5239D"/>
    <w:rsid w:val="00C531DE"/>
    <w:rsid w:val="00C533B4"/>
    <w:rsid w:val="00C53DA5"/>
    <w:rsid w:val="00C548C0"/>
    <w:rsid w:val="00C561E5"/>
    <w:rsid w:val="00C56AD0"/>
    <w:rsid w:val="00C60ED6"/>
    <w:rsid w:val="00C62B7B"/>
    <w:rsid w:val="00C642AA"/>
    <w:rsid w:val="00C66002"/>
    <w:rsid w:val="00C674A4"/>
    <w:rsid w:val="00C675A6"/>
    <w:rsid w:val="00C67FD4"/>
    <w:rsid w:val="00C707C8"/>
    <w:rsid w:val="00C71277"/>
    <w:rsid w:val="00C71A96"/>
    <w:rsid w:val="00C7223C"/>
    <w:rsid w:val="00C73192"/>
    <w:rsid w:val="00C74F91"/>
    <w:rsid w:val="00C76019"/>
    <w:rsid w:val="00C80D4F"/>
    <w:rsid w:val="00C81420"/>
    <w:rsid w:val="00C83ABE"/>
    <w:rsid w:val="00C84F4E"/>
    <w:rsid w:val="00C8509E"/>
    <w:rsid w:val="00C87A4D"/>
    <w:rsid w:val="00C90629"/>
    <w:rsid w:val="00C90BC8"/>
    <w:rsid w:val="00C928F6"/>
    <w:rsid w:val="00C92974"/>
    <w:rsid w:val="00C92CBB"/>
    <w:rsid w:val="00C92CDB"/>
    <w:rsid w:val="00C93382"/>
    <w:rsid w:val="00C93438"/>
    <w:rsid w:val="00C937AB"/>
    <w:rsid w:val="00C93E3E"/>
    <w:rsid w:val="00C95AEA"/>
    <w:rsid w:val="00C9642D"/>
    <w:rsid w:val="00C978CB"/>
    <w:rsid w:val="00C97D53"/>
    <w:rsid w:val="00CA068E"/>
    <w:rsid w:val="00CA10D6"/>
    <w:rsid w:val="00CA12F4"/>
    <w:rsid w:val="00CA26A2"/>
    <w:rsid w:val="00CA2F61"/>
    <w:rsid w:val="00CA3C79"/>
    <w:rsid w:val="00CA44FC"/>
    <w:rsid w:val="00CA480E"/>
    <w:rsid w:val="00CA62EC"/>
    <w:rsid w:val="00CA6673"/>
    <w:rsid w:val="00CA6FE7"/>
    <w:rsid w:val="00CB123F"/>
    <w:rsid w:val="00CB1D7E"/>
    <w:rsid w:val="00CB1DA4"/>
    <w:rsid w:val="00CB2F03"/>
    <w:rsid w:val="00CB4602"/>
    <w:rsid w:val="00CB4986"/>
    <w:rsid w:val="00CC0A54"/>
    <w:rsid w:val="00CC107C"/>
    <w:rsid w:val="00CC13AC"/>
    <w:rsid w:val="00CC1469"/>
    <w:rsid w:val="00CC1A10"/>
    <w:rsid w:val="00CC2333"/>
    <w:rsid w:val="00CC245C"/>
    <w:rsid w:val="00CC5354"/>
    <w:rsid w:val="00CC618F"/>
    <w:rsid w:val="00CD0DDB"/>
    <w:rsid w:val="00CD108B"/>
    <w:rsid w:val="00CD2E2C"/>
    <w:rsid w:val="00CD2F42"/>
    <w:rsid w:val="00CD35D3"/>
    <w:rsid w:val="00CD3747"/>
    <w:rsid w:val="00CD37E4"/>
    <w:rsid w:val="00CD459C"/>
    <w:rsid w:val="00CD4D24"/>
    <w:rsid w:val="00CD64BD"/>
    <w:rsid w:val="00CD7397"/>
    <w:rsid w:val="00CE28F0"/>
    <w:rsid w:val="00CE2CCF"/>
    <w:rsid w:val="00CE3637"/>
    <w:rsid w:val="00CE42C8"/>
    <w:rsid w:val="00CE491A"/>
    <w:rsid w:val="00CE590B"/>
    <w:rsid w:val="00CE5DD0"/>
    <w:rsid w:val="00CE6244"/>
    <w:rsid w:val="00CE7433"/>
    <w:rsid w:val="00CE79E0"/>
    <w:rsid w:val="00CF037E"/>
    <w:rsid w:val="00CF1261"/>
    <w:rsid w:val="00CF13EE"/>
    <w:rsid w:val="00CF145F"/>
    <w:rsid w:val="00CF20E9"/>
    <w:rsid w:val="00CF2ADC"/>
    <w:rsid w:val="00CF34CD"/>
    <w:rsid w:val="00CF70B1"/>
    <w:rsid w:val="00CF767A"/>
    <w:rsid w:val="00D01027"/>
    <w:rsid w:val="00D01219"/>
    <w:rsid w:val="00D02426"/>
    <w:rsid w:val="00D02D68"/>
    <w:rsid w:val="00D054A5"/>
    <w:rsid w:val="00D0714F"/>
    <w:rsid w:val="00D074E6"/>
    <w:rsid w:val="00D07A20"/>
    <w:rsid w:val="00D110E1"/>
    <w:rsid w:val="00D11E65"/>
    <w:rsid w:val="00D1428A"/>
    <w:rsid w:val="00D14BD7"/>
    <w:rsid w:val="00D15690"/>
    <w:rsid w:val="00D163E4"/>
    <w:rsid w:val="00D17569"/>
    <w:rsid w:val="00D17768"/>
    <w:rsid w:val="00D20B2F"/>
    <w:rsid w:val="00D229A2"/>
    <w:rsid w:val="00D25217"/>
    <w:rsid w:val="00D2587C"/>
    <w:rsid w:val="00D27811"/>
    <w:rsid w:val="00D27B1E"/>
    <w:rsid w:val="00D27ED4"/>
    <w:rsid w:val="00D320DB"/>
    <w:rsid w:val="00D32A3C"/>
    <w:rsid w:val="00D33AD9"/>
    <w:rsid w:val="00D344EF"/>
    <w:rsid w:val="00D34945"/>
    <w:rsid w:val="00D357F2"/>
    <w:rsid w:val="00D36CF3"/>
    <w:rsid w:val="00D37F8E"/>
    <w:rsid w:val="00D4082E"/>
    <w:rsid w:val="00D4241E"/>
    <w:rsid w:val="00D42D61"/>
    <w:rsid w:val="00D430C7"/>
    <w:rsid w:val="00D43674"/>
    <w:rsid w:val="00D47861"/>
    <w:rsid w:val="00D47AFA"/>
    <w:rsid w:val="00D47CCD"/>
    <w:rsid w:val="00D47E63"/>
    <w:rsid w:val="00D47FFC"/>
    <w:rsid w:val="00D501AE"/>
    <w:rsid w:val="00D5059C"/>
    <w:rsid w:val="00D5098B"/>
    <w:rsid w:val="00D5178A"/>
    <w:rsid w:val="00D51C55"/>
    <w:rsid w:val="00D51D76"/>
    <w:rsid w:val="00D535B9"/>
    <w:rsid w:val="00D54032"/>
    <w:rsid w:val="00D546BF"/>
    <w:rsid w:val="00D54C67"/>
    <w:rsid w:val="00D54FCE"/>
    <w:rsid w:val="00D555CF"/>
    <w:rsid w:val="00D55924"/>
    <w:rsid w:val="00D56342"/>
    <w:rsid w:val="00D56EA7"/>
    <w:rsid w:val="00D577D4"/>
    <w:rsid w:val="00D57942"/>
    <w:rsid w:val="00D57BD5"/>
    <w:rsid w:val="00D60046"/>
    <w:rsid w:val="00D601D9"/>
    <w:rsid w:val="00D60526"/>
    <w:rsid w:val="00D62D3D"/>
    <w:rsid w:val="00D646EB"/>
    <w:rsid w:val="00D65592"/>
    <w:rsid w:val="00D65E52"/>
    <w:rsid w:val="00D66A81"/>
    <w:rsid w:val="00D66ED1"/>
    <w:rsid w:val="00D66FFA"/>
    <w:rsid w:val="00D678CD"/>
    <w:rsid w:val="00D70F45"/>
    <w:rsid w:val="00D711F0"/>
    <w:rsid w:val="00D72077"/>
    <w:rsid w:val="00D76C5D"/>
    <w:rsid w:val="00D779D6"/>
    <w:rsid w:val="00D8084B"/>
    <w:rsid w:val="00D824C8"/>
    <w:rsid w:val="00D824DB"/>
    <w:rsid w:val="00D82700"/>
    <w:rsid w:val="00D82809"/>
    <w:rsid w:val="00D82E5A"/>
    <w:rsid w:val="00D83E52"/>
    <w:rsid w:val="00D840DF"/>
    <w:rsid w:val="00D848BB"/>
    <w:rsid w:val="00D87A43"/>
    <w:rsid w:val="00D87DC0"/>
    <w:rsid w:val="00D901FD"/>
    <w:rsid w:val="00D90B0E"/>
    <w:rsid w:val="00D913CD"/>
    <w:rsid w:val="00D95874"/>
    <w:rsid w:val="00D95A0A"/>
    <w:rsid w:val="00D95BBF"/>
    <w:rsid w:val="00D962B0"/>
    <w:rsid w:val="00D969FB"/>
    <w:rsid w:val="00D96C60"/>
    <w:rsid w:val="00DA1BD6"/>
    <w:rsid w:val="00DA3E78"/>
    <w:rsid w:val="00DA4D4C"/>
    <w:rsid w:val="00DA4F93"/>
    <w:rsid w:val="00DA5479"/>
    <w:rsid w:val="00DA5A32"/>
    <w:rsid w:val="00DB0218"/>
    <w:rsid w:val="00DB039C"/>
    <w:rsid w:val="00DB04CE"/>
    <w:rsid w:val="00DB0F98"/>
    <w:rsid w:val="00DB16C5"/>
    <w:rsid w:val="00DB1D3C"/>
    <w:rsid w:val="00DB2439"/>
    <w:rsid w:val="00DB248F"/>
    <w:rsid w:val="00DB3ACD"/>
    <w:rsid w:val="00DB572E"/>
    <w:rsid w:val="00DB5EE5"/>
    <w:rsid w:val="00DB6484"/>
    <w:rsid w:val="00DB6586"/>
    <w:rsid w:val="00DB7202"/>
    <w:rsid w:val="00DB750A"/>
    <w:rsid w:val="00DB77D1"/>
    <w:rsid w:val="00DC3594"/>
    <w:rsid w:val="00DC3B89"/>
    <w:rsid w:val="00DC47DC"/>
    <w:rsid w:val="00DC5A4E"/>
    <w:rsid w:val="00DC654B"/>
    <w:rsid w:val="00DC73EC"/>
    <w:rsid w:val="00DD3618"/>
    <w:rsid w:val="00DD3DA8"/>
    <w:rsid w:val="00DD50DE"/>
    <w:rsid w:val="00DD7D2D"/>
    <w:rsid w:val="00DE0914"/>
    <w:rsid w:val="00DE20BD"/>
    <w:rsid w:val="00DE26A4"/>
    <w:rsid w:val="00DE2A6D"/>
    <w:rsid w:val="00DE2BE6"/>
    <w:rsid w:val="00DE4068"/>
    <w:rsid w:val="00DE4BA7"/>
    <w:rsid w:val="00DE4E79"/>
    <w:rsid w:val="00DE562C"/>
    <w:rsid w:val="00DE5A76"/>
    <w:rsid w:val="00DE642E"/>
    <w:rsid w:val="00DE7C0F"/>
    <w:rsid w:val="00DF05D3"/>
    <w:rsid w:val="00DF067D"/>
    <w:rsid w:val="00DF08C6"/>
    <w:rsid w:val="00DF0BDA"/>
    <w:rsid w:val="00DF0CF6"/>
    <w:rsid w:val="00DF1273"/>
    <w:rsid w:val="00DF1D24"/>
    <w:rsid w:val="00DF4A1B"/>
    <w:rsid w:val="00DF4E26"/>
    <w:rsid w:val="00DF5711"/>
    <w:rsid w:val="00DF585B"/>
    <w:rsid w:val="00DF5904"/>
    <w:rsid w:val="00DF69F7"/>
    <w:rsid w:val="00DF6A42"/>
    <w:rsid w:val="00DF6E59"/>
    <w:rsid w:val="00DF7574"/>
    <w:rsid w:val="00E024C0"/>
    <w:rsid w:val="00E0609E"/>
    <w:rsid w:val="00E07E1E"/>
    <w:rsid w:val="00E121C8"/>
    <w:rsid w:val="00E12450"/>
    <w:rsid w:val="00E13A6A"/>
    <w:rsid w:val="00E142D0"/>
    <w:rsid w:val="00E14F83"/>
    <w:rsid w:val="00E1524F"/>
    <w:rsid w:val="00E1702F"/>
    <w:rsid w:val="00E1728D"/>
    <w:rsid w:val="00E17301"/>
    <w:rsid w:val="00E2027A"/>
    <w:rsid w:val="00E21CB5"/>
    <w:rsid w:val="00E21F00"/>
    <w:rsid w:val="00E22DBC"/>
    <w:rsid w:val="00E23C78"/>
    <w:rsid w:val="00E24B42"/>
    <w:rsid w:val="00E26E53"/>
    <w:rsid w:val="00E30D2C"/>
    <w:rsid w:val="00E31306"/>
    <w:rsid w:val="00E31F14"/>
    <w:rsid w:val="00E32C76"/>
    <w:rsid w:val="00E3352A"/>
    <w:rsid w:val="00E34429"/>
    <w:rsid w:val="00E34DEE"/>
    <w:rsid w:val="00E35853"/>
    <w:rsid w:val="00E40F46"/>
    <w:rsid w:val="00E413AD"/>
    <w:rsid w:val="00E42577"/>
    <w:rsid w:val="00E434DE"/>
    <w:rsid w:val="00E4438F"/>
    <w:rsid w:val="00E44790"/>
    <w:rsid w:val="00E45780"/>
    <w:rsid w:val="00E457B6"/>
    <w:rsid w:val="00E461DC"/>
    <w:rsid w:val="00E47E9E"/>
    <w:rsid w:val="00E5344A"/>
    <w:rsid w:val="00E55503"/>
    <w:rsid w:val="00E578B5"/>
    <w:rsid w:val="00E57CC2"/>
    <w:rsid w:val="00E6138D"/>
    <w:rsid w:val="00E61A7B"/>
    <w:rsid w:val="00E64FD5"/>
    <w:rsid w:val="00E6540B"/>
    <w:rsid w:val="00E65F77"/>
    <w:rsid w:val="00E6656A"/>
    <w:rsid w:val="00E70434"/>
    <w:rsid w:val="00E70F9A"/>
    <w:rsid w:val="00E71366"/>
    <w:rsid w:val="00E733BF"/>
    <w:rsid w:val="00E73431"/>
    <w:rsid w:val="00E74A8C"/>
    <w:rsid w:val="00E74C36"/>
    <w:rsid w:val="00E771A4"/>
    <w:rsid w:val="00E800BC"/>
    <w:rsid w:val="00E81953"/>
    <w:rsid w:val="00E84296"/>
    <w:rsid w:val="00E84EAB"/>
    <w:rsid w:val="00E854C7"/>
    <w:rsid w:val="00E85AE6"/>
    <w:rsid w:val="00E86AB3"/>
    <w:rsid w:val="00E873AB"/>
    <w:rsid w:val="00E934E2"/>
    <w:rsid w:val="00E94E22"/>
    <w:rsid w:val="00E95C40"/>
    <w:rsid w:val="00E979D9"/>
    <w:rsid w:val="00E97C4F"/>
    <w:rsid w:val="00EA1124"/>
    <w:rsid w:val="00EA27F2"/>
    <w:rsid w:val="00EA4BC4"/>
    <w:rsid w:val="00EA597B"/>
    <w:rsid w:val="00EA66A6"/>
    <w:rsid w:val="00EA760A"/>
    <w:rsid w:val="00EB0388"/>
    <w:rsid w:val="00EB0E86"/>
    <w:rsid w:val="00EB1436"/>
    <w:rsid w:val="00EB202F"/>
    <w:rsid w:val="00EB2441"/>
    <w:rsid w:val="00EB2BB0"/>
    <w:rsid w:val="00EB320C"/>
    <w:rsid w:val="00EB394D"/>
    <w:rsid w:val="00EB6BF3"/>
    <w:rsid w:val="00EB72E9"/>
    <w:rsid w:val="00EC0101"/>
    <w:rsid w:val="00EC1C74"/>
    <w:rsid w:val="00EC21F8"/>
    <w:rsid w:val="00EC2214"/>
    <w:rsid w:val="00EC2B61"/>
    <w:rsid w:val="00EC39D8"/>
    <w:rsid w:val="00EC4056"/>
    <w:rsid w:val="00EC44BA"/>
    <w:rsid w:val="00EC4702"/>
    <w:rsid w:val="00EC4FCB"/>
    <w:rsid w:val="00EC5B9E"/>
    <w:rsid w:val="00EC6144"/>
    <w:rsid w:val="00ED02A2"/>
    <w:rsid w:val="00ED05F7"/>
    <w:rsid w:val="00ED2FF7"/>
    <w:rsid w:val="00ED598E"/>
    <w:rsid w:val="00ED5E47"/>
    <w:rsid w:val="00ED643A"/>
    <w:rsid w:val="00EE1210"/>
    <w:rsid w:val="00EE244B"/>
    <w:rsid w:val="00EE2538"/>
    <w:rsid w:val="00EE261E"/>
    <w:rsid w:val="00EE2639"/>
    <w:rsid w:val="00EE272C"/>
    <w:rsid w:val="00EE305C"/>
    <w:rsid w:val="00EE31DC"/>
    <w:rsid w:val="00EE331E"/>
    <w:rsid w:val="00EE61C2"/>
    <w:rsid w:val="00EE6A8D"/>
    <w:rsid w:val="00EE7009"/>
    <w:rsid w:val="00EF0160"/>
    <w:rsid w:val="00EF1012"/>
    <w:rsid w:val="00EF29C6"/>
    <w:rsid w:val="00EF2BE1"/>
    <w:rsid w:val="00EF2CA7"/>
    <w:rsid w:val="00EF3B77"/>
    <w:rsid w:val="00EF57CE"/>
    <w:rsid w:val="00F00C92"/>
    <w:rsid w:val="00F04AFB"/>
    <w:rsid w:val="00F05062"/>
    <w:rsid w:val="00F06E20"/>
    <w:rsid w:val="00F07143"/>
    <w:rsid w:val="00F07232"/>
    <w:rsid w:val="00F07C80"/>
    <w:rsid w:val="00F119B5"/>
    <w:rsid w:val="00F1327A"/>
    <w:rsid w:val="00F13ADB"/>
    <w:rsid w:val="00F13E51"/>
    <w:rsid w:val="00F14695"/>
    <w:rsid w:val="00F150F0"/>
    <w:rsid w:val="00F1550D"/>
    <w:rsid w:val="00F1636C"/>
    <w:rsid w:val="00F16FF1"/>
    <w:rsid w:val="00F21B08"/>
    <w:rsid w:val="00F228BD"/>
    <w:rsid w:val="00F22D32"/>
    <w:rsid w:val="00F25230"/>
    <w:rsid w:val="00F25AD9"/>
    <w:rsid w:val="00F2652A"/>
    <w:rsid w:val="00F27C02"/>
    <w:rsid w:val="00F30FC5"/>
    <w:rsid w:val="00F31544"/>
    <w:rsid w:val="00F318B7"/>
    <w:rsid w:val="00F31A00"/>
    <w:rsid w:val="00F31A9F"/>
    <w:rsid w:val="00F35683"/>
    <w:rsid w:val="00F36348"/>
    <w:rsid w:val="00F37596"/>
    <w:rsid w:val="00F424A2"/>
    <w:rsid w:val="00F424A3"/>
    <w:rsid w:val="00F42DAC"/>
    <w:rsid w:val="00F45A40"/>
    <w:rsid w:val="00F466A2"/>
    <w:rsid w:val="00F46811"/>
    <w:rsid w:val="00F509B0"/>
    <w:rsid w:val="00F51684"/>
    <w:rsid w:val="00F5227B"/>
    <w:rsid w:val="00F52F75"/>
    <w:rsid w:val="00F532FC"/>
    <w:rsid w:val="00F53FF8"/>
    <w:rsid w:val="00F556E0"/>
    <w:rsid w:val="00F55764"/>
    <w:rsid w:val="00F560E8"/>
    <w:rsid w:val="00F56EAE"/>
    <w:rsid w:val="00F57A89"/>
    <w:rsid w:val="00F60930"/>
    <w:rsid w:val="00F61A39"/>
    <w:rsid w:val="00F6300B"/>
    <w:rsid w:val="00F6413C"/>
    <w:rsid w:val="00F65DFC"/>
    <w:rsid w:val="00F662F6"/>
    <w:rsid w:val="00F71B9B"/>
    <w:rsid w:val="00F737F0"/>
    <w:rsid w:val="00F73ABD"/>
    <w:rsid w:val="00F75F2D"/>
    <w:rsid w:val="00F765AD"/>
    <w:rsid w:val="00F76AEA"/>
    <w:rsid w:val="00F8269B"/>
    <w:rsid w:val="00F833D0"/>
    <w:rsid w:val="00F83E36"/>
    <w:rsid w:val="00F83F49"/>
    <w:rsid w:val="00F85A23"/>
    <w:rsid w:val="00F8635B"/>
    <w:rsid w:val="00F865C3"/>
    <w:rsid w:val="00F86A43"/>
    <w:rsid w:val="00F86B7E"/>
    <w:rsid w:val="00F875E3"/>
    <w:rsid w:val="00F968AE"/>
    <w:rsid w:val="00F96943"/>
    <w:rsid w:val="00F97847"/>
    <w:rsid w:val="00F979B5"/>
    <w:rsid w:val="00FA05AE"/>
    <w:rsid w:val="00FA55F7"/>
    <w:rsid w:val="00FB23D2"/>
    <w:rsid w:val="00FB25EC"/>
    <w:rsid w:val="00FB2BBD"/>
    <w:rsid w:val="00FB2D00"/>
    <w:rsid w:val="00FB6563"/>
    <w:rsid w:val="00FB662E"/>
    <w:rsid w:val="00FC110E"/>
    <w:rsid w:val="00FC1718"/>
    <w:rsid w:val="00FC3A31"/>
    <w:rsid w:val="00FD059E"/>
    <w:rsid w:val="00FD05A4"/>
    <w:rsid w:val="00FD07E9"/>
    <w:rsid w:val="00FD0E05"/>
    <w:rsid w:val="00FD1653"/>
    <w:rsid w:val="00FD20F3"/>
    <w:rsid w:val="00FD39DF"/>
    <w:rsid w:val="00FD55E1"/>
    <w:rsid w:val="00FD6507"/>
    <w:rsid w:val="00FD6BC7"/>
    <w:rsid w:val="00FD7902"/>
    <w:rsid w:val="00FE098B"/>
    <w:rsid w:val="00FE2470"/>
    <w:rsid w:val="00FE2855"/>
    <w:rsid w:val="00FE2AD2"/>
    <w:rsid w:val="00FE2C36"/>
    <w:rsid w:val="00FE3EFD"/>
    <w:rsid w:val="00FE49DE"/>
    <w:rsid w:val="00FE52A1"/>
    <w:rsid w:val="00FE5F11"/>
    <w:rsid w:val="00FE690D"/>
    <w:rsid w:val="00FE6B2E"/>
    <w:rsid w:val="00FE73AD"/>
    <w:rsid w:val="00FE78CF"/>
    <w:rsid w:val="00FF3CC9"/>
    <w:rsid w:val="00FF3FC5"/>
    <w:rsid w:val="00FF558E"/>
    <w:rsid w:val="00FF61FA"/>
    <w:rsid w:val="00FF68FF"/>
    <w:rsid w:val="00FF7242"/>
    <w:rsid w:val="00FF7E20"/>
    <w:rsid w:val="029A933D"/>
    <w:rsid w:val="062BE562"/>
    <w:rsid w:val="08003F4C"/>
    <w:rsid w:val="08EF2C2F"/>
    <w:rsid w:val="0D6D44DB"/>
    <w:rsid w:val="10068F9B"/>
    <w:rsid w:val="11757920"/>
    <w:rsid w:val="1747FD79"/>
    <w:rsid w:val="1AE44EA5"/>
    <w:rsid w:val="1FCBEFF7"/>
    <w:rsid w:val="258755A9"/>
    <w:rsid w:val="2D367A3A"/>
    <w:rsid w:val="2D5610CA"/>
    <w:rsid w:val="30A1A1BA"/>
    <w:rsid w:val="3129F9ED"/>
    <w:rsid w:val="34E9A919"/>
    <w:rsid w:val="357AEEFA"/>
    <w:rsid w:val="35F47117"/>
    <w:rsid w:val="3A5C1972"/>
    <w:rsid w:val="3A93547D"/>
    <w:rsid w:val="3B1D3FAF"/>
    <w:rsid w:val="4067A25C"/>
    <w:rsid w:val="40D73646"/>
    <w:rsid w:val="4943B6B7"/>
    <w:rsid w:val="4B4615A0"/>
    <w:rsid w:val="4F392F56"/>
    <w:rsid w:val="5754BFE6"/>
    <w:rsid w:val="575E0CD6"/>
    <w:rsid w:val="5BA58C99"/>
    <w:rsid w:val="5E9F5B61"/>
    <w:rsid w:val="6282524B"/>
    <w:rsid w:val="6474219E"/>
    <w:rsid w:val="66E5F196"/>
    <w:rsid w:val="6AB0C205"/>
    <w:rsid w:val="6CA4B7D5"/>
    <w:rsid w:val="725EBD38"/>
    <w:rsid w:val="72B78156"/>
    <w:rsid w:val="750F1D91"/>
    <w:rsid w:val="7582879F"/>
    <w:rsid w:val="764E341F"/>
    <w:rsid w:val="7CB70B7C"/>
    <w:rsid w:val="7D8B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E8AB5"/>
  <w15:chartTrackingRefBased/>
  <w15:docId w15:val="{9F270083-0D93-48D9-98EC-6EED17D23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7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872"/>
    <w:pPr>
      <w:spacing w:before="120" w:after="120"/>
    </w:pPr>
    <w:rPr>
      <w:rFonts w:ascii="Segoe UI" w:hAnsi="Segoe UI"/>
      <w:sz w:val="20"/>
    </w:rPr>
  </w:style>
  <w:style w:type="paragraph" w:styleId="Heading1">
    <w:name w:val="heading 1"/>
    <w:basedOn w:val="Normal"/>
    <w:next w:val="L1-Step-QS"/>
    <w:link w:val="Heading1Char"/>
    <w:uiPriority w:val="21"/>
    <w:semiHidden/>
    <w:locked/>
    <w:rsid w:val="00263872"/>
    <w:pPr>
      <w:keepNext/>
      <w:numPr>
        <w:numId w:val="16"/>
      </w:numPr>
      <w:spacing w:before="360" w:after="60"/>
      <w:ind w:left="720" w:hanging="720"/>
      <w:outlineLvl w:val="0"/>
    </w:pPr>
    <w:rPr>
      <w:rFonts w:eastAsia="Times New Roman" w:cs="Segoe UI"/>
      <w:b/>
      <w:bCs/>
      <w:kern w:val="32"/>
      <w14:ligatures w14:val="none"/>
    </w:rPr>
  </w:style>
  <w:style w:type="paragraph" w:styleId="Heading2">
    <w:name w:val="heading 2"/>
    <w:basedOn w:val="Normal"/>
    <w:next w:val="L2-Step-QS"/>
    <w:link w:val="Heading2Char"/>
    <w:uiPriority w:val="4"/>
    <w:semiHidden/>
    <w:rsid w:val="00263872"/>
    <w:pPr>
      <w:keepNext/>
      <w:numPr>
        <w:ilvl w:val="1"/>
        <w:numId w:val="16"/>
      </w:numPr>
      <w:spacing w:before="320" w:after="60"/>
      <w:outlineLvl w:val="1"/>
    </w:pPr>
    <w:rPr>
      <w:rFonts w:eastAsia="Times New Roman" w:cs="Segoe UI"/>
      <w:b/>
      <w:bCs/>
      <w:iCs/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4"/>
    <w:semiHidden/>
    <w:rsid w:val="00263872"/>
    <w:pPr>
      <w:keepNext/>
      <w:numPr>
        <w:ilvl w:val="2"/>
        <w:numId w:val="16"/>
      </w:numPr>
      <w:tabs>
        <w:tab w:val="clear" w:pos="720"/>
        <w:tab w:val="num" w:pos="1530"/>
      </w:tabs>
      <w:spacing w:before="280" w:after="60"/>
      <w:outlineLvl w:val="2"/>
    </w:pPr>
    <w:rPr>
      <w:rFonts w:eastAsia="Times New Roman" w:cs="Arial"/>
      <w:b/>
      <w:bCs/>
      <w:kern w:val="0"/>
      <w:sz w:val="22"/>
      <w:szCs w:val="26"/>
      <w14:ligatures w14:val="none"/>
    </w:rPr>
  </w:style>
  <w:style w:type="paragraph" w:styleId="Heading4">
    <w:name w:val="heading 4"/>
    <w:aliases w:val="SubTopic Label"/>
    <w:basedOn w:val="Normal"/>
    <w:next w:val="Normal"/>
    <w:link w:val="Heading4Char"/>
    <w:uiPriority w:val="4"/>
    <w:semiHidden/>
    <w:rsid w:val="00263872"/>
    <w:pPr>
      <w:keepNext/>
      <w:keepLines/>
      <w:numPr>
        <w:ilvl w:val="3"/>
        <w:numId w:val="16"/>
      </w:numPr>
      <w:tabs>
        <w:tab w:val="clear" w:pos="864"/>
        <w:tab w:val="num" w:pos="360"/>
      </w:tabs>
      <w:spacing w:before="80" w:after="40"/>
      <w:ind w:left="0" w:firstLine="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263872"/>
    <w:pPr>
      <w:keepNext/>
      <w:keepLines/>
      <w:numPr>
        <w:ilvl w:val="4"/>
        <w:numId w:val="16"/>
      </w:numPr>
      <w:tabs>
        <w:tab w:val="clear" w:pos="1008"/>
        <w:tab w:val="num" w:pos="360"/>
      </w:tabs>
      <w:spacing w:before="80" w:after="40"/>
      <w:ind w:left="0" w:firstLine="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rsid w:val="00263872"/>
    <w:pPr>
      <w:keepNext/>
      <w:keepLines/>
      <w:numPr>
        <w:ilvl w:val="5"/>
        <w:numId w:val="16"/>
      </w:numPr>
      <w:tabs>
        <w:tab w:val="clear" w:pos="1152"/>
        <w:tab w:val="num" w:pos="360"/>
      </w:tabs>
      <w:spacing w:before="4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4"/>
    <w:semiHidden/>
    <w:rsid w:val="00263872"/>
    <w:pPr>
      <w:keepNext/>
      <w:keepLines/>
      <w:numPr>
        <w:ilvl w:val="6"/>
        <w:numId w:val="16"/>
      </w:numPr>
      <w:tabs>
        <w:tab w:val="clear" w:pos="1296"/>
        <w:tab w:val="num" w:pos="360"/>
      </w:tabs>
      <w:spacing w:before="4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4"/>
    <w:semiHidden/>
    <w:rsid w:val="00263872"/>
    <w:pPr>
      <w:keepNext/>
      <w:keepLines/>
      <w:numPr>
        <w:ilvl w:val="7"/>
        <w:numId w:val="16"/>
      </w:numPr>
      <w:tabs>
        <w:tab w:val="clear" w:pos="1440"/>
        <w:tab w:val="num" w:pos="360"/>
      </w:tabs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4"/>
    <w:semiHidden/>
    <w:rsid w:val="00263872"/>
    <w:pPr>
      <w:keepNext/>
      <w:keepLines/>
      <w:numPr>
        <w:ilvl w:val="8"/>
        <w:numId w:val="16"/>
      </w:numPr>
      <w:tabs>
        <w:tab w:val="clear" w:pos="1584"/>
        <w:tab w:val="num" w:pos="360"/>
      </w:tabs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1"/>
    <w:semiHidden/>
    <w:rsid w:val="00263872"/>
    <w:rPr>
      <w:rFonts w:ascii="Segoe UI" w:eastAsia="Times New Roman" w:hAnsi="Segoe UI" w:cs="Segoe UI"/>
      <w:b/>
      <w:bCs/>
      <w:kern w:val="32"/>
      <w:sz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4"/>
    <w:semiHidden/>
    <w:rsid w:val="00263872"/>
    <w:rPr>
      <w:rFonts w:ascii="Segoe UI" w:eastAsia="Times New Roman" w:hAnsi="Segoe UI" w:cs="Segoe UI"/>
      <w:b/>
      <w:bCs/>
      <w:iCs/>
      <w:kern w:val="0"/>
      <w:sz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4"/>
    <w:semiHidden/>
    <w:rsid w:val="00263872"/>
    <w:rPr>
      <w:rFonts w:ascii="Segoe UI" w:eastAsia="Times New Roman" w:hAnsi="Segoe UI" w:cs="Arial"/>
      <w:b/>
      <w:bCs/>
      <w:kern w:val="0"/>
      <w:sz w:val="22"/>
      <w:szCs w:val="26"/>
      <w14:ligatures w14:val="none"/>
    </w:rPr>
  </w:style>
  <w:style w:type="character" w:customStyle="1" w:styleId="Heading4Char">
    <w:name w:val="Heading 4 Char"/>
    <w:aliases w:val="SubTopic Label Char"/>
    <w:basedOn w:val="DefaultParagraphFont"/>
    <w:link w:val="Heading4"/>
    <w:uiPriority w:val="4"/>
    <w:semiHidden/>
    <w:rsid w:val="00263872"/>
    <w:rPr>
      <w:rFonts w:ascii="Segoe UI" w:eastAsiaTheme="majorEastAsia" w:hAnsi="Segoe UI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263872"/>
    <w:rPr>
      <w:rFonts w:ascii="Segoe UI" w:eastAsiaTheme="majorEastAsia" w:hAnsi="Segoe UI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263872"/>
    <w:rPr>
      <w:rFonts w:ascii="Segoe UI" w:eastAsiaTheme="majorEastAsia" w:hAnsi="Segoe UI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263872"/>
    <w:rPr>
      <w:rFonts w:ascii="Segoe UI" w:eastAsiaTheme="majorEastAsia" w:hAnsi="Segoe UI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263872"/>
    <w:rPr>
      <w:rFonts w:ascii="Segoe UI" w:eastAsiaTheme="majorEastAsia" w:hAnsi="Segoe UI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263872"/>
    <w:rPr>
      <w:rFonts w:ascii="Segoe UI" w:eastAsiaTheme="majorEastAsia" w:hAnsi="Segoe UI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semiHidden/>
    <w:rsid w:val="002638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263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263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63872"/>
    <w:rPr>
      <w:rFonts w:ascii="Segoe UI" w:eastAsiaTheme="majorEastAsia" w:hAnsi="Segoe U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rsid w:val="00263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63872"/>
    <w:rPr>
      <w:rFonts w:ascii="Segoe UI" w:hAnsi="Segoe UI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link w:val="ListParagraphChar"/>
    <w:uiPriority w:val="34"/>
    <w:rsid w:val="00263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rsid w:val="00263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263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63872"/>
    <w:rPr>
      <w:rFonts w:ascii="Segoe UI" w:hAnsi="Segoe UI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2638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3872"/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BodyTxt-QS">
    <w:name w:val="BodyTxt-QS"/>
    <w:link w:val="BodyTxt-QSChar"/>
    <w:uiPriority w:val="2"/>
    <w:qFormat/>
    <w:rsid w:val="00263872"/>
    <w:pPr>
      <w:spacing w:before="120" w:after="120"/>
      <w:ind w:left="72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Bullet-QS">
    <w:name w:val="TableTxt-Bullet-QS"/>
    <w:basedOn w:val="TableTxt-QS"/>
    <w:uiPriority w:val="13"/>
    <w:qFormat/>
    <w:rsid w:val="00263872"/>
    <w:pPr>
      <w:numPr>
        <w:numId w:val="8"/>
      </w:numPr>
      <w:tabs>
        <w:tab w:val="clear" w:pos="720"/>
        <w:tab w:val="num" w:pos="305"/>
      </w:tabs>
      <w:ind w:left="309" w:hanging="274"/>
    </w:pPr>
  </w:style>
  <w:style w:type="paragraph" w:customStyle="1" w:styleId="H1-QS">
    <w:name w:val="H1-QS"/>
    <w:basedOn w:val="Heading1"/>
    <w:next w:val="L1-Step-QS"/>
    <w:link w:val="H1-QSChar"/>
    <w:uiPriority w:val="5"/>
    <w:qFormat/>
    <w:rsid w:val="00263872"/>
    <w:rPr>
      <w:sz w:val="24"/>
    </w:rPr>
  </w:style>
  <w:style w:type="paragraph" w:customStyle="1" w:styleId="H2-QS">
    <w:name w:val="H2-QS"/>
    <w:basedOn w:val="Heading2"/>
    <w:next w:val="L2-Step-QS"/>
    <w:link w:val="H2-QSChar"/>
    <w:uiPriority w:val="29"/>
    <w:qFormat/>
    <w:rsid w:val="00263872"/>
    <w:rPr>
      <w:sz w:val="22"/>
    </w:rPr>
  </w:style>
  <w:style w:type="paragraph" w:customStyle="1" w:styleId="TableTxt-QS">
    <w:name w:val="TableTxt-QS"/>
    <w:link w:val="TableTxt-QSChar"/>
    <w:uiPriority w:val="3"/>
    <w:qFormat/>
    <w:rsid w:val="00263872"/>
    <w:pPr>
      <w:spacing w:before="120" w:after="12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alpha-QS">
    <w:name w:val="TableTxt-alpha-QS"/>
    <w:basedOn w:val="TableTxt-QS"/>
    <w:uiPriority w:val="15"/>
    <w:qFormat/>
    <w:rsid w:val="00263872"/>
    <w:pPr>
      <w:numPr>
        <w:numId w:val="17"/>
      </w:numPr>
      <w:ind w:left="360"/>
    </w:pPr>
  </w:style>
  <w:style w:type="character" w:styleId="UnresolvedMention">
    <w:name w:val="Unresolved Mention"/>
    <w:basedOn w:val="DefaultParagraphFont"/>
    <w:uiPriority w:val="99"/>
    <w:semiHidden/>
    <w:unhideWhenUsed/>
    <w:rsid w:val="00263872"/>
    <w:rPr>
      <w:color w:val="605E5C"/>
      <w:shd w:val="clear" w:color="auto" w:fill="E1DFDD"/>
    </w:rPr>
  </w:style>
  <w:style w:type="paragraph" w:customStyle="1" w:styleId="BodyBulletLIst">
    <w:name w:val="BodyBulletLIst"/>
    <w:uiPriority w:val="3"/>
    <w:semiHidden/>
    <w:qFormat/>
    <w:rsid w:val="00263872"/>
    <w:pPr>
      <w:numPr>
        <w:numId w:val="5"/>
      </w:numPr>
      <w:tabs>
        <w:tab w:val="num" w:pos="1987"/>
      </w:tabs>
      <w:spacing w:before="20" w:after="20"/>
      <w:ind w:left="1987" w:hanging="475"/>
    </w:pPr>
    <w:rPr>
      <w:rFonts w:ascii="Arial" w:hAnsi="Arial" w:cs="Arial"/>
      <w:color w:val="000000" w:themeColor="text1"/>
      <w:kern w:val="0"/>
      <w:sz w:val="20"/>
      <w:szCs w:val="22"/>
      <w14:ligatures w14:val="none"/>
    </w:rPr>
  </w:style>
  <w:style w:type="character" w:customStyle="1" w:styleId="wacimagecontainer">
    <w:name w:val="wacimagecontainer"/>
    <w:basedOn w:val="DefaultParagraphFont"/>
    <w:semiHidden/>
    <w:rsid w:val="00263872"/>
  </w:style>
  <w:style w:type="paragraph" w:customStyle="1" w:styleId="TableHeader-QS">
    <w:name w:val="TableHeader-QS"/>
    <w:basedOn w:val="Normal"/>
    <w:uiPriority w:val="7"/>
    <w:qFormat/>
    <w:rsid w:val="00263872"/>
    <w:pPr>
      <w:keepNext/>
      <w:spacing w:before="20" w:after="20"/>
      <w:jc w:val="center"/>
    </w:pPr>
    <w:rPr>
      <w:rFonts w:cs="Segoe UI"/>
      <w:b/>
      <w:bCs/>
      <w:szCs w:val="20"/>
    </w:rPr>
  </w:style>
  <w:style w:type="paragraph" w:customStyle="1" w:styleId="TableTxt-num-QS">
    <w:name w:val="TableTxt-num-QS"/>
    <w:basedOn w:val="TableTxt-alpha-QS"/>
    <w:uiPriority w:val="17"/>
    <w:qFormat/>
    <w:rsid w:val="00263872"/>
    <w:pPr>
      <w:numPr>
        <w:numId w:val="18"/>
      </w:numPr>
    </w:pPr>
  </w:style>
  <w:style w:type="paragraph" w:customStyle="1" w:styleId="TableTxt-Bullet2-QS">
    <w:name w:val="TableTxt-Bullet(2)-QS"/>
    <w:basedOn w:val="TableTxt-Bullet-QS"/>
    <w:uiPriority w:val="14"/>
    <w:qFormat/>
    <w:rsid w:val="00263872"/>
    <w:pPr>
      <w:numPr>
        <w:numId w:val="19"/>
      </w:numPr>
    </w:pPr>
  </w:style>
  <w:style w:type="paragraph" w:customStyle="1" w:styleId="H1-Txt-QS">
    <w:name w:val="H1-Txt-QS"/>
    <w:basedOn w:val="H1-QS"/>
    <w:uiPriority w:val="1"/>
    <w:semiHidden/>
    <w:unhideWhenUsed/>
    <w:rsid w:val="00263872"/>
    <w:pPr>
      <w:keepNext w:val="0"/>
      <w:numPr>
        <w:numId w:val="0"/>
      </w:numPr>
      <w:spacing w:before="120" w:after="120"/>
    </w:pPr>
    <w:rPr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26387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63872"/>
    <w:rPr>
      <w:rFonts w:ascii="Segoe UI" w:hAnsi="Segoe UI"/>
      <w:sz w:val="20"/>
    </w:rPr>
  </w:style>
  <w:style w:type="paragraph" w:styleId="Footer">
    <w:name w:val="footer"/>
    <w:basedOn w:val="Normal"/>
    <w:link w:val="FooterChar"/>
    <w:uiPriority w:val="99"/>
    <w:unhideWhenUsed/>
    <w:rsid w:val="0026387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63872"/>
    <w:rPr>
      <w:rFonts w:ascii="Segoe UI" w:hAnsi="Segoe UI"/>
      <w:sz w:val="20"/>
    </w:rPr>
  </w:style>
  <w:style w:type="paragraph" w:customStyle="1" w:styleId="QS-NOTE-Style">
    <w:name w:val="QS-NOTE-Style"/>
    <w:next w:val="Normal"/>
    <w:semiHidden/>
    <w:rsid w:val="00263872"/>
    <w:pPr>
      <w:tabs>
        <w:tab w:val="left" w:pos="1152"/>
      </w:tabs>
      <w:spacing w:before="240" w:after="120"/>
      <w:ind w:left="1152" w:hanging="1152"/>
    </w:pPr>
    <w:rPr>
      <w:rFonts w:ascii="Segoe UI Black" w:eastAsia="Times New Roman" w:hAnsi="Segoe UI Black" w:cs="Times New Roman"/>
      <w:kern w:val="0"/>
      <w:sz w:val="28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rsid w:val="00263872"/>
    <w:pPr>
      <w:tabs>
        <w:tab w:val="left" w:pos="907"/>
        <w:tab w:val="right" w:leader="dot" w:pos="10579"/>
      </w:tabs>
      <w:spacing w:after="20"/>
      <w:ind w:left="907" w:hanging="720"/>
    </w:pPr>
    <w:rPr>
      <w:rFonts w:eastAsia="Times New Roman" w:cs="Times New Roman"/>
      <w:noProof/>
      <w:kern w:val="0"/>
      <w14:ligatures w14:val="none"/>
    </w:rPr>
  </w:style>
  <w:style w:type="paragraph" w:customStyle="1" w:styleId="TextBox">
    <w:name w:val="Text Box"/>
    <w:basedOn w:val="H1-QS"/>
    <w:uiPriority w:val="7"/>
    <w:semiHidden/>
    <w:rsid w:val="00263872"/>
    <w:pPr>
      <w:numPr>
        <w:numId w:val="0"/>
      </w:numPr>
      <w:spacing w:afterLines="60" w:after="144"/>
      <w:ind w:left="1080" w:hanging="720"/>
    </w:pPr>
  </w:style>
  <w:style w:type="paragraph" w:styleId="Revision">
    <w:name w:val="Revision"/>
    <w:hidden/>
    <w:uiPriority w:val="99"/>
    <w:semiHidden/>
    <w:rsid w:val="00263872"/>
  </w:style>
  <w:style w:type="paragraph" w:styleId="TOCHeading">
    <w:name w:val="TOC Heading"/>
    <w:basedOn w:val="Heading1"/>
    <w:next w:val="Normal"/>
    <w:uiPriority w:val="46"/>
    <w:qFormat/>
    <w:rsid w:val="00263872"/>
    <w:pPr>
      <w:spacing w:before="240" w:after="0" w:line="259" w:lineRule="auto"/>
      <w:outlineLvl w:val="9"/>
    </w:pPr>
    <w:rPr>
      <w:rFonts w:ascii="Arial" w:hAnsi="Arial"/>
      <w:kern w:val="0"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263872"/>
    <w:rPr>
      <w:color w:val="467886" w:themeColor="hyperlink"/>
      <w:u w:val="single"/>
    </w:rPr>
  </w:style>
  <w:style w:type="character" w:customStyle="1" w:styleId="BodyTxt-QSChar">
    <w:name w:val="BodyTxt-QS Char"/>
    <w:basedOn w:val="DefaultParagraphFont"/>
    <w:link w:val="BodyTxt-QS"/>
    <w:uiPriority w:val="2"/>
    <w:rsid w:val="00263872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Figure-QS">
    <w:name w:val="Caption/Figure-QS"/>
    <w:basedOn w:val="CaptionTable-QS"/>
    <w:next w:val="Normal"/>
    <w:uiPriority w:val="10"/>
    <w:qFormat/>
    <w:rsid w:val="00263872"/>
    <w:pPr>
      <w:keepNext w:val="0"/>
      <w:spacing w:before="60"/>
    </w:pPr>
    <w:rPr>
      <w:rFonts w:cs="Segoe UI"/>
    </w:rPr>
  </w:style>
  <w:style w:type="paragraph" w:customStyle="1" w:styleId="H0-QSNotinTOC">
    <w:name w:val="H0-QS (Not in TOC)"/>
    <w:basedOn w:val="H0-QS"/>
    <w:qFormat/>
    <w:rsid w:val="00263872"/>
  </w:style>
  <w:style w:type="paragraph" w:styleId="Caption">
    <w:name w:val="caption"/>
    <w:next w:val="Normal"/>
    <w:uiPriority w:val="35"/>
    <w:qFormat/>
    <w:rsid w:val="00263872"/>
    <w:pPr>
      <w:keepNext/>
      <w:spacing w:before="120" w:after="120"/>
      <w:jc w:val="center"/>
    </w:pPr>
    <w:rPr>
      <w:rFonts w:ascii="Arial" w:hAnsi="Arial" w:cs="Arial"/>
      <w:b/>
      <w:iCs/>
      <w:noProof/>
      <w:kern w:val="0"/>
      <w:szCs w:val="28"/>
      <w:lang w:val="fr-F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638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387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63872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38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3872"/>
    <w:rPr>
      <w:rFonts w:ascii="Segoe UI" w:hAnsi="Segoe UI"/>
      <w:b/>
      <w:bCs/>
      <w:sz w:val="20"/>
      <w:szCs w:val="20"/>
    </w:rPr>
  </w:style>
  <w:style w:type="table" w:styleId="PlainTable2">
    <w:name w:val="Plain Table 2"/>
    <w:basedOn w:val="TableNormal"/>
    <w:uiPriority w:val="42"/>
    <w:rsid w:val="0026387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ppendix-QS">
    <w:name w:val="Appendix-QS"/>
    <w:basedOn w:val="Normal"/>
    <w:link w:val="Appendix-QSChar"/>
    <w:uiPriority w:val="1"/>
    <w:semiHidden/>
    <w:qFormat/>
    <w:rsid w:val="00263872"/>
    <w:pPr>
      <w:keepNext/>
      <w:pageBreakBefore/>
      <w:spacing w:before="360" w:after="60"/>
    </w:pPr>
    <w:rPr>
      <w:rFonts w:eastAsia="Times New Roman" w:cs="Times New Roman"/>
      <w:b/>
      <w:bCs/>
      <w:kern w:val="0"/>
      <w:sz w:val="24"/>
      <w:szCs w:val="32"/>
      <w14:ligatures w14:val="none"/>
    </w:rPr>
  </w:style>
  <w:style w:type="character" w:customStyle="1" w:styleId="Appendix-QSChar">
    <w:name w:val="Appendix-QS Char"/>
    <w:basedOn w:val="DefaultParagraphFont"/>
    <w:link w:val="Appendix-QS"/>
    <w:uiPriority w:val="1"/>
    <w:semiHidden/>
    <w:rsid w:val="00263872"/>
    <w:rPr>
      <w:rFonts w:ascii="Segoe UI" w:eastAsia="Times New Roman" w:hAnsi="Segoe UI" w:cs="Times New Roman"/>
      <w:b/>
      <w:bCs/>
      <w:kern w:val="0"/>
      <w:szCs w:val="32"/>
      <w14:ligatures w14:val="none"/>
    </w:rPr>
  </w:style>
  <w:style w:type="paragraph" w:customStyle="1" w:styleId="GenericHeading">
    <w:name w:val="Generic Heading"/>
    <w:basedOn w:val="Normal"/>
    <w:link w:val="GenericHeadingChar"/>
    <w:uiPriority w:val="3"/>
    <w:semiHidden/>
    <w:rsid w:val="00263872"/>
    <w:pPr>
      <w:ind w:left="792" w:hanging="734"/>
      <w:outlineLvl w:val="0"/>
    </w:pPr>
    <w:rPr>
      <w:rFonts w:cs="Segoe UI"/>
      <w:b/>
      <w:bCs/>
      <w:noProof/>
      <w:kern w:val="0"/>
      <w:szCs w:val="28"/>
      <w14:ligatures w14:val="none"/>
    </w:rPr>
  </w:style>
  <w:style w:type="character" w:customStyle="1" w:styleId="GenericHeadingChar">
    <w:name w:val="Generic Heading Char"/>
    <w:basedOn w:val="DefaultParagraphFont"/>
    <w:link w:val="GenericHeading"/>
    <w:uiPriority w:val="3"/>
    <w:semiHidden/>
    <w:rsid w:val="00263872"/>
    <w:rPr>
      <w:rFonts w:ascii="Segoe UI" w:hAnsi="Segoe UI" w:cs="Segoe UI"/>
      <w:b/>
      <w:bCs/>
      <w:noProof/>
      <w:kern w:val="0"/>
      <w:sz w:val="20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rsid w:val="00263872"/>
    <w:pPr>
      <w:tabs>
        <w:tab w:val="left" w:pos="1170"/>
        <w:tab w:val="right" w:leader="dot" w:pos="10530"/>
      </w:tabs>
      <w:spacing w:after="100"/>
      <w:ind w:left="1620" w:hanging="1080"/>
    </w:pPr>
    <w:rPr>
      <w:rFonts w:cs="Arial"/>
      <w:szCs w:val="20"/>
    </w:rPr>
  </w:style>
  <w:style w:type="paragraph" w:styleId="TOC3">
    <w:name w:val="toc 3"/>
    <w:basedOn w:val="Normal"/>
    <w:next w:val="Normal"/>
    <w:autoRedefine/>
    <w:uiPriority w:val="46"/>
    <w:semiHidden/>
    <w:rsid w:val="00263872"/>
    <w:pPr>
      <w:spacing w:after="100"/>
      <w:ind w:left="400"/>
    </w:pPr>
    <w:rPr>
      <w:rFonts w:cs="Arial"/>
      <w:szCs w:val="20"/>
    </w:rPr>
  </w:style>
  <w:style w:type="paragraph" w:customStyle="1" w:styleId="H0-QS">
    <w:name w:val="H0-QS"/>
    <w:basedOn w:val="Normal"/>
    <w:next w:val="BodyTxt-QS"/>
    <w:link w:val="H0-QSChar"/>
    <w:uiPriority w:val="1"/>
    <w:qFormat/>
    <w:rsid w:val="00263872"/>
    <w:pPr>
      <w:keepNext/>
      <w:spacing w:before="360" w:after="60"/>
      <w:ind w:left="792" w:hanging="734"/>
    </w:pPr>
    <w:rPr>
      <w:rFonts w:cs="Segoe UI"/>
      <w:b/>
      <w:bCs/>
      <w:caps/>
      <w:color w:val="000000" w:themeColor="text1"/>
      <w:kern w:val="0"/>
      <w:sz w:val="24"/>
      <w:szCs w:val="28"/>
      <w14:ligatures w14:val="none"/>
    </w:rPr>
  </w:style>
  <w:style w:type="character" w:customStyle="1" w:styleId="H0-QSChar">
    <w:name w:val="H0-QS Char"/>
    <w:basedOn w:val="DefaultParagraphFont"/>
    <w:link w:val="H0-QS"/>
    <w:uiPriority w:val="1"/>
    <w:rsid w:val="00263872"/>
    <w:rPr>
      <w:rFonts w:ascii="Segoe UI" w:hAnsi="Segoe UI" w:cs="Segoe UI"/>
      <w:b/>
      <w:bCs/>
      <w:caps/>
      <w:color w:val="000000" w:themeColor="text1"/>
      <w:kern w:val="0"/>
      <w:szCs w:val="28"/>
      <w14:ligatures w14:val="none"/>
    </w:rPr>
  </w:style>
  <w:style w:type="character" w:customStyle="1" w:styleId="TableTxt-QSChar">
    <w:name w:val="TableTxt-QS Char"/>
    <w:basedOn w:val="DefaultParagraphFont"/>
    <w:link w:val="TableTxt-QS"/>
    <w:uiPriority w:val="3"/>
    <w:rsid w:val="00263872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Table-QS">
    <w:name w:val="Caption/Table-QS"/>
    <w:basedOn w:val="Normal"/>
    <w:next w:val="Normal"/>
    <w:link w:val="CaptionTable-QSChar"/>
    <w:uiPriority w:val="2"/>
    <w:qFormat/>
    <w:rsid w:val="00263872"/>
    <w:pPr>
      <w:keepNext/>
      <w:jc w:val="center"/>
    </w:pPr>
    <w:rPr>
      <w:rFonts w:cs="Arial"/>
      <w:b/>
      <w:iCs/>
      <w:noProof/>
      <w:kern w:val="0"/>
      <w:szCs w:val="28"/>
      <w:lang w:val="fr-FR"/>
      <w14:ligatures w14:val="none"/>
    </w:rPr>
  </w:style>
  <w:style w:type="character" w:customStyle="1" w:styleId="CaptionTable-QSChar">
    <w:name w:val="Caption/Table-QS Char"/>
    <w:basedOn w:val="DefaultParagraphFont"/>
    <w:link w:val="CaptionTable-QS"/>
    <w:uiPriority w:val="2"/>
    <w:rsid w:val="00263872"/>
    <w:rPr>
      <w:rFonts w:ascii="Segoe UI" w:hAnsi="Segoe UI" w:cs="Arial"/>
      <w:b/>
      <w:iCs/>
      <w:noProof/>
      <w:kern w:val="0"/>
      <w:sz w:val="20"/>
      <w:szCs w:val="28"/>
      <w:lang w:val="fr-FR"/>
      <w14:ligatures w14:val="none"/>
    </w:rPr>
  </w:style>
  <w:style w:type="character" w:customStyle="1" w:styleId="H1-QSChar">
    <w:name w:val="H1-QS Char"/>
    <w:basedOn w:val="DefaultParagraphFont"/>
    <w:link w:val="H1-QS"/>
    <w:uiPriority w:val="5"/>
    <w:rsid w:val="00263872"/>
    <w:rPr>
      <w:rFonts w:ascii="Segoe UI" w:eastAsia="Times New Roman" w:hAnsi="Segoe UI" w:cs="Segoe UI"/>
      <w:b/>
      <w:bCs/>
      <w:kern w:val="32"/>
      <w14:ligatures w14:val="none"/>
    </w:rPr>
  </w:style>
  <w:style w:type="character" w:customStyle="1" w:styleId="H2-QSChar">
    <w:name w:val="H2-QS Char"/>
    <w:basedOn w:val="H1-QSChar"/>
    <w:link w:val="H2-QS"/>
    <w:uiPriority w:val="29"/>
    <w:rsid w:val="00263872"/>
    <w:rPr>
      <w:rFonts w:ascii="Segoe UI" w:eastAsia="Times New Roman" w:hAnsi="Segoe UI" w:cs="Segoe UI"/>
      <w:b/>
      <w:bCs/>
      <w:iCs/>
      <w:kern w:val="0"/>
      <w:sz w:val="22"/>
      <w14:ligatures w14:val="none"/>
    </w:rPr>
  </w:style>
  <w:style w:type="paragraph" w:customStyle="1" w:styleId="BodyTxt-Bullet-QS">
    <w:name w:val="BodyTxt-Bullet-QS"/>
    <w:link w:val="BodyTxt-Bullet-QSChar"/>
    <w:uiPriority w:val="8"/>
    <w:qFormat/>
    <w:rsid w:val="00263872"/>
    <w:pPr>
      <w:numPr>
        <w:numId w:val="7"/>
      </w:numPr>
      <w:spacing w:before="120" w:after="120"/>
      <w:ind w:left="1080"/>
    </w:pPr>
    <w:rPr>
      <w:rFonts w:ascii="Segoe UI" w:eastAsia="Times New Roman" w:hAnsi="Segoe UI" w:cs="Segoe UI"/>
      <w:bCs/>
      <w:iCs/>
      <w:kern w:val="0"/>
      <w:sz w:val="20"/>
      <w:szCs w:val="20"/>
      <w14:ligatures w14:val="none"/>
    </w:rPr>
  </w:style>
  <w:style w:type="paragraph" w:customStyle="1" w:styleId="BodyTxt-Bullet2-QS">
    <w:name w:val="BodyTxt-Bullet(2)-QS"/>
    <w:link w:val="BodyTxt-Bullet2-QSChar"/>
    <w:uiPriority w:val="9"/>
    <w:qFormat/>
    <w:rsid w:val="00263872"/>
    <w:pPr>
      <w:numPr>
        <w:ilvl w:val="1"/>
        <w:numId w:val="8"/>
      </w:numPr>
      <w:spacing w:before="120" w:after="120"/>
    </w:pPr>
    <w:rPr>
      <w:rFonts w:ascii="Segoe UI" w:eastAsia="Times New Roman" w:hAnsi="Segoe UI" w:cs="Segoe UI"/>
      <w:iCs/>
      <w:kern w:val="0"/>
      <w:sz w:val="20"/>
      <w:szCs w:val="20"/>
      <w14:ligatures w14:val="none"/>
    </w:rPr>
  </w:style>
  <w:style w:type="character" w:customStyle="1" w:styleId="BodyTxt-Bullet-QSChar">
    <w:name w:val="BodyTxt-Bullet-QS Char"/>
    <w:basedOn w:val="H2-QSChar"/>
    <w:link w:val="BodyTxt-Bullet-QS"/>
    <w:uiPriority w:val="8"/>
    <w:rsid w:val="00263872"/>
    <w:rPr>
      <w:rFonts w:ascii="Segoe UI" w:eastAsia="Times New Roman" w:hAnsi="Segoe UI" w:cs="Segoe UI"/>
      <w:b w:val="0"/>
      <w:bCs/>
      <w:iCs/>
      <w:kern w:val="0"/>
      <w:sz w:val="20"/>
      <w:szCs w:val="20"/>
      <w14:ligatures w14:val="none"/>
    </w:rPr>
  </w:style>
  <w:style w:type="character" w:customStyle="1" w:styleId="BodyTxt-Bullet2-QSChar">
    <w:name w:val="BodyTxt-Bullet(2)-QS Char"/>
    <w:basedOn w:val="H2-QSChar"/>
    <w:link w:val="BodyTxt-Bullet2-QS"/>
    <w:uiPriority w:val="9"/>
    <w:rsid w:val="00263872"/>
    <w:rPr>
      <w:rFonts w:ascii="Segoe UI" w:eastAsia="Times New Roman" w:hAnsi="Segoe UI" w:cs="Segoe UI"/>
      <w:b w:val="0"/>
      <w:bCs w:val="0"/>
      <w:i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63872"/>
    <w:rPr>
      <w:color w:val="96607D" w:themeColor="followedHyperlink"/>
      <w:u w:val="single"/>
    </w:rPr>
  </w:style>
  <w:style w:type="paragraph" w:customStyle="1" w:styleId="L1-Step-QS">
    <w:name w:val="L1-Step#-QS"/>
    <w:basedOn w:val="Heading2"/>
    <w:uiPriority w:val="19"/>
    <w:rsid w:val="00263872"/>
    <w:pPr>
      <w:keepNext w:val="0"/>
      <w:keepLines/>
      <w:tabs>
        <w:tab w:val="clear" w:pos="1440"/>
        <w:tab w:val="num" w:pos="720"/>
      </w:tabs>
      <w:spacing w:before="120" w:after="120"/>
    </w:pPr>
    <w:rPr>
      <w:b w:val="0"/>
      <w:szCs w:val="20"/>
    </w:rPr>
  </w:style>
  <w:style w:type="paragraph" w:customStyle="1" w:styleId="L2-Step-QS">
    <w:name w:val="L2-Step#-QS"/>
    <w:basedOn w:val="Heading3"/>
    <w:uiPriority w:val="30"/>
    <w:rsid w:val="00263872"/>
    <w:pPr>
      <w:keepNext w:val="0"/>
      <w:tabs>
        <w:tab w:val="clear" w:pos="1530"/>
        <w:tab w:val="num" w:pos="1440"/>
      </w:tabs>
      <w:spacing w:before="120" w:after="120"/>
      <w:ind w:left="1440"/>
    </w:pPr>
    <w:rPr>
      <w:rFonts w:cs="Segoe UI"/>
      <w:b w:val="0"/>
      <w:sz w:val="20"/>
      <w:szCs w:val="22"/>
    </w:rPr>
  </w:style>
  <w:style w:type="paragraph" w:customStyle="1" w:styleId="L1-alpha-QS">
    <w:name w:val="L1-alpha-QS"/>
    <w:basedOn w:val="Normal"/>
    <w:uiPriority w:val="23"/>
    <w:rsid w:val="00263872"/>
    <w:pPr>
      <w:keepLines/>
      <w:numPr>
        <w:numId w:val="9"/>
      </w:numPr>
      <w:tabs>
        <w:tab w:val="clear" w:pos="1267"/>
        <w:tab w:val="num" w:pos="1080"/>
        <w:tab w:val="num" w:pos="2347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-QS">
    <w:name w:val="L1-bullet-QS"/>
    <w:basedOn w:val="Normal"/>
    <w:uiPriority w:val="20"/>
    <w:rsid w:val="00263872"/>
    <w:pPr>
      <w:keepLines/>
      <w:numPr>
        <w:numId w:val="10"/>
      </w:numPr>
      <w:tabs>
        <w:tab w:val="clear" w:pos="1987"/>
        <w:tab w:val="left" w:pos="1080"/>
        <w:tab w:val="num" w:pos="2606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2-QS">
    <w:name w:val="L1-bullet(2)-QS"/>
    <w:basedOn w:val="Normal"/>
    <w:uiPriority w:val="21"/>
    <w:rsid w:val="00263872"/>
    <w:pPr>
      <w:keepLines/>
      <w:numPr>
        <w:numId w:val="11"/>
      </w:numPr>
      <w:tabs>
        <w:tab w:val="clear" w:pos="1627"/>
        <w:tab w:val="num" w:pos="720"/>
        <w:tab w:val="num" w:pos="1710"/>
      </w:tabs>
      <w:ind w:left="144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2-bullet-QS">
    <w:name w:val="L2-bullet-QS"/>
    <w:basedOn w:val="Normal"/>
    <w:uiPriority w:val="31"/>
    <w:rsid w:val="00263872"/>
    <w:pPr>
      <w:keepLines/>
      <w:numPr>
        <w:ilvl w:val="1"/>
        <w:numId w:val="14"/>
      </w:numPr>
      <w:tabs>
        <w:tab w:val="left" w:pos="1800"/>
        <w:tab w:val="left" w:pos="2250"/>
        <w:tab w:val="num" w:pos="2347"/>
      </w:tabs>
      <w:ind w:left="1800"/>
    </w:pPr>
    <w:rPr>
      <w:rFonts w:eastAsia="Times New Roman" w:cs="Segoe UI"/>
      <w:kern w:val="0"/>
      <w:szCs w:val="20"/>
      <w14:ligatures w14:val="none"/>
    </w:rPr>
  </w:style>
  <w:style w:type="character" w:styleId="PageNumber">
    <w:name w:val="page number"/>
    <w:basedOn w:val="DefaultParagraphFont"/>
    <w:uiPriority w:val="99"/>
    <w:unhideWhenUsed/>
    <w:rsid w:val="00263872"/>
  </w:style>
  <w:style w:type="paragraph" w:customStyle="1" w:styleId="L1-num-QS">
    <w:name w:val="L1-num-QS"/>
    <w:basedOn w:val="Normal"/>
    <w:uiPriority w:val="26"/>
    <w:rsid w:val="00263872"/>
    <w:pPr>
      <w:keepLines/>
      <w:numPr>
        <w:numId w:val="12"/>
      </w:numPr>
      <w:tabs>
        <w:tab w:val="clear" w:pos="1800"/>
        <w:tab w:val="num" w:pos="1170"/>
      </w:tabs>
      <w:ind w:left="1440" w:hanging="360"/>
    </w:pPr>
    <w:rPr>
      <w:rFonts w:eastAsia="Times New Roman" w:cs="Segoe UI"/>
      <w:noProof/>
      <w:kern w:val="0"/>
      <w:szCs w:val="20"/>
    </w:rPr>
  </w:style>
  <w:style w:type="paragraph" w:customStyle="1" w:styleId="L2-alpha-QS">
    <w:name w:val="L2-alpha-QS"/>
    <w:basedOn w:val="Normal"/>
    <w:uiPriority w:val="34"/>
    <w:rsid w:val="00263872"/>
    <w:pPr>
      <w:keepLines/>
      <w:numPr>
        <w:numId w:val="13"/>
      </w:numPr>
      <w:tabs>
        <w:tab w:val="clear" w:pos="2074"/>
        <w:tab w:val="num" w:pos="1530"/>
      </w:tabs>
      <w:ind w:left="1800" w:hanging="360"/>
    </w:pPr>
    <w:rPr>
      <w:rFonts w:eastAsia="Times New Roman" w:cs="Segoe UI"/>
      <w:color w:val="000000"/>
      <w:kern w:val="0"/>
      <w:szCs w:val="16"/>
      <w14:ligatures w14:val="none"/>
    </w:rPr>
  </w:style>
  <w:style w:type="paragraph" w:customStyle="1" w:styleId="L2-bullet2-QS">
    <w:name w:val="L2-bullet(2)-QS"/>
    <w:basedOn w:val="Normal"/>
    <w:uiPriority w:val="32"/>
    <w:rsid w:val="00263872"/>
    <w:pPr>
      <w:keepLines/>
      <w:numPr>
        <w:ilvl w:val="2"/>
        <w:numId w:val="14"/>
      </w:numPr>
      <w:tabs>
        <w:tab w:val="clear" w:pos="2340"/>
        <w:tab w:val="num" w:pos="1890"/>
      </w:tabs>
      <w:ind w:left="2160"/>
    </w:pPr>
    <w:rPr>
      <w:rFonts w:eastAsia="Times New Roman" w:cs="Segoe UI"/>
      <w:kern w:val="0"/>
      <w:szCs w:val="20"/>
      <w14:ligatures w14:val="none"/>
    </w:rPr>
  </w:style>
  <w:style w:type="paragraph" w:customStyle="1" w:styleId="L2-num-QS">
    <w:name w:val="L2-num-QS"/>
    <w:basedOn w:val="Normal"/>
    <w:uiPriority w:val="35"/>
    <w:rsid w:val="00263872"/>
    <w:pPr>
      <w:keepLines/>
      <w:numPr>
        <w:numId w:val="15"/>
      </w:numPr>
      <w:tabs>
        <w:tab w:val="clear" w:pos="2606"/>
        <w:tab w:val="num" w:pos="1080"/>
        <w:tab w:val="num" w:pos="1890"/>
      </w:tabs>
      <w:ind w:left="216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normal00">
    <w:name w:val="normal0/0"/>
    <w:basedOn w:val="Normal"/>
    <w:rsid w:val="00263872"/>
    <w:pPr>
      <w:spacing w:before="0" w:after="0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BodyTxt-Bullet3-QS">
    <w:name w:val="BodyTxt-Bullet(3)-QS"/>
    <w:basedOn w:val="ListParagraph"/>
    <w:uiPriority w:val="9"/>
    <w:qFormat/>
    <w:rsid w:val="00263872"/>
    <w:pPr>
      <w:numPr>
        <w:numId w:val="23"/>
      </w:numPr>
      <w:tabs>
        <w:tab w:val="left" w:pos="1800"/>
      </w:tabs>
      <w:ind w:left="1800"/>
      <w:contextualSpacing w:val="0"/>
    </w:pPr>
    <w:rPr>
      <w:rFonts w:cs="Times New Roman"/>
      <w:kern w:val="0"/>
      <w:szCs w:val="20"/>
      <w14:ligatures w14:val="none"/>
    </w:rPr>
  </w:style>
  <w:style w:type="character" w:styleId="SubtleEmphasis">
    <w:name w:val="Subtle Emphasis"/>
    <w:basedOn w:val="DefaultParagraphFont"/>
    <w:uiPriority w:val="19"/>
    <w:semiHidden/>
    <w:rsid w:val="00263872"/>
    <w:rPr>
      <w:i/>
      <w:iCs/>
      <w:color w:val="404040" w:themeColor="text1" w:themeTint="BF"/>
    </w:rPr>
  </w:style>
  <w:style w:type="paragraph" w:customStyle="1" w:styleId="TableTxt-Bullet3-QS">
    <w:name w:val="TableTxt-Bullet(3)-QS"/>
    <w:basedOn w:val="BodyTxt-Bullet3-QS"/>
    <w:uiPriority w:val="14"/>
    <w:qFormat/>
    <w:rsid w:val="00263872"/>
    <w:pPr>
      <w:tabs>
        <w:tab w:val="clear" w:pos="1800"/>
        <w:tab w:val="left" w:pos="1118"/>
      </w:tabs>
      <w:ind w:left="1118"/>
    </w:pPr>
  </w:style>
  <w:style w:type="paragraph" w:customStyle="1" w:styleId="TableTxt-alpha-Bullet-QS">
    <w:name w:val="TableTxt-alpha-Bullet-QS"/>
    <w:basedOn w:val="ListParagraph"/>
    <w:uiPriority w:val="16"/>
    <w:qFormat/>
    <w:rsid w:val="00263872"/>
    <w:pPr>
      <w:numPr>
        <w:numId w:val="25"/>
      </w:numPr>
      <w:ind w:left="662" w:hanging="270"/>
    </w:pPr>
    <w:rPr>
      <w:rFonts w:cs="Times New Roman"/>
      <w:kern w:val="0"/>
      <w:szCs w:val="20"/>
      <w14:ligatures w14:val="none"/>
    </w:rPr>
  </w:style>
  <w:style w:type="paragraph" w:customStyle="1" w:styleId="TableTxt-num-Bullet-QS">
    <w:name w:val="TableTxt-num-Bullet-QS"/>
    <w:basedOn w:val="ListParagraph"/>
    <w:uiPriority w:val="18"/>
    <w:qFormat/>
    <w:rsid w:val="00263872"/>
    <w:pPr>
      <w:numPr>
        <w:numId w:val="21"/>
      </w:numPr>
    </w:pPr>
    <w:rPr>
      <w:rFonts w:cs="Times New Roman"/>
      <w:kern w:val="0"/>
      <w:szCs w:val="20"/>
      <w14:ligatures w14:val="none"/>
    </w:rPr>
  </w:style>
  <w:style w:type="paragraph" w:customStyle="1" w:styleId="L2-alpha-Bullet-QS">
    <w:name w:val="L2-alpha-Bullet-QS"/>
    <w:basedOn w:val="ListParagraph"/>
    <w:uiPriority w:val="35"/>
    <w:qFormat/>
    <w:rsid w:val="00263872"/>
    <w:pPr>
      <w:numPr>
        <w:numId w:val="27"/>
      </w:numPr>
      <w:ind w:left="2160"/>
      <w:contextualSpacing w:val="0"/>
    </w:pPr>
  </w:style>
  <w:style w:type="paragraph" w:customStyle="1" w:styleId="L2-num-Bullet-QS">
    <w:name w:val="L2-num-Bullet-QS"/>
    <w:basedOn w:val="ListParagraph"/>
    <w:uiPriority w:val="36"/>
    <w:qFormat/>
    <w:rsid w:val="00263872"/>
    <w:pPr>
      <w:numPr>
        <w:numId w:val="28"/>
      </w:numPr>
      <w:ind w:left="2520"/>
      <w:contextualSpacing w:val="0"/>
    </w:pPr>
  </w:style>
  <w:style w:type="paragraph" w:customStyle="1" w:styleId="L1-alpha-Bullet-QS">
    <w:name w:val="L1-alpha-Bullet-QS"/>
    <w:basedOn w:val="ListParagraph"/>
    <w:uiPriority w:val="24"/>
    <w:qFormat/>
    <w:rsid w:val="00263872"/>
    <w:pPr>
      <w:numPr>
        <w:numId w:val="26"/>
      </w:numPr>
      <w:ind w:left="1440"/>
    </w:pPr>
  </w:style>
  <w:style w:type="paragraph" w:customStyle="1" w:styleId="L1-num-Bullet-QS">
    <w:name w:val="L1-num-Bullet-QS"/>
    <w:basedOn w:val="ListParagraph"/>
    <w:uiPriority w:val="27"/>
    <w:qFormat/>
    <w:rsid w:val="00263872"/>
    <w:pPr>
      <w:numPr>
        <w:numId w:val="22"/>
      </w:numPr>
      <w:ind w:left="1800"/>
    </w:pPr>
  </w:style>
  <w:style w:type="paragraph" w:customStyle="1" w:styleId="H2-SA-QS">
    <w:name w:val="H2-S/A#-QS"/>
    <w:basedOn w:val="Heading3"/>
    <w:uiPriority w:val="29"/>
    <w:qFormat/>
    <w:rsid w:val="00263872"/>
    <w:pPr>
      <w:keepNext w:val="0"/>
      <w:tabs>
        <w:tab w:val="clear" w:pos="1530"/>
        <w:tab w:val="left" w:pos="0"/>
      </w:tabs>
      <w:spacing w:before="120" w:after="120"/>
      <w:ind w:left="0" w:firstLine="0"/>
    </w:pPr>
    <w:rPr>
      <w:b w:val="0"/>
    </w:rPr>
  </w:style>
  <w:style w:type="paragraph" w:customStyle="1" w:styleId="Normal000">
    <w:name w:val="Normal0/0"/>
    <w:basedOn w:val="Normal"/>
    <w:rsid w:val="00263872"/>
    <w:pPr>
      <w:spacing w:before="0" w:after="0"/>
    </w:pPr>
    <w:rPr>
      <w:rFonts w:eastAsia="Times New Roman" w:cs="Times New Roman"/>
      <w:kern w:val="0"/>
      <w14:ligatures w14:val="none"/>
    </w:rPr>
  </w:style>
  <w:style w:type="paragraph" w:customStyle="1" w:styleId="H0-BodyText">
    <w:name w:val="H0-BodyText"/>
    <w:link w:val="H0-BodyTextChar"/>
    <w:uiPriority w:val="2"/>
    <w:qFormat/>
    <w:rsid w:val="00263872"/>
    <w:pPr>
      <w:spacing w:before="120" w:after="120"/>
      <w:ind w:left="58"/>
    </w:pPr>
    <w:rPr>
      <w:rFonts w:ascii="Segoe UI" w:hAnsi="Segoe UI" w:cs="Segoe UI"/>
      <w:kern w:val="0"/>
      <w:sz w:val="20"/>
      <w:szCs w:val="20"/>
      <w14:ligatures w14:val="none"/>
    </w:rPr>
  </w:style>
  <w:style w:type="character" w:customStyle="1" w:styleId="H0-BodyTextChar">
    <w:name w:val="H0-BodyText Char"/>
    <w:basedOn w:val="DefaultParagraphFont"/>
    <w:link w:val="H0-BodyText"/>
    <w:uiPriority w:val="2"/>
    <w:rsid w:val="00263872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H0-BodyTxt-Bullet-QS">
    <w:name w:val="H0-BodyTxt-Bullet-QS"/>
    <w:basedOn w:val="H0-BodyText"/>
    <w:link w:val="H0-BodyTxt-Bullet-QSChar"/>
    <w:uiPriority w:val="4"/>
    <w:qFormat/>
    <w:rsid w:val="00263872"/>
    <w:pPr>
      <w:numPr>
        <w:numId w:val="29"/>
      </w:numPr>
    </w:pPr>
  </w:style>
  <w:style w:type="character" w:customStyle="1" w:styleId="H0-BodyTxt-Bullet-QSChar">
    <w:name w:val="H0-BodyTxt-Bullet-QS Char"/>
    <w:basedOn w:val="H0-BodyTextChar"/>
    <w:link w:val="H0-BodyTxt-Bullet-QS"/>
    <w:uiPriority w:val="4"/>
    <w:rsid w:val="00263872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SOPTitle">
    <w:name w:val="SOP Title"/>
    <w:next w:val="Normal"/>
    <w:semiHidden/>
    <w:locked/>
    <w:rsid w:val="00263872"/>
    <w:pPr>
      <w:keepLines/>
      <w:spacing w:before="60"/>
      <w:jc w:val="center"/>
    </w:pPr>
    <w:rPr>
      <w:rFonts w:ascii="Arial" w:eastAsia="Times New Roman" w:hAnsi="Arial" w:cs="Arial"/>
      <w:b/>
      <w:bCs/>
      <w:kern w:val="0"/>
      <w:sz w:val="32"/>
      <w:szCs w:val="20"/>
      <w14:ligatures w14:val="none"/>
    </w:rPr>
  </w:style>
  <w:style w:type="paragraph" w:customStyle="1" w:styleId="SOPNote">
    <w:name w:val="SOP Note:"/>
    <w:basedOn w:val="Heading4"/>
    <w:semiHidden/>
    <w:locked/>
    <w:rsid w:val="00263872"/>
    <w:pPr>
      <w:keepNext w:val="0"/>
      <w:keepLines w:val="0"/>
      <w:numPr>
        <w:ilvl w:val="0"/>
        <w:numId w:val="0"/>
      </w:numPr>
      <w:tabs>
        <w:tab w:val="left" w:pos="1152"/>
      </w:tabs>
      <w:spacing w:before="240" w:after="120"/>
      <w:ind w:left="1152" w:hanging="1152"/>
      <w:outlineLvl w:val="9"/>
    </w:pPr>
    <w:rPr>
      <w:rFonts w:ascii="Arial" w:eastAsia="Times New Roman" w:hAnsi="Arial" w:cs="Times New Roman"/>
      <w:i w:val="0"/>
      <w:iCs w:val="0"/>
      <w:color w:val="auto"/>
      <w:kern w:val="0"/>
      <w:sz w:val="28"/>
      <w:szCs w:val="20"/>
      <w14:ligatures w14:val="none"/>
    </w:rPr>
  </w:style>
  <w:style w:type="paragraph" w:customStyle="1" w:styleId="Subheads">
    <w:name w:val="Subheads"/>
    <w:basedOn w:val="Normal"/>
    <w:rsid w:val="0082674E"/>
    <w:pPr>
      <w:spacing w:before="240"/>
    </w:pPr>
    <w:rPr>
      <w:rFonts w:ascii="Calibri" w:eastAsia="Times New Roman" w:hAnsi="Calibri" w:cs="Times New Roman"/>
      <w:b/>
      <w:kern w:val="0"/>
      <w:szCs w:val="32"/>
      <w:lang w:val="en-GB"/>
      <w14:ligatures w14:val="none"/>
    </w:rPr>
  </w:style>
  <w:style w:type="paragraph" w:customStyle="1" w:styleId="NumberText2">
    <w:name w:val="Number Text 2"/>
    <w:basedOn w:val="BodyText2"/>
    <w:rsid w:val="00083938"/>
    <w:pPr>
      <w:numPr>
        <w:numId w:val="33"/>
      </w:numPr>
      <w:tabs>
        <w:tab w:val="clear" w:pos="1620"/>
        <w:tab w:val="right" w:pos="-90"/>
        <w:tab w:val="num" w:pos="360"/>
        <w:tab w:val="left" w:pos="9360"/>
      </w:tabs>
      <w:spacing w:line="240" w:lineRule="auto"/>
      <w:ind w:left="720" w:firstLine="0"/>
    </w:pPr>
    <w:rPr>
      <w:rFonts w:ascii="Calibri" w:eastAsia="Times New Roman" w:hAnsi="Calibri" w:cs="Times New Roman"/>
      <w:bCs/>
      <w:kern w:val="0"/>
      <w:szCs w:val="20"/>
      <w:lang w:val="en-GB"/>
      <w14:ligatures w14:val="none"/>
    </w:rPr>
  </w:style>
  <w:style w:type="paragraph" w:customStyle="1" w:styleId="TableHeaders">
    <w:name w:val="Table Headers"/>
    <w:basedOn w:val="Normal"/>
    <w:autoRedefine/>
    <w:qFormat/>
    <w:rsid w:val="00083938"/>
    <w:pPr>
      <w:jc w:val="center"/>
    </w:pPr>
    <w:rPr>
      <w:rFonts w:ascii="Calibri" w:eastAsia="Times New Roman" w:hAnsi="Calibri" w:cs="Times New Roman"/>
      <w:snapToGrid w:val="0"/>
      <w:color w:val="FFFFFF" w:themeColor="background1"/>
      <w:kern w:val="0"/>
      <w:szCs w:val="20"/>
      <w:lang w:val="en-GB"/>
      <w14:ligatures w14:val="none"/>
    </w:rPr>
  </w:style>
  <w:style w:type="table" w:styleId="GridTable4-Accent1">
    <w:name w:val="Grid Table 4 Accent 1"/>
    <w:basedOn w:val="TableNormal"/>
    <w:uiPriority w:val="49"/>
    <w:rsid w:val="00083938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odyText2">
    <w:name w:val="Body Text 2"/>
    <w:basedOn w:val="Normal"/>
    <w:link w:val="BodyText2Char"/>
    <w:uiPriority w:val="99"/>
    <w:semiHidden/>
    <w:unhideWhenUsed/>
    <w:rsid w:val="00083938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83938"/>
    <w:rPr>
      <w:rFonts w:ascii="Segoe UI" w:hAnsi="Segoe UI"/>
      <w:sz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D6BC7"/>
    <w:rPr>
      <w:rFonts w:ascii="Segoe UI" w:hAnsi="Segoe UI"/>
      <w:sz w:val="20"/>
    </w:rPr>
  </w:style>
  <w:style w:type="table" w:customStyle="1" w:styleId="TableGrid2">
    <w:name w:val="Table Grid2"/>
    <w:basedOn w:val="TableNormal"/>
    <w:next w:val="TableGrid"/>
    <w:uiPriority w:val="39"/>
    <w:rsid w:val="00BB51AA"/>
    <w:rPr>
      <w:rFonts w:ascii="Times New Roman" w:eastAsiaTheme="minorEastAsia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table" w:customStyle="1" w:styleId="TableGrid1">
    <w:name w:val="Table Grid1"/>
    <w:basedOn w:val="TableNormal"/>
    <w:next w:val="TableGrid"/>
    <w:uiPriority w:val="39"/>
    <w:rsid w:val="00F22D32"/>
    <w:pPr>
      <w:spacing w:before="80" w:after="8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134E07"/>
    <w:rPr>
      <w:rFonts w:ascii="Times New Roman" w:eastAsiaTheme="minorEastAsia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AppendixA">
    <w:name w:val="Appendix A"/>
    <w:basedOn w:val="Normal"/>
    <w:next w:val="Normal"/>
    <w:rsid w:val="00EE2538"/>
    <w:pPr>
      <w:numPr>
        <w:numId w:val="42"/>
      </w:numPr>
      <w:tabs>
        <w:tab w:val="clear" w:pos="1800"/>
        <w:tab w:val="num" w:pos="360"/>
        <w:tab w:val="left" w:pos="1584"/>
      </w:tabs>
      <w:ind w:left="0" w:firstLine="0"/>
      <w:outlineLvl w:val="1"/>
    </w:pPr>
    <w:rPr>
      <w:rFonts w:ascii="Calibri" w:eastAsia="Times New Roman" w:hAnsi="Calibri" w:cs="Times New Roman"/>
      <w:b/>
      <w:kern w:val="0"/>
      <w:sz w:val="24"/>
      <w:szCs w:val="20"/>
      <w:lang w:val="en-GB"/>
      <w14:ligatures w14:val="none"/>
    </w:rPr>
  </w:style>
  <w:style w:type="paragraph" w:customStyle="1" w:styleId="NumberText3">
    <w:name w:val="Number Text 3"/>
    <w:basedOn w:val="BodyText3"/>
    <w:rsid w:val="00EE2538"/>
    <w:pPr>
      <w:numPr>
        <w:numId w:val="44"/>
      </w:numPr>
      <w:tabs>
        <w:tab w:val="clear" w:pos="3240"/>
        <w:tab w:val="right" w:pos="-90"/>
        <w:tab w:val="num" w:pos="360"/>
        <w:tab w:val="left" w:pos="9360"/>
      </w:tabs>
      <w:spacing w:after="0"/>
      <w:ind w:left="0" w:firstLine="0"/>
    </w:pPr>
    <w:rPr>
      <w:rFonts w:ascii="Calibri" w:eastAsia="Times New Roman" w:hAnsi="Calibri" w:cs="Times New Roman"/>
      <w:i/>
      <w:color w:val="000000"/>
      <w:kern w:val="0"/>
      <w:szCs w:val="20"/>
      <w:lang w:val="en-GB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E2538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E2538"/>
    <w:rPr>
      <w:rFonts w:ascii="Segoe UI" w:hAnsi="Segoe UI"/>
      <w:sz w:val="16"/>
      <w:szCs w:val="16"/>
    </w:rPr>
  </w:style>
  <w:style w:type="table" w:customStyle="1" w:styleId="TableGrid3">
    <w:name w:val="Table Grid3"/>
    <w:basedOn w:val="TableNormal"/>
    <w:next w:val="TableGrid"/>
    <w:uiPriority w:val="39"/>
    <w:rsid w:val="00EE2538"/>
    <w:pPr>
      <w:spacing w:before="80" w:after="8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BulletText3">
    <w:name w:val="Sub Bullet Text 3"/>
    <w:basedOn w:val="Normal"/>
    <w:rsid w:val="004F713B"/>
    <w:pPr>
      <w:numPr>
        <w:numId w:val="47"/>
      </w:numPr>
      <w:tabs>
        <w:tab w:val="clear" w:pos="720"/>
        <w:tab w:val="num" w:pos="360"/>
      </w:tabs>
      <w:ind w:left="0" w:firstLine="0"/>
    </w:pPr>
    <w:rPr>
      <w:rFonts w:ascii="Calibri" w:eastAsia="Times New Roman" w:hAnsi="Calibri" w:cs="Times New Roman"/>
      <w:kern w:val="0"/>
      <w:szCs w:val="20"/>
      <w:lang w:val="en-GB"/>
      <w14:ligatures w14:val="none"/>
    </w:rPr>
  </w:style>
  <w:style w:type="character" w:styleId="Mention">
    <w:name w:val="Mention"/>
    <w:basedOn w:val="DefaultParagraphFont"/>
    <w:uiPriority w:val="99"/>
    <w:unhideWhenUsed/>
    <w:rsid w:val="003C10C2"/>
    <w:rPr>
      <w:color w:val="2B579A"/>
      <w:shd w:val="clear" w:color="auto" w:fill="E1DFDD"/>
    </w:rPr>
  </w:style>
  <w:style w:type="paragraph" w:customStyle="1" w:styleId="Instructions">
    <w:name w:val="Instructions"/>
    <w:basedOn w:val="Normal"/>
    <w:link w:val="InstructionsChar"/>
    <w:qFormat/>
    <w:rsid w:val="00AF5A54"/>
    <w:pPr>
      <w:ind w:left="58"/>
    </w:pPr>
    <w:rPr>
      <w:rFonts w:eastAsia="Times New Roman" w:cs="Times New Roman"/>
      <w:i/>
      <w:color w:val="B50708"/>
      <w:kern w:val="0"/>
      <w:szCs w:val="20"/>
      <w14:ligatures w14:val="none"/>
    </w:rPr>
  </w:style>
  <w:style w:type="character" w:customStyle="1" w:styleId="InstructionsChar">
    <w:name w:val="Instructions Char"/>
    <w:basedOn w:val="DefaultParagraphFont"/>
    <w:link w:val="Instructions"/>
    <w:rsid w:val="00AF5A54"/>
    <w:rPr>
      <w:rFonts w:ascii="Segoe UI" w:eastAsia="Times New Roman" w:hAnsi="Segoe UI" w:cs="Times New Roman"/>
      <w:i/>
      <w:color w:val="B50708"/>
      <w:kern w:val="0"/>
      <w:sz w:val="20"/>
      <w:szCs w:val="20"/>
      <w14:ligatures w14:val="none"/>
    </w:rPr>
  </w:style>
  <w:style w:type="paragraph" w:customStyle="1" w:styleId="Examples">
    <w:name w:val="Examples"/>
    <w:basedOn w:val="Normal"/>
    <w:link w:val="ExamplesChar"/>
    <w:qFormat/>
    <w:rsid w:val="00247ABE"/>
    <w:pPr>
      <w:tabs>
        <w:tab w:val="left" w:pos="5942"/>
      </w:tabs>
      <w:spacing w:before="0" w:after="0"/>
    </w:pPr>
    <w:rPr>
      <w:rFonts w:cstheme="minorHAnsi"/>
      <w:b/>
      <w:bCs/>
      <w:color w:val="096F3C"/>
      <w:lang w:val="en-GB" w:eastAsia="ko-KR"/>
    </w:rPr>
  </w:style>
  <w:style w:type="character" w:customStyle="1" w:styleId="ExamplesChar">
    <w:name w:val="Examples Char"/>
    <w:basedOn w:val="DefaultParagraphFont"/>
    <w:link w:val="Examples"/>
    <w:rsid w:val="00247ABE"/>
    <w:rPr>
      <w:rFonts w:ascii="Segoe UI" w:hAnsi="Segoe UI" w:cstheme="minorHAnsi"/>
      <w:b/>
      <w:bCs/>
      <w:color w:val="096F3C"/>
      <w:sz w:val="20"/>
      <w:lang w:val="en-GB" w:eastAsia="ko-KR"/>
    </w:rPr>
  </w:style>
  <w:style w:type="paragraph" w:customStyle="1" w:styleId="Example">
    <w:name w:val="Example"/>
    <w:basedOn w:val="Normal"/>
    <w:link w:val="ExampleChar"/>
    <w:qFormat/>
    <w:rsid w:val="002B1896"/>
    <w:pPr>
      <w:keepLines/>
    </w:pPr>
    <w:rPr>
      <w:rFonts w:asciiTheme="minorHAnsi" w:eastAsia="Times New Roman" w:hAnsiTheme="minorHAnsi" w:cstheme="minorHAnsi"/>
      <w:color w:val="196B24" w:themeColor="accent3"/>
      <w:kern w:val="0"/>
      <w:szCs w:val="20"/>
      <w:lang w:eastAsia="ko-KR"/>
      <w14:ligatures w14:val="none"/>
    </w:rPr>
  </w:style>
  <w:style w:type="character" w:customStyle="1" w:styleId="ExampleChar">
    <w:name w:val="Example Char"/>
    <w:basedOn w:val="DefaultParagraphFont"/>
    <w:link w:val="Example"/>
    <w:rsid w:val="002B1896"/>
    <w:rPr>
      <w:rFonts w:eastAsia="Times New Roman" w:cstheme="minorHAnsi"/>
      <w:color w:val="196B24" w:themeColor="accent3"/>
      <w:kern w:val="0"/>
      <w:sz w:val="20"/>
      <w:szCs w:val="20"/>
      <w:lang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illy-qualitydocs.veevavault.com/ui/" TargetMode="Externa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microsoft.com/office/2019/05/relationships/documenttasks" Target="documenttasks/documenttasks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himothy002\OneDrive%20-%20PwC\Downloads\DI%20Docs\Templates\Quality%20Procedure%20Template_10NOV2025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E4D0A917-5B17-428D-834A-93AE2AD6DA47}">
    <t:Anchor>
      <t:Comment id="2146993100"/>
    </t:Anchor>
    <t:History>
      <t:Event id="{CEF44410-C380-4EDA-AE34-8E8D73EC0A0A}" time="2026-01-30T12:37:35.064Z">
        <t:Attribution userId="S::manisha.raj.raj@pwc.com::5a970b40-5ce8-45aa-9805-914197be7d2c" userProvider="AD" userName="Manisha Raj (US)"/>
        <t:Anchor>
          <t:Comment id="2146993100"/>
        </t:Anchor>
        <t:Create/>
      </t:Event>
      <t:Event id="{6271C59B-5669-46CC-BCB8-D15C19635319}" time="2026-01-30T12:37:35.064Z">
        <t:Attribution userId="S::manisha.raj.raj@pwc.com::5a970b40-5ce8-45aa-9805-914197be7d2c" userProvider="AD" userName="Manisha Raj (US)"/>
        <t:Anchor>
          <t:Comment id="2146993100"/>
        </t:Anchor>
        <t:Assign userId="S::nimmy.thimothy@pwc.com::670d3ee8-c411-4c4c-8332-1dc1828bd889" userProvider="AD" userName="Nimmy Thimothy (AC India)"/>
      </t:Event>
      <t:Event id="{71D2E8F4-CBBB-43A9-818A-DC628AB2CE41}" time="2026-01-30T12:37:35.064Z">
        <t:Attribution userId="S::manisha.raj.raj@pwc.com::5a970b40-5ce8-45aa-9805-914197be7d2c" userProvider="AD" userName="Manisha Raj (US)"/>
        <t:Anchor>
          <t:Comment id="2146993100"/>
        </t:Anchor>
        <t:SetTitle title="@Nimmy Thimothy (AC India) this doesn’t look right. Word on next line is right indented. Pls double check"/>
      </t:Event>
      <t:Event id="{4BC33736-A4A5-47D8-9905-2FA14E82CBFE}" time="2026-01-30T13:32:15.527Z">
        <t:Attribution userId="S::nimmy.thimothy@pwc.com::670d3ee8-c411-4c4c-8332-1dc1828bd889" userProvider="AD" userName="Nimmy Thimothy (AC India)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E8918C720354E965461DDA64804B1" ma:contentTypeVersion="9" ma:contentTypeDescription="Create a new document." ma:contentTypeScope="" ma:versionID="be4564700f4973058a0239bcc226957a">
  <xsd:schema xmlns:xsd="http://www.w3.org/2001/XMLSchema" xmlns:xs="http://www.w3.org/2001/XMLSchema" xmlns:p="http://schemas.microsoft.com/office/2006/metadata/properties" xmlns:ns2="551a7dab-0260-44a9-a64a-1d526013c325" xmlns:ns3="d5d6df39-afbf-42eb-af4a-27f2de05fa21" targetNamespace="http://schemas.microsoft.com/office/2006/metadata/properties" ma:root="true" ma:fieldsID="00d20a0c290c1fd1d3515379aefcc21e" ns2:_="" ns3:_="">
    <xsd:import namespace="551a7dab-0260-44a9-a64a-1d526013c325"/>
    <xsd:import namespace="d5d6df39-afbf-42eb-af4a-27f2de05fa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a7dab-0260-44a9-a64a-1d526013c3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6df39-afbf-42eb-af4a-27f2de05f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7324EA-4C49-4B3E-B69E-B8C2479446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118282-7E4F-4470-A9EC-5B9D1580A5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1a7dab-0260-44a9-a64a-1d526013c325"/>
    <ds:schemaRef ds:uri="d5d6df39-afbf-42eb-af4a-27f2de05f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4B2077-F07B-4EF6-A416-B4969D20C2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FEFDD0E-F93A-4041-AD4E-AAB9133E48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C:\Users\nthimothy002\OneDrive - PwC\Downloads\DI Docs\Templates\Quality Procedure Template_10NOV2025.dotx</Template>
  <TotalTime>78</TotalTime>
  <Pages>4</Pages>
  <Words>629</Words>
  <Characters>3549</Characters>
  <Application>Microsoft Office Word</Application>
  <DocSecurity>0</DocSecurity>
  <Lines>122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SOP Template</vt:lpstr>
    </vt:vector>
  </TitlesOfParts>
  <Manager/>
  <Company>Eli Lilly and Company</Company>
  <LinksUpToDate>false</LinksUpToDate>
  <CharactersWithSpaces>4077</CharactersWithSpaces>
  <SharedDoc>false</SharedDoc>
  <HyperlinkBase/>
  <HLinks>
    <vt:vector size="24" baseType="variant">
      <vt:variant>
        <vt:i4>196693</vt:i4>
      </vt:variant>
      <vt:variant>
        <vt:i4>9</vt:i4>
      </vt:variant>
      <vt:variant>
        <vt:i4>0</vt:i4>
      </vt:variant>
      <vt:variant>
        <vt:i4>5</vt:i4>
      </vt:variant>
      <vt:variant>
        <vt:lpwstr>https://lsef.lilly.com/stage/Test</vt:lpwstr>
      </vt:variant>
      <vt:variant>
        <vt:lpwstr/>
      </vt:variant>
      <vt:variant>
        <vt:i4>5373965</vt:i4>
      </vt:variant>
      <vt:variant>
        <vt:i4>6</vt:i4>
      </vt:variant>
      <vt:variant>
        <vt:i4>0</vt:i4>
      </vt:variant>
      <vt:variant>
        <vt:i4>5</vt:i4>
      </vt:variant>
      <vt:variant>
        <vt:lpwstr>https://in1rglscrpa1.am.lilly.com/DCA/ViewerExternalDisplay.aspx?VersionUID=&amp;DocumentUID=FBDDBE0E-EB94-4E08-A2D5-E6B128E29CBD&amp;DocBase=CENTRAL02&amp;PublicView=1&amp;KioskAccount=1&amp;MultiStatus=</vt:lpwstr>
      </vt:variant>
      <vt:variant>
        <vt:lpwstr/>
      </vt:variant>
      <vt:variant>
        <vt:i4>5046396</vt:i4>
      </vt:variant>
      <vt:variant>
        <vt:i4>3</vt:i4>
      </vt:variant>
      <vt:variant>
        <vt:i4>0</vt:i4>
      </vt:variant>
      <vt:variant>
        <vt:i4>5</vt:i4>
      </vt:variant>
      <vt:variant>
        <vt:lpwstr>https://lilly-qualitydocs.veevavault.com/ui/</vt:lpwstr>
      </vt:variant>
      <vt:variant>
        <vt:lpwstr>doc_info/283509/2/0</vt:lpwstr>
      </vt:variant>
      <vt:variant>
        <vt:i4>3211357</vt:i4>
      </vt:variant>
      <vt:variant>
        <vt:i4>0</vt:i4>
      </vt:variant>
      <vt:variant>
        <vt:i4>0</vt:i4>
      </vt:variant>
      <vt:variant>
        <vt:i4>5</vt:i4>
      </vt:variant>
      <vt:variant>
        <vt:lpwstr>https://lilly-qualitydocs.veevavault.com/ui/</vt:lpwstr>
      </vt:variant>
      <vt:variant>
        <vt:lpwstr>doc_info/52303/?state_type=steady_state__v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Traceability Matrix</dc:title>
  <dc:subject/>
  <dc:creator>Andrea V Allen</dc:creator>
  <cp:keywords/>
  <dc:description/>
  <cp:lastModifiedBy>Andrea V Allen</cp:lastModifiedBy>
  <cp:revision>143</cp:revision>
  <cp:lastPrinted>2025-04-19T09:28:00Z</cp:lastPrinted>
  <dcterms:created xsi:type="dcterms:W3CDTF">2026-01-30T16:44:00Z</dcterms:created>
  <dcterms:modified xsi:type="dcterms:W3CDTF">2026-05-28T02:34:00Z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0x010100DA7E8918C720354E965461DDA64804B1</vt:lpwstr>
  </property>
  <property fmtid="{D5CDD505-2E9C-101B-9397-08002B2CF9AE}" pid="3" name="MSIP_Label_33a43f55-8c69-4551-bdfe-7648f90f7ee9_Enabled">
    <vt:lpwstr>True</vt:lpwstr>
  </property>
  <property fmtid="{D5CDD505-2E9C-101B-9397-08002B2CF9AE}" pid="4" name="MSIP_Label_33a43f55-8c69-4551-bdfe-7648f90f7ee9_SiteId">
    <vt:lpwstr>18a59a81-eea8-4c30-948a-d8824cdc2580</vt:lpwstr>
  </property>
  <property fmtid="{D5CDD505-2E9C-101B-9397-08002B2CF9AE}" pid="5" name="MSIP_Label_33a43f55-8c69-4551-bdfe-7648f90f7ee9_SetDate">
    <vt:lpwstr>2025-05-01T19:35:39Z</vt:lpwstr>
  </property>
  <property fmtid="{D5CDD505-2E9C-101B-9397-08002B2CF9AE}" pid="6" name="MSIP_Label_33a43f55-8c69-4551-bdfe-7648f90f7ee9_Name">
    <vt:lpwstr>33a43f55-8c69-4551-bdfe-7648f90f7ee9</vt:lpwstr>
  </property>
  <property fmtid="{D5CDD505-2E9C-101B-9397-08002B2CF9AE}" pid="7" name="MSIP_Label_33a43f55-8c69-4551-bdfe-7648f90f7ee9_ActionId">
    <vt:lpwstr>916b6e39-ac81-43b4-99fe-552269fd3a02</vt:lpwstr>
  </property>
  <property fmtid="{D5CDD505-2E9C-101B-9397-08002B2CF9AE}" pid="8" name="MSIP_Label_33a43f55-8c69-4551-bdfe-7648f90f7ee9_Removed">
    <vt:lpwstr>False</vt:lpwstr>
  </property>
  <property fmtid="{D5CDD505-2E9C-101B-9397-08002B2CF9AE}" pid="9" name="MSIP_Label_33a43f55-8c69-4551-bdfe-7648f90f7ee9_Extended_MSFT_Method">
    <vt:lpwstr>Privileged</vt:lpwstr>
  </property>
  <property fmtid="{D5CDD505-2E9C-101B-9397-08002B2CF9AE}" pid="10" name="Sensitivity">
    <vt:lpwstr>33a43f55-8c69-4551-bdfe-7648f90f7ee9</vt:lpwstr>
  </property>
  <property fmtid="{D5CDD505-2E9C-101B-9397-08002B2CF9AE}" pid="11" name="MediaServiceImageTags">
    <vt:lpwstr/>
  </property>
  <property fmtid="{D5CDD505-2E9C-101B-9397-08002B2CF9AE}" pid="12" name="docLang">
    <vt:lpwstr>en</vt:lpwstr>
  </property>
  <property fmtid="{D5CDD505-2E9C-101B-9397-08002B2CF9AE}" pid="13" name="Order">
    <vt:i4>81800</vt:i4>
  </property>
  <property fmtid="{D5CDD505-2E9C-101B-9397-08002B2CF9AE}" pid="14" name="xd_Signature">
    <vt:bool>false</vt:bool>
  </property>
  <property fmtid="{D5CDD505-2E9C-101B-9397-08002B2CF9AE}" pid="15" name="xd_ProgID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