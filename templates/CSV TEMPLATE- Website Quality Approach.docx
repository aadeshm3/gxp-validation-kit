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F029F2" w:rsidRPr="00E5305A" w14:paraId="342B2D4C" w14:textId="77777777" w:rsidTr="00923F18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6624FDD8" w14:textId="77777777" w:rsidR="00F029F2" w:rsidRPr="00E5305A" w:rsidRDefault="00F029F2" w:rsidP="00923F18">
            <w:pPr>
              <w:pStyle w:val="TableHeader-QS"/>
              <w:rPr>
                <w:sz w:val="24"/>
                <w:szCs w:val="24"/>
              </w:rPr>
            </w:pPr>
            <w:bookmarkStart w:id="0" w:name="_Toc207383571"/>
            <w:bookmarkStart w:id="1" w:name="_Toc209441255"/>
            <w:bookmarkStart w:id="2" w:name="_Toc213236875"/>
            <w:r w:rsidRPr="2D3FC92C">
              <w:rPr>
                <w:sz w:val="24"/>
                <w:szCs w:val="24"/>
              </w:rPr>
              <w:t>INSTRUCTIONS – DELETE THIS PAGE BEFORE REVIEW</w:t>
            </w:r>
          </w:p>
        </w:tc>
      </w:tr>
      <w:tr w:rsidR="00F029F2" w:rsidRPr="00961766" w14:paraId="6FAF4BC4" w14:textId="77777777" w:rsidTr="00923F18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777590AD" w14:textId="77777777" w:rsidR="00F029F2" w:rsidRPr="006B1DCD" w:rsidRDefault="00F029F2" w:rsidP="00923F18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2CFB4EA0" wp14:editId="4004247F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CD">
              <w:rPr>
                <w:color w:val="auto"/>
              </w:rPr>
              <w:t>CREATING NEW DOCUMENTS</w:t>
            </w:r>
          </w:p>
          <w:p w14:paraId="743C3568" w14:textId="77777777" w:rsidR="00F029F2" w:rsidRPr="006B1DCD" w:rsidRDefault="00F029F2" w:rsidP="00923F18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 xml:space="preserve">! DO NOT CREATE </w:t>
            </w:r>
            <w:proofErr w:type="gramStart"/>
            <w:r w:rsidRPr="006B1DCD">
              <w:rPr>
                <w:b/>
              </w:rPr>
              <w:t>A DRAFT</w:t>
            </w:r>
            <w:proofErr w:type="gramEnd"/>
            <w:r w:rsidRPr="006B1DCD">
              <w:rPr>
                <w:b/>
              </w:rPr>
              <w:t xml:space="preserve">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44D9BAA9" w14:textId="77777777" w:rsidR="00F029F2" w:rsidRPr="006B1DCD" w:rsidRDefault="00F029F2" w:rsidP="00923F18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6FDAC42D" w14:textId="77777777" w:rsidR="00F029F2" w:rsidRPr="006B1DCD" w:rsidRDefault="00F029F2" w:rsidP="00923F18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36A4E9EF" w14:textId="77777777" w:rsidR="00F029F2" w:rsidRPr="00961766" w:rsidRDefault="00F029F2" w:rsidP="00923F18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3" w:anchor="doc_info/52303/?state_type=steady_state__v" w:history="1"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 xml:space="preserve">ech@Lilly (IDS) </w:t>
              </w:r>
              <w:r w:rsidRPr="00E47E4F">
                <w:rPr>
                  <w:rStyle w:val="Hyperlink"/>
                  <w:iCs/>
                </w:rPr>
                <w:t xml:space="preserve">Validation Deliverable Mapping for </w:t>
              </w:r>
              <w:proofErr w:type="spellStart"/>
              <w:r w:rsidRPr="00E47E4F">
                <w:rPr>
                  <w:rStyle w:val="Hyperlink"/>
                  <w:iCs/>
                </w:rPr>
                <w:t>QualityDocs</w:t>
              </w:r>
              <w:proofErr w:type="spellEnd"/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F029F2" w:rsidRPr="00195B4B" w14:paraId="45962AF8" w14:textId="77777777" w:rsidTr="00923F18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32FA8528" w14:textId="77777777" w:rsidR="00F029F2" w:rsidRPr="00E47E4F" w:rsidRDefault="00F029F2" w:rsidP="00923F18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79F8E3D7" wp14:editId="5C49A8CA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>
              <w:rPr>
                <w:color w:val="auto"/>
                <w:lang w:val="en-GB"/>
              </w:rPr>
              <w:t>text color</w:t>
            </w:r>
            <w:r w:rsidRPr="00E47E4F">
              <w:rPr>
                <w:color w:val="FF0000"/>
                <w:lang w:val="en-GB"/>
              </w:rPr>
              <w:tab/>
            </w:r>
          </w:p>
          <w:p w14:paraId="4FD3192F" w14:textId="77777777" w:rsidR="00F029F2" w:rsidRPr="009F0F4A" w:rsidRDefault="00F029F2" w:rsidP="00F029F2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 w:rsidRPr="0074073E">
              <w:rPr>
                <w:rStyle w:val="InstructionsChar"/>
                <w:rFonts w:eastAsiaTheme="minorHAnsi"/>
                <w:b/>
                <w:bCs/>
              </w:rPr>
              <w:t>Red Italics</w:t>
            </w:r>
            <w:r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>
              <w:rPr>
                <w:lang w:val="en-GB"/>
              </w:rPr>
              <w:t xml:space="preserve">= </w:t>
            </w:r>
            <w:r w:rsidRPr="009F0F4A">
              <w:rPr>
                <w:lang w:val="en-GB"/>
              </w:rPr>
              <w:t xml:space="preserve">instructions and guidance. DELETE prior to document review. </w:t>
            </w:r>
          </w:p>
          <w:p w14:paraId="707A0F1E" w14:textId="77777777" w:rsidR="00F029F2" w:rsidRDefault="00F029F2" w:rsidP="00F029F2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>
              <w:rPr>
                <w:lang w:val="en-GB"/>
              </w:rPr>
              <w:t>= recommended content</w:t>
            </w:r>
            <w:r w:rsidRPr="009F0F4A">
              <w:rPr>
                <w:lang w:val="en-GB"/>
              </w:rPr>
              <w:t xml:space="preserve">. REVIEW and MODIFY </w:t>
            </w:r>
            <w:r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15A2D315" w14:textId="77777777" w:rsidR="00F029F2" w:rsidRPr="009F0F4A" w:rsidRDefault="00F029F2" w:rsidP="00F029F2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>
              <w:rPr>
                <w:lang w:val="en-GB"/>
              </w:rPr>
              <w:t>= REPLACE text with applicable content.</w:t>
            </w:r>
          </w:p>
          <w:p w14:paraId="228896BC" w14:textId="77777777" w:rsidR="00F029F2" w:rsidRDefault="00F029F2" w:rsidP="00F029F2">
            <w:pPr>
              <w:pStyle w:val="H0-BodyTxt-Bullet-QS"/>
              <w:numPr>
                <w:ilvl w:val="0"/>
                <w:numId w:val="29"/>
              </w:numPr>
              <w:rPr>
                <w:lang w:val="en-GB"/>
              </w:rPr>
            </w:pPr>
            <w:r>
              <w:rPr>
                <w:rStyle w:val="ExampleChar"/>
                <w:rFonts w:eastAsiaTheme="minorHAnsi"/>
                <w:b/>
                <w:bCs/>
              </w:rPr>
              <w:t>Green</w:t>
            </w:r>
            <w:r w:rsidRPr="00E47E4F">
              <w:rPr>
                <w:color w:val="0070C0"/>
                <w:lang w:val="en-GB"/>
              </w:rPr>
              <w:t xml:space="preserve"> </w:t>
            </w:r>
            <w:r>
              <w:rPr>
                <w:lang w:val="en-GB"/>
              </w:rPr>
              <w:t>=</w:t>
            </w:r>
            <w:r w:rsidRPr="009F0F4A">
              <w:rPr>
                <w:lang w:val="en-GB"/>
              </w:rPr>
              <w:t xml:space="preserve"> examples. REVIEW, MODIFY or </w:t>
            </w:r>
            <w:r>
              <w:rPr>
                <w:lang w:val="en-GB"/>
              </w:rPr>
              <w:t>DELETE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if not needed</w:t>
            </w:r>
            <w:r w:rsidRPr="009F0F4A">
              <w:rPr>
                <w:lang w:val="en-GB"/>
              </w:rPr>
              <w:t>.</w:t>
            </w:r>
          </w:p>
          <w:p w14:paraId="6D0B766C" w14:textId="77777777" w:rsidR="00F029F2" w:rsidRPr="009F0F4A" w:rsidRDefault="00F029F2" w:rsidP="00923F18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10DD26A0" wp14:editId="0F1F886B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9F0F4A">
              <w:rPr>
                <w:color w:val="auto"/>
                <w:lang w:val="en-GB"/>
              </w:rPr>
              <w:t>REQUIRED SECTIONS</w:t>
            </w:r>
          </w:p>
          <w:p w14:paraId="6BCAFC0D" w14:textId="77777777" w:rsidR="00F029F2" w:rsidRPr="00324B26" w:rsidRDefault="00F029F2" w:rsidP="00923F18">
            <w:pPr>
              <w:pStyle w:val="H0-BodyText"/>
            </w:pPr>
            <w:r>
              <w:t>Sections indicated by this purple icon</w:t>
            </w:r>
            <w:r w:rsidRPr="00324B26">
              <w:t xml:space="preserve"> </w:t>
            </w:r>
            <w:r>
              <w:t>must</w:t>
            </w:r>
            <w:r w:rsidRPr="00324B26">
              <w:t xml:space="preserve"> be completed to comply with the applicable GSOP. If the section is not applicable, a rationale must be included in the section.</w:t>
            </w:r>
          </w:p>
          <w:p w14:paraId="65347170" w14:textId="77777777" w:rsidR="00F029F2" w:rsidRPr="009F0F4A" w:rsidRDefault="00F029F2" w:rsidP="00923F18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47C11E81" wp14:editId="56BC0617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Pr="00F64E3C">
              <w:rPr>
                <w:color w:val="auto"/>
                <w:lang w:val="en-GB"/>
              </w:rPr>
              <w:t>THINGS</w:t>
            </w:r>
            <w:r w:rsidRPr="009F0F4A">
              <w:rPr>
                <w:color w:val="auto"/>
              </w:rPr>
              <w:t xml:space="preserve"> TO CONSIDER</w:t>
            </w:r>
          </w:p>
          <w:p w14:paraId="27F0B320" w14:textId="77777777" w:rsidR="00F029F2" w:rsidRDefault="00F029F2" w:rsidP="00923F18">
            <w:pPr>
              <w:pStyle w:val="H0-BodyText"/>
              <w:rPr>
                <w:color w:val="000000"/>
              </w:rPr>
            </w:pPr>
            <w:r>
              <w:rPr>
                <w:lang w:val="en-GB"/>
              </w:rPr>
              <w:t>Sections indicated by this orange icon are</w:t>
            </w:r>
            <w:r w:rsidRPr="009F0F4A">
              <w:rPr>
                <w:lang w:val="en-GB"/>
              </w:rPr>
              <w:t xml:space="preserve"> </w:t>
            </w:r>
            <w:r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 </w:t>
            </w:r>
            <w:r w:rsidRPr="00177F08">
              <w:rPr>
                <w:color w:val="000000"/>
              </w:rPr>
              <w:t xml:space="preserve">Include information only if it </w:t>
            </w:r>
            <w:r>
              <w:rPr>
                <w:color w:val="000000"/>
              </w:rPr>
              <w:t>enhances</w:t>
            </w:r>
            <w:r w:rsidRPr="00177F08">
              <w:rPr>
                <w:color w:val="000000"/>
              </w:rPr>
              <w:t xml:space="preserve"> the document's completeness. Remove sections that do not apply.</w:t>
            </w:r>
          </w:p>
          <w:p w14:paraId="58149982" w14:textId="77777777" w:rsidR="00F029F2" w:rsidRPr="008F61B6" w:rsidRDefault="00F029F2" w:rsidP="00923F18">
            <w:pPr>
              <w:pStyle w:val="H0-QSNotinTOC"/>
              <w:rPr>
                <w:iCs/>
                <w:lang w:val="en-GB"/>
              </w:rPr>
            </w:pPr>
            <w:r w:rsidRPr="008F61B6">
              <w:rPr>
                <w:iCs/>
                <w:noProof/>
              </w:rPr>
              <w:drawing>
                <wp:inline distT="0" distB="0" distL="0" distR="0" wp14:anchorId="06428849" wp14:editId="41730986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F61B6">
              <w:rPr>
                <w:iCs/>
                <w:noProof/>
              </w:rPr>
              <w:t xml:space="preserve"> COMPLETING TABLES</w:t>
            </w:r>
          </w:p>
          <w:p w14:paraId="2951E3A0" w14:textId="77777777" w:rsidR="00F029F2" w:rsidRPr="00195B4B" w:rsidRDefault="00F029F2" w:rsidP="00923F18">
            <w:pPr>
              <w:pStyle w:val="H0-BodyText"/>
              <w:rPr>
                <w:color w:val="FF0000"/>
                <w:lang w:val="en-GB"/>
              </w:rPr>
            </w:pPr>
            <w:r w:rsidRPr="2D3FC92C">
              <w:rPr>
                <w:lang w:val="en-GB"/>
              </w:rPr>
              <w:t>This icon at the foot of tables indicates instructions on how to complete the table.</w:t>
            </w:r>
          </w:p>
        </w:tc>
      </w:tr>
    </w:tbl>
    <w:p w14:paraId="573B6790" w14:textId="77777777" w:rsidR="00D41AA5" w:rsidRDefault="00D41AA5" w:rsidP="00B10FCF">
      <w:pPr>
        <w:pStyle w:val="H0-BodyText"/>
        <w:rPr>
          <w:color w:val="FF0000"/>
        </w:rPr>
      </w:pPr>
    </w:p>
    <w:p w14:paraId="44835FBF" w14:textId="77777777" w:rsidR="00D41AA5" w:rsidRDefault="00D41AA5">
      <w:pPr>
        <w:spacing w:before="0" w:after="0"/>
        <w:rPr>
          <w:rFonts w:cs="Segoe UI"/>
          <w:color w:val="FF0000"/>
          <w:kern w:val="0"/>
          <w:szCs w:val="20"/>
          <w14:ligatures w14:val="none"/>
        </w:rPr>
      </w:pPr>
      <w:r>
        <w:rPr>
          <w:color w:val="FF0000"/>
        </w:rPr>
        <w:br w:type="page"/>
      </w:r>
    </w:p>
    <w:p w14:paraId="6E4814E9" w14:textId="1D00D8A1" w:rsidR="00B10FCF" w:rsidRPr="00D41AA5" w:rsidRDefault="00B10FCF" w:rsidP="00B10FCF">
      <w:pPr>
        <w:pStyle w:val="H0-BodyText"/>
        <w:rPr>
          <w:i/>
          <w:iCs/>
          <w:color w:val="C00000"/>
        </w:rPr>
      </w:pPr>
      <w:r w:rsidRPr="00D41AA5">
        <w:rPr>
          <w:i/>
          <w:iCs/>
          <w:color w:val="C00000"/>
        </w:rPr>
        <w:lastRenderedPageBreak/>
        <w:t>This template is recommended for a stand-alone website not built on a standard platform</w:t>
      </w:r>
      <w:r w:rsidR="004555E0" w:rsidRPr="00D41AA5">
        <w:rPr>
          <w:i/>
          <w:iCs/>
          <w:color w:val="C00000"/>
        </w:rPr>
        <w:t>.</w:t>
      </w:r>
    </w:p>
    <w:bookmarkEnd w:id="0"/>
    <w:bookmarkEnd w:id="1"/>
    <w:bookmarkEnd w:id="2"/>
    <w:p w14:paraId="4312B03F" w14:textId="3E06BE02" w:rsidR="00381D5B" w:rsidRPr="007E0DF0" w:rsidRDefault="006513E7" w:rsidP="008773C4">
      <w:pPr>
        <w:pStyle w:val="H0-QS"/>
        <w:spacing w:after="240"/>
      </w:pPr>
      <w:r>
        <w:t>Approver</w:t>
      </w:r>
      <w:r w:rsidR="00C8737B">
        <w:t>S</w:t>
      </w:r>
      <w:bookmarkStart w:id="3" w:name="_Toc205591657"/>
      <w:bookmarkStart w:id="4" w:name="_Toc207383581"/>
      <w:bookmarkStart w:id="5" w:name="_Toc209441262"/>
      <w:bookmarkStart w:id="6" w:name="_Toc213236881"/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381D5B" w:rsidRPr="00F25230" w14:paraId="6AC38178" w14:textId="77777777" w:rsidTr="00923F18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3F0046A4" w14:textId="77777777" w:rsidR="00381D5B" w:rsidRPr="001141F4" w:rsidRDefault="00381D5B" w:rsidP="00923F18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8A2CEAF" w14:textId="77777777" w:rsidR="00381D5B" w:rsidRPr="001141F4" w:rsidRDefault="00381D5B" w:rsidP="00923F18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68DFBF87" w14:textId="77777777" w:rsidR="00381D5B" w:rsidRPr="0038089A" w:rsidRDefault="00381D5B" w:rsidP="00923F18">
            <w:pPr>
              <w:pStyle w:val="TableHeader-QS"/>
              <w:jc w:val="left"/>
            </w:pPr>
            <w:r>
              <w:t>Approval Signifies</w:t>
            </w:r>
          </w:p>
        </w:tc>
      </w:tr>
      <w:tr w:rsidR="00381D5B" w:rsidRPr="00F25230" w14:paraId="5CD0CB70" w14:textId="77777777" w:rsidTr="00923F18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94ADA38" w14:textId="282A33F8" w:rsidR="00381D5B" w:rsidRPr="001141F4" w:rsidRDefault="00381D5B" w:rsidP="00923F18">
            <w:pPr>
              <w:pStyle w:val="TableTxt-QS"/>
            </w:pPr>
            <w:r>
              <w:t xml:space="preserve">Technical System Owner </w:t>
            </w:r>
            <w:r>
              <w:t>or Area Management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7A27952" w14:textId="77777777" w:rsidR="00381D5B" w:rsidRPr="001141F4" w:rsidRDefault="00381D5B" w:rsidP="00923F18">
            <w:pPr>
              <w:pStyle w:val="TableTxt-QS"/>
            </w:pPr>
            <w:r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2F153CF8" w14:textId="4F9F2A65" w:rsidR="00381D5B" w:rsidRPr="00FE7F6B" w:rsidRDefault="008773C4" w:rsidP="00923F18">
            <w:pPr>
              <w:pStyle w:val="TableTxt-QS"/>
            </w:pPr>
            <w:r>
              <w:t>Y</w:t>
            </w:r>
            <w:r w:rsidR="00BA35E6">
              <w:t xml:space="preserve">ou </w:t>
            </w:r>
            <w:r w:rsidR="00BA35E6" w:rsidRPr="00D97096">
              <w:t>agree with the quality approach outlined in this document</w:t>
            </w:r>
            <w:r w:rsidR="00BA35E6">
              <w:rPr>
                <w:color w:val="000000"/>
                <w:sz w:val="19"/>
                <w:szCs w:val="19"/>
                <w:shd w:val="clear" w:color="auto" w:fill="FFFFFF"/>
              </w:rPr>
              <w:t xml:space="preserve"> </w:t>
            </w:r>
          </w:p>
        </w:tc>
      </w:tr>
      <w:tr w:rsidR="00381D5B" w:rsidRPr="00F25230" w14:paraId="3A24BFAE" w14:textId="77777777" w:rsidTr="00923F18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1195D41" w14:textId="7BD95213" w:rsidR="00381D5B" w:rsidRDefault="00381D5B" w:rsidP="00923F18">
            <w:pPr>
              <w:pStyle w:val="TableTxt-QS"/>
            </w:pPr>
            <w:r>
              <w:t xml:space="preserve">Computer System Quality Assurance (CSQA)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51B7116" w14:textId="77777777" w:rsidR="00381D5B" w:rsidRDefault="00381D5B" w:rsidP="00923F18">
            <w:pPr>
              <w:pStyle w:val="TableTxt-QS"/>
            </w:pPr>
            <w:r w:rsidRPr="006C4F40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18CE371B" w14:textId="5424BB8D" w:rsidR="00381D5B" w:rsidRDefault="008773C4" w:rsidP="00923F18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snapToGrid w:val="0"/>
              </w:rPr>
              <w:t>T</w:t>
            </w:r>
            <w:r w:rsidRPr="00D97096">
              <w:rPr>
                <w:snapToGrid w:val="0"/>
              </w:rPr>
              <w:t>his document adequately addresses the key website controls</w:t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 and </w:t>
            </w:r>
            <w:r w:rsidR="00381D5B">
              <w:rPr>
                <w:color w:val="000000"/>
                <w:sz w:val="19"/>
                <w:szCs w:val="19"/>
                <w:shd w:val="clear" w:color="auto" w:fill="FFFFFF"/>
              </w:rPr>
              <w:t xml:space="preserve">complies with applicable computer system standards and practices. </w:t>
            </w:r>
          </w:p>
        </w:tc>
      </w:tr>
    </w:tbl>
    <w:p w14:paraId="0BB6804C" w14:textId="77777777" w:rsidR="006C1DEC" w:rsidRPr="00844486" w:rsidRDefault="006C1DEC" w:rsidP="00AC5D07">
      <w:pPr>
        <w:pStyle w:val="BodyTxt-QS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194E6A" w:rsidRPr="00F25230" w14:paraId="3E8AC86B" w14:textId="77777777" w:rsidTr="00D673C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74E8398" w14:textId="5FD35609" w:rsidR="00194E6A" w:rsidRPr="0038089A" w:rsidRDefault="00C60B5E" w:rsidP="00194E6A">
            <w:pPr>
              <w:pStyle w:val="TableHeader-QS"/>
            </w:pPr>
            <w:r w:rsidRPr="00C60B5E">
              <w:t>Document Information</w:t>
            </w:r>
          </w:p>
        </w:tc>
      </w:tr>
      <w:tr w:rsidR="00A61B55" w:rsidRPr="00F25230" w14:paraId="1E465F47" w14:textId="77777777" w:rsidTr="00A61B55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D378A1C" w14:textId="591CCE75" w:rsidR="00A61B55" w:rsidRPr="001141F4" w:rsidRDefault="00A61B55" w:rsidP="001415D9">
            <w:pPr>
              <w:pStyle w:val="TableTxt-QS"/>
            </w:pPr>
            <w:r w:rsidRPr="00B10C7D">
              <w:t>Document Version #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05D8DCAF" w14:textId="77777777" w:rsidR="00266589" w:rsidRPr="0080481A" w:rsidRDefault="00266589">
            <w:pPr>
              <w:rPr>
                <w:sz w:val="2"/>
                <w:szCs w:val="2"/>
              </w:rPr>
            </w:pPr>
          </w:p>
          <w:tbl>
            <w:tblPr>
              <w:tblStyle w:val="MediumList2-Accent41"/>
              <w:tblW w:w="771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1386"/>
              <w:gridCol w:w="5333"/>
            </w:tblGrid>
            <w:tr w:rsidR="00A61B55" w:rsidRPr="00C60B5E" w14:paraId="1AA54928" w14:textId="77777777" w:rsidTr="0080481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2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9D9D9"/>
                </w:tcPr>
                <w:p w14:paraId="412933D9" w14:textId="77777777" w:rsidR="00A61B55" w:rsidRPr="00C60B5E" w:rsidRDefault="00A61B55" w:rsidP="00266589">
                  <w:pPr>
                    <w:pStyle w:val="TableHeader-QS"/>
                  </w:pPr>
                  <w:r w:rsidRPr="00C60B5E">
                    <w:t>Version</w:t>
                  </w:r>
                </w:p>
              </w:tc>
              <w:tc>
                <w:tcPr>
                  <w:tcW w:w="1386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9D9D9"/>
                </w:tcPr>
                <w:p w14:paraId="64B6E166" w14:textId="77777777" w:rsidR="00A61B55" w:rsidRPr="00C60B5E" w:rsidRDefault="00A61B55" w:rsidP="00266589">
                  <w:pPr>
                    <w:pStyle w:val="TableHeader-QS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60B5E">
                    <w:t>Changed by</w:t>
                  </w:r>
                </w:p>
              </w:tc>
              <w:tc>
                <w:tcPr>
                  <w:tcW w:w="533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D9D9D9"/>
                </w:tcPr>
                <w:p w14:paraId="56F1F087" w14:textId="77777777" w:rsidR="00A61B55" w:rsidRPr="00C60B5E" w:rsidRDefault="00A61B55" w:rsidP="00266589">
                  <w:pPr>
                    <w:pStyle w:val="TableHeader-QS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C60B5E">
                    <w:t>Changes/ Business Approval of Content Evidence</w:t>
                  </w:r>
                </w:p>
              </w:tc>
            </w:tr>
            <w:tr w:rsidR="00A2452C" w:rsidRPr="00C60B5E" w14:paraId="17086D3E" w14:textId="77777777" w:rsidTr="0080481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9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51F43C67" w14:textId="77777777" w:rsidR="00A61B55" w:rsidRPr="00C60B5E" w:rsidRDefault="00A61B55" w:rsidP="00C60B5E">
                  <w:pPr>
                    <w:pStyle w:val="TableTxt-QS"/>
                  </w:pPr>
                </w:p>
              </w:tc>
              <w:tc>
                <w:tcPr>
                  <w:tcW w:w="1386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21BE1017" w14:textId="77777777" w:rsidR="00A61B55" w:rsidRPr="00C60B5E" w:rsidRDefault="00A61B55" w:rsidP="00C60B5E">
                  <w:pPr>
                    <w:pStyle w:val="TableTxt-QS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533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  <w:shd w:val="clear" w:color="auto" w:fill="auto"/>
                </w:tcPr>
                <w:p w14:paraId="137BFF93" w14:textId="675ADAAC" w:rsidR="00A61B55" w:rsidRPr="00C60B5E" w:rsidRDefault="00A61B55" w:rsidP="00C60B5E">
                  <w:pPr>
                    <w:pStyle w:val="TableTxt-QS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B0229">
                    <w:rPr>
                      <w:color w:val="auto"/>
                    </w:rPr>
                    <w:t>&lt;&lt;</w:t>
                  </w:r>
                  <w:r w:rsidR="00626369" w:rsidRPr="001B0229">
                    <w:rPr>
                      <w:color w:val="auto"/>
                    </w:rPr>
                    <w:t xml:space="preserve"> </w:t>
                  </w:r>
                  <w:r w:rsidRPr="001B0229">
                    <w:rPr>
                      <w:color w:val="auto"/>
                    </w:rPr>
                    <w:t>Describe the change and list (or reference) where the business approval of the website is located</w:t>
                  </w:r>
                  <w:r w:rsidR="00626369" w:rsidRPr="001B0229">
                    <w:rPr>
                      <w:color w:val="auto"/>
                    </w:rPr>
                    <w:t xml:space="preserve"> </w:t>
                  </w:r>
                  <w:r w:rsidRPr="001B0229">
                    <w:rPr>
                      <w:color w:val="auto"/>
                    </w:rPr>
                    <w:t>&gt;&gt;</w:t>
                  </w:r>
                </w:p>
              </w:tc>
            </w:tr>
          </w:tbl>
          <w:p w14:paraId="06BA3AD4" w14:textId="77777777" w:rsidR="00A61B55" w:rsidRPr="0080481A" w:rsidRDefault="00A61B55" w:rsidP="00C60B5E">
            <w:pPr>
              <w:pStyle w:val="TableTxt-QS"/>
              <w:rPr>
                <w:sz w:val="4"/>
                <w:szCs w:val="4"/>
              </w:rPr>
            </w:pPr>
          </w:p>
        </w:tc>
      </w:tr>
      <w:tr w:rsidR="00A61B55" w:rsidRPr="00F25230" w14:paraId="3EDDAE20" w14:textId="77777777" w:rsidTr="00A61B55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33E128F" w14:textId="596DE2E1" w:rsidR="00A61B55" w:rsidRPr="00B10C7D" w:rsidRDefault="00A61B55" w:rsidP="001415D9">
            <w:pPr>
              <w:pStyle w:val="TableTxt-QS"/>
            </w:pPr>
            <w:r w:rsidRPr="00B10C7D">
              <w:t>Document Storage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F5AF108" w14:textId="13A9E602" w:rsidR="00A61B55" w:rsidRPr="00C60B5E" w:rsidRDefault="00A61B55" w:rsidP="00C60B5E">
            <w:pPr>
              <w:pStyle w:val="TableTxt-QS"/>
            </w:pPr>
            <w:r w:rsidRPr="001B0229">
              <w:t>&lt;&lt;</w:t>
            </w:r>
            <w:r w:rsidR="00626369" w:rsidRPr="001B0229">
              <w:t xml:space="preserve"> </w:t>
            </w:r>
            <w:r w:rsidRPr="001B0229">
              <w:t>Identify the location where the website documentation will be stored</w:t>
            </w:r>
            <w:r w:rsidR="00626369" w:rsidRPr="001B0229">
              <w:t xml:space="preserve"> </w:t>
            </w:r>
            <w:r w:rsidRPr="001B0229">
              <w:t>&gt;&gt;</w:t>
            </w:r>
          </w:p>
        </w:tc>
      </w:tr>
    </w:tbl>
    <w:p w14:paraId="75C4C0BD" w14:textId="3C1E2450" w:rsidR="008A371A" w:rsidRDefault="008A371A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8A371A" w:rsidRPr="00F25230" w14:paraId="137806F8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8230B5F" w14:textId="2F0BAC97" w:rsidR="008A371A" w:rsidRPr="0038089A" w:rsidRDefault="003A05DC" w:rsidP="00E42670">
            <w:pPr>
              <w:pStyle w:val="TableHeader-QS"/>
            </w:pPr>
            <w:r w:rsidRPr="003A05DC">
              <w:t>Website Overview</w:t>
            </w:r>
          </w:p>
        </w:tc>
      </w:tr>
      <w:tr w:rsidR="00ED53D5" w:rsidRPr="00F25230" w14:paraId="5ED9E03D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EB00832" w14:textId="0C66853A" w:rsidR="00ED53D5" w:rsidRPr="00ED53D5" w:rsidRDefault="00ED53D5" w:rsidP="007548A4">
            <w:pPr>
              <w:pStyle w:val="TableTxt-QS"/>
            </w:pPr>
            <w:r w:rsidRPr="00ED53D5">
              <w:t>Website</w:t>
            </w:r>
            <w:r w:rsidR="007548A4">
              <w:t xml:space="preserve"> </w:t>
            </w:r>
            <w:r w:rsidRPr="00ED53D5">
              <w:t>Description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7857592D" w14:textId="56E44858" w:rsidR="00ED53D5" w:rsidRPr="001B0229" w:rsidRDefault="00ED53D5" w:rsidP="00ED53D5">
            <w:pPr>
              <w:pStyle w:val="TableTxt-QS"/>
            </w:pPr>
            <w:r w:rsidRPr="001B0229">
              <w:t>&lt;&lt;</w:t>
            </w:r>
            <w:r w:rsidR="00626369" w:rsidRPr="001B0229">
              <w:t xml:space="preserve"> </w:t>
            </w:r>
            <w:r w:rsidRPr="001B0229">
              <w:t>Describe an overview of the website including the intended use and function/features of the website</w:t>
            </w:r>
            <w:r w:rsidR="00626369" w:rsidRPr="001B0229">
              <w:t xml:space="preserve"> </w:t>
            </w:r>
            <w:r w:rsidRPr="001B0229">
              <w:t>&gt;&gt;</w:t>
            </w:r>
            <w:r w:rsidR="003E4F90" w:rsidRPr="001B0229">
              <w:t xml:space="preserve"> </w:t>
            </w:r>
          </w:p>
          <w:p w14:paraId="3BDDC73C" w14:textId="4E414281" w:rsidR="00ED53D5" w:rsidRPr="00ED53D5" w:rsidRDefault="00ED53D5" w:rsidP="00ED53D5">
            <w:pPr>
              <w:pStyle w:val="TableTxt-QS"/>
            </w:pPr>
            <w:r w:rsidRPr="00ED53D5">
              <w:t>Company Information (CI):</w:t>
            </w:r>
            <w:r w:rsidR="003E4F90">
              <w:t xml:space="preserve"> </w:t>
            </w:r>
            <w:r w:rsidRPr="001B0229">
              <w:t>&lt;&lt;</w:t>
            </w:r>
            <w:r w:rsidR="00626369" w:rsidRPr="001B0229">
              <w:t xml:space="preserve"> </w:t>
            </w:r>
            <w:r w:rsidRPr="001B0229">
              <w:t>list color here</w:t>
            </w:r>
            <w:r w:rsidR="00626369" w:rsidRPr="001B0229">
              <w:t xml:space="preserve"> </w:t>
            </w:r>
            <w:r w:rsidRPr="001B0229">
              <w:t>&gt;&gt;</w:t>
            </w:r>
          </w:p>
          <w:p w14:paraId="3D25667F" w14:textId="57576565" w:rsidR="00ED53D5" w:rsidRPr="00ED53D5" w:rsidRDefault="00ED53D5" w:rsidP="00ED53D5">
            <w:pPr>
              <w:pStyle w:val="TableTxt-QS"/>
            </w:pPr>
            <w:r w:rsidRPr="00ED53D5">
              <w:t>Privacy Information (CI):</w:t>
            </w:r>
            <w:r w:rsidR="003E4F90">
              <w:t xml:space="preserve"> </w:t>
            </w:r>
            <w:r w:rsidRPr="001B0229">
              <w:t>&lt;&lt;</w:t>
            </w:r>
            <w:r w:rsidR="00626369" w:rsidRPr="001B0229">
              <w:t xml:space="preserve"> </w:t>
            </w:r>
            <w:r w:rsidRPr="001B0229">
              <w:t>list color here</w:t>
            </w:r>
            <w:r w:rsidR="00626369" w:rsidRPr="001B0229">
              <w:t xml:space="preserve"> </w:t>
            </w:r>
            <w:r w:rsidRPr="001B0229">
              <w:t>&gt;&gt;</w:t>
            </w:r>
          </w:p>
        </w:tc>
      </w:tr>
      <w:tr w:rsidR="00E376C7" w:rsidRPr="00F25230" w14:paraId="40257035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E44F00C" w14:textId="38E3EE47" w:rsidR="00E376C7" w:rsidRPr="00ED53D5" w:rsidRDefault="00BA0CAA" w:rsidP="00ED53D5">
            <w:pPr>
              <w:pStyle w:val="TableTxt-QS"/>
            </w:pPr>
            <w:r>
              <w:t>Website Platform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05B9B370" w14:textId="1E1353E8" w:rsidR="00E376C7" w:rsidRPr="007548A4" w:rsidRDefault="00BA0CAA" w:rsidP="00ED53D5">
            <w:pPr>
              <w:pStyle w:val="TableTxt-QS"/>
              <w:rPr>
                <w:color w:val="FF0000"/>
              </w:rPr>
            </w:pPr>
            <w:r w:rsidRPr="001117CF">
              <w:t>&lt;&lt; List the website platform &gt;&gt;</w:t>
            </w:r>
          </w:p>
        </w:tc>
      </w:tr>
    </w:tbl>
    <w:p w14:paraId="0CC1E01E" w14:textId="77777777" w:rsidR="006C1DEC" w:rsidRDefault="006C1DEC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7548A4" w:rsidRPr="00F25230" w14:paraId="2E50BBF9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7923039" w14:textId="6A4069EC" w:rsidR="007548A4" w:rsidRPr="0038089A" w:rsidRDefault="000B31C4" w:rsidP="00E42670">
            <w:pPr>
              <w:pStyle w:val="TableHeader-QS"/>
            </w:pPr>
            <w:r w:rsidRPr="000B31C4">
              <w:lastRenderedPageBreak/>
              <w:t>Third Party Information</w:t>
            </w:r>
          </w:p>
        </w:tc>
      </w:tr>
      <w:tr w:rsidR="00790A3A" w:rsidRPr="00F25230" w14:paraId="5A69D14D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6A47FAF3" w14:textId="082B66A5" w:rsidR="00790A3A" w:rsidRPr="00790A3A" w:rsidRDefault="00790A3A" w:rsidP="00790A3A">
            <w:pPr>
              <w:pStyle w:val="TableTxt-QS"/>
            </w:pPr>
            <w:r w:rsidRPr="00790A3A">
              <w:t>Third Party Evaluation and Results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4082C43" w14:textId="14785453" w:rsidR="00790A3A" w:rsidRPr="006C7B8B" w:rsidRDefault="00790A3A" w:rsidP="00790A3A">
            <w:pPr>
              <w:pStyle w:val="TableTxt-QS"/>
            </w:pPr>
            <w:r w:rsidRPr="006C7B8B">
              <w:t xml:space="preserve">&lt;&lt; </w:t>
            </w:r>
            <w:r w:rsidR="003A6DD1" w:rsidRPr="006C7B8B">
              <w:t>Use</w:t>
            </w:r>
            <w:r w:rsidRPr="006C7B8B">
              <w:t xml:space="preserve"> “N/A” if a third party is not used with this website</w:t>
            </w:r>
            <w:r w:rsidR="00626369" w:rsidRPr="006C7B8B">
              <w:t xml:space="preserve"> </w:t>
            </w:r>
            <w:r w:rsidRPr="006C7B8B">
              <w:t>&gt;&gt;</w:t>
            </w:r>
          </w:p>
          <w:p w14:paraId="6ACAA86E" w14:textId="33E414A9" w:rsidR="00790A3A" w:rsidRPr="006C7B8B" w:rsidRDefault="00790A3A" w:rsidP="00E25DB6">
            <w:pPr>
              <w:pStyle w:val="TableTxt-QS"/>
            </w:pPr>
            <w:r w:rsidRPr="006C7B8B">
              <w:t>&lt;&lt;</w:t>
            </w:r>
            <w:r w:rsidR="00626369" w:rsidRPr="006C7B8B">
              <w:t xml:space="preserve"> </w:t>
            </w:r>
            <w:r w:rsidRPr="006C7B8B">
              <w:t xml:space="preserve">If using a third party, evaluate and determine appropriate governance as defined by </w:t>
            </w:r>
            <w:r w:rsidR="00E25DB6" w:rsidRPr="006C7B8B">
              <w:rPr>
                <w:i/>
                <w:iCs/>
              </w:rPr>
              <w:t>GSOP-1201.1 Computer System Validation</w:t>
            </w:r>
            <w:r w:rsidRPr="006C7B8B">
              <w:t>&gt;&gt;</w:t>
            </w:r>
          </w:p>
          <w:p w14:paraId="21D04E2E" w14:textId="268D6773" w:rsidR="00790A3A" w:rsidRPr="006C7B8B" w:rsidRDefault="00790A3A" w:rsidP="00790A3A">
            <w:pPr>
              <w:pStyle w:val="TableTxt-QS"/>
            </w:pPr>
            <w:r w:rsidRPr="006C7B8B">
              <w:t>Third Party Name: &lt;&lt; Enter name of third party</w:t>
            </w:r>
            <w:r w:rsidR="00626369" w:rsidRPr="006C7B8B">
              <w:t xml:space="preserve"> </w:t>
            </w:r>
            <w:r w:rsidRPr="006C7B8B">
              <w:t>&gt;&gt;</w:t>
            </w:r>
          </w:p>
          <w:p w14:paraId="4F540244" w14:textId="2D4F156E" w:rsidR="00790A3A" w:rsidRPr="006C7B8B" w:rsidRDefault="0072013A" w:rsidP="00790A3A">
            <w:pPr>
              <w:pStyle w:val="TableTxt-QS"/>
            </w:pPr>
            <w:proofErr w:type="spellStart"/>
            <w:r w:rsidRPr="006C7B8B">
              <w:t>WwTP</w:t>
            </w:r>
            <w:proofErr w:type="spellEnd"/>
            <w:r w:rsidRPr="006C7B8B">
              <w:t xml:space="preserve"> Reference/Engagement Number</w:t>
            </w:r>
            <w:r w:rsidR="00790A3A" w:rsidRPr="006C7B8B">
              <w:t xml:space="preserve">: &lt;&lt; Enter </w:t>
            </w:r>
            <w:proofErr w:type="spellStart"/>
            <w:r w:rsidR="00E254BB" w:rsidRPr="006C7B8B">
              <w:t>WwTP</w:t>
            </w:r>
            <w:proofErr w:type="spellEnd"/>
            <w:r w:rsidR="00E254BB" w:rsidRPr="006C7B8B">
              <w:t xml:space="preserve"> </w:t>
            </w:r>
            <w:r w:rsidR="00790A3A" w:rsidRPr="006C7B8B">
              <w:t>number</w:t>
            </w:r>
            <w:r w:rsidR="00626369" w:rsidRPr="006C7B8B">
              <w:t xml:space="preserve"> </w:t>
            </w:r>
            <w:r w:rsidR="00790A3A" w:rsidRPr="006C7B8B">
              <w:t>&gt;&gt;</w:t>
            </w:r>
          </w:p>
          <w:p w14:paraId="64E7D673" w14:textId="2DC68678" w:rsidR="00790A3A" w:rsidRPr="006C7B8B" w:rsidRDefault="00790A3A" w:rsidP="00790A3A">
            <w:pPr>
              <w:pStyle w:val="TableTxt-QS"/>
            </w:pPr>
            <w:r w:rsidRPr="006C7B8B">
              <w:t xml:space="preserve">Third Party Evaluation Results: &lt;&lt; Summarize </w:t>
            </w:r>
            <w:r w:rsidR="00FC5704" w:rsidRPr="006C7B8B">
              <w:t xml:space="preserve">the evaluation </w:t>
            </w:r>
            <w:r w:rsidRPr="006C7B8B">
              <w:t>results &gt;&gt;</w:t>
            </w:r>
          </w:p>
          <w:p w14:paraId="6F4237F6" w14:textId="3D63765E" w:rsidR="00790A3A" w:rsidRPr="00790A3A" w:rsidRDefault="00790A3A" w:rsidP="00790A3A">
            <w:pPr>
              <w:pStyle w:val="TableTxt-QS"/>
            </w:pPr>
            <w:r w:rsidRPr="006C7B8B">
              <w:t>Third Party Management Plan:</w:t>
            </w:r>
            <w:r w:rsidR="003E4F90" w:rsidRPr="006C7B8B">
              <w:t xml:space="preserve"> </w:t>
            </w:r>
            <w:r w:rsidRPr="006C7B8B">
              <w:t>&lt;&lt;</w:t>
            </w:r>
            <w:r w:rsidR="00626369" w:rsidRPr="006C7B8B">
              <w:t xml:space="preserve"> </w:t>
            </w:r>
            <w:r w:rsidRPr="006C7B8B">
              <w:t xml:space="preserve">Reference </w:t>
            </w:r>
            <w:r w:rsidR="0085086B" w:rsidRPr="006C7B8B">
              <w:t xml:space="preserve">the </w:t>
            </w:r>
            <w:proofErr w:type="gramStart"/>
            <w:r w:rsidRPr="006C7B8B">
              <w:t>Third Party</w:t>
            </w:r>
            <w:proofErr w:type="gramEnd"/>
            <w:r w:rsidRPr="006C7B8B">
              <w:t xml:space="preserve"> Management Plan OR </w:t>
            </w:r>
            <w:r w:rsidR="0085086B" w:rsidRPr="006C7B8B">
              <w:t xml:space="preserve">specify </w:t>
            </w:r>
            <w:r w:rsidRPr="006C7B8B">
              <w:t>“N/A” if one is not required</w:t>
            </w:r>
            <w:r w:rsidR="00626369" w:rsidRPr="006C7B8B">
              <w:t xml:space="preserve"> </w:t>
            </w:r>
            <w:r w:rsidRPr="006C7B8B">
              <w:t>&gt;&gt;</w:t>
            </w:r>
          </w:p>
        </w:tc>
      </w:tr>
    </w:tbl>
    <w:p w14:paraId="346F295A" w14:textId="77777777" w:rsidR="007548A4" w:rsidRDefault="007548A4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80778C" w:rsidRPr="00F25230" w14:paraId="79502BE9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6655A91" w14:textId="36F452D5" w:rsidR="0080778C" w:rsidRPr="0038089A" w:rsidRDefault="002E6614" w:rsidP="00E42670">
            <w:pPr>
              <w:pStyle w:val="TableHeader-QS"/>
            </w:pPr>
            <w:r w:rsidRPr="002E6614">
              <w:t>Website Key Controls</w:t>
            </w:r>
          </w:p>
        </w:tc>
      </w:tr>
      <w:tr w:rsidR="00003411" w:rsidRPr="00F25230" w14:paraId="1CED90F3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4BE6874E" w14:textId="430C5914" w:rsidR="00003411" w:rsidRPr="00D8482C" w:rsidRDefault="009F2BC4" w:rsidP="00D8482C">
            <w:pPr>
              <w:pStyle w:val="TableTxt-QS"/>
            </w:pPr>
            <w:proofErr w:type="gramStart"/>
            <w:r w:rsidRPr="00D8482C">
              <w:t>Open Source</w:t>
            </w:r>
            <w:proofErr w:type="gramEnd"/>
            <w:r w:rsidRPr="00D8482C">
              <w:t xml:space="preserve"> Software (OSS)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36626E47" w14:textId="6BA3AFA7" w:rsidR="00B53BAD" w:rsidRPr="00202670" w:rsidRDefault="00B53BAD" w:rsidP="00B53BAD">
            <w:pPr>
              <w:pStyle w:val="TableTxt-QS"/>
            </w:pPr>
            <w:r w:rsidRPr="00202670">
              <w:t>&lt;&lt; Put “N/A” if OSS is not used with this website &gt;&gt;</w:t>
            </w:r>
          </w:p>
          <w:p w14:paraId="792D623F" w14:textId="0077B578" w:rsidR="00B53BAD" w:rsidRPr="00202670" w:rsidRDefault="00B53BAD" w:rsidP="00B53BAD">
            <w:pPr>
              <w:pStyle w:val="TableTxt-QS"/>
            </w:pPr>
            <w:r w:rsidRPr="00202670">
              <w:t xml:space="preserve">&lt;&lt; </w:t>
            </w:r>
            <w:r w:rsidR="006A3B14" w:rsidRPr="00202670">
              <w:t xml:space="preserve">If OSS is used, </w:t>
            </w:r>
            <w:r w:rsidR="00A9148F" w:rsidRPr="00202670">
              <w:t xml:space="preserve">an evaluation must be performed </w:t>
            </w:r>
            <w:r w:rsidR="00BB3B26" w:rsidRPr="00202670">
              <w:t xml:space="preserve">as defined in </w:t>
            </w:r>
            <w:r w:rsidR="00D668EB" w:rsidRPr="00202670">
              <w:rPr>
                <w:i/>
                <w:iCs/>
              </w:rPr>
              <w:t xml:space="preserve">GSOP-1201.4, CSV Requirements for </w:t>
            </w:r>
            <w:proofErr w:type="gramStart"/>
            <w:r w:rsidR="00D668EB" w:rsidRPr="00202670">
              <w:rPr>
                <w:i/>
                <w:iCs/>
              </w:rPr>
              <w:t>Externally-Facing</w:t>
            </w:r>
            <w:proofErr w:type="gramEnd"/>
            <w:r w:rsidR="00D668EB" w:rsidRPr="00202670">
              <w:rPr>
                <w:i/>
                <w:iCs/>
              </w:rPr>
              <w:t xml:space="preserve"> Websites</w:t>
            </w:r>
            <w:r w:rsidR="00DC2921" w:rsidRPr="00202670">
              <w:rPr>
                <w:i/>
                <w:iCs/>
              </w:rPr>
              <w:t xml:space="preserve">. </w:t>
            </w:r>
            <w:r w:rsidR="00DC2921" w:rsidRPr="00202670">
              <w:t>D</w:t>
            </w:r>
            <w:r w:rsidR="006A3B14" w:rsidRPr="00202670">
              <w:t>escribe the evaluation criteria and results of the evaluation (for example acceptable to use)</w:t>
            </w:r>
            <w:r w:rsidRPr="00202670">
              <w:t>&gt;&gt;</w:t>
            </w:r>
          </w:p>
          <w:p w14:paraId="65E1A7C1" w14:textId="78174453" w:rsidR="00003411" w:rsidRPr="00202670" w:rsidRDefault="008117ED" w:rsidP="00B53BAD">
            <w:pPr>
              <w:pStyle w:val="TableTxt-QS"/>
            </w:pPr>
            <w:r w:rsidRPr="00202670">
              <w:t>&lt;&lt;</w:t>
            </w:r>
            <w:r w:rsidR="00955325" w:rsidRPr="00202670">
              <w:t xml:space="preserve"> If OSS is used, define the process for ensuring</w:t>
            </w:r>
            <w:r w:rsidR="002B37A5" w:rsidRPr="00202670">
              <w:t xml:space="preserve"> OSS updates are evaluated on a given frequency and applied when warranted &gt;&gt;</w:t>
            </w:r>
          </w:p>
        </w:tc>
      </w:tr>
      <w:tr w:rsidR="00D8482C" w:rsidRPr="00F25230" w14:paraId="2FABB5A0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3B1958A" w14:textId="1B4DBB4C" w:rsidR="00D8482C" w:rsidRPr="00D8482C" w:rsidRDefault="00D8482C" w:rsidP="00D8482C">
            <w:pPr>
              <w:pStyle w:val="TableTxt-QS"/>
            </w:pPr>
            <w:r w:rsidRPr="00D8482C">
              <w:t>Website Key Controls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64E8C52E" w14:textId="1022C33B" w:rsidR="00D8482C" w:rsidRPr="00202670" w:rsidRDefault="00D8482C" w:rsidP="00D8482C">
            <w:pPr>
              <w:pStyle w:val="TableTxt-QS"/>
            </w:pPr>
            <w:r w:rsidRPr="00202670">
              <w:t>Website Security:</w:t>
            </w:r>
            <w:r w:rsidR="003E4F90" w:rsidRPr="00202670">
              <w:t xml:space="preserve"> </w:t>
            </w:r>
            <w:r w:rsidRPr="00202670">
              <w:t>&lt;&lt;</w:t>
            </w:r>
            <w:r w:rsidR="001071F9" w:rsidRPr="00202670">
              <w:t xml:space="preserve"> </w:t>
            </w:r>
            <w:r w:rsidR="00BD6C49" w:rsidRPr="00202670">
              <w:t>Outline</w:t>
            </w:r>
            <w:r w:rsidR="003C5DA5" w:rsidRPr="00202670">
              <w:t xml:space="preserve"> the </w:t>
            </w:r>
            <w:r w:rsidR="0002241F" w:rsidRPr="00202670">
              <w:t xml:space="preserve">security practices </w:t>
            </w:r>
            <w:r w:rsidR="00BD6C49" w:rsidRPr="00202670">
              <w:t>and/or</w:t>
            </w:r>
            <w:r w:rsidR="0002241F" w:rsidRPr="00202670">
              <w:t xml:space="preserve"> </w:t>
            </w:r>
            <w:r w:rsidR="00BD6C49" w:rsidRPr="00202670">
              <w:t xml:space="preserve">reference the </w:t>
            </w:r>
            <w:r w:rsidR="0002241F" w:rsidRPr="00202670">
              <w:t>website or platform’s security plan and administration SOP</w:t>
            </w:r>
            <w:r w:rsidR="00BD6C49" w:rsidRPr="00202670">
              <w:t xml:space="preserve"> as appropriate</w:t>
            </w:r>
            <w:r w:rsidR="0002241F" w:rsidRPr="00202670">
              <w:t xml:space="preserve"> </w:t>
            </w:r>
            <w:r w:rsidRPr="00202670">
              <w:t>&gt;&gt;</w:t>
            </w:r>
          </w:p>
          <w:p w14:paraId="50E165F4" w14:textId="4C7CF54D" w:rsidR="00D8482C" w:rsidRPr="00202670" w:rsidRDefault="00D8482C" w:rsidP="00D8482C">
            <w:pPr>
              <w:pStyle w:val="TableTxt-QS"/>
            </w:pPr>
            <w:r w:rsidRPr="00202670">
              <w:t>Caching:</w:t>
            </w:r>
            <w:r w:rsidR="003E4F90" w:rsidRPr="00202670">
              <w:t xml:space="preserve"> </w:t>
            </w:r>
            <w:r w:rsidRPr="00202670">
              <w:t xml:space="preserve">&lt;&lt; Describe </w:t>
            </w:r>
            <w:r w:rsidR="00761DA1" w:rsidRPr="00202670">
              <w:t xml:space="preserve">all caching </w:t>
            </w:r>
            <w:r w:rsidR="007D72C1" w:rsidRPr="00202670">
              <w:t xml:space="preserve">controls and </w:t>
            </w:r>
            <w:r w:rsidRPr="00202670">
              <w:t>process</w:t>
            </w:r>
            <w:r w:rsidR="00761DA1" w:rsidRPr="00202670">
              <w:t>es including</w:t>
            </w:r>
            <w:r w:rsidR="00521B3D" w:rsidRPr="00202670">
              <w:t xml:space="preserve"> search engine, browser, and Content Delivery Network (CDN)</w:t>
            </w:r>
            <w:r w:rsidRPr="00202670">
              <w:t xml:space="preserve"> &gt;&gt;</w:t>
            </w:r>
            <w:r w:rsidR="003E4F90" w:rsidRPr="00202670">
              <w:t xml:space="preserve"> </w:t>
            </w:r>
          </w:p>
          <w:p w14:paraId="72111F39" w14:textId="70DB61D0" w:rsidR="00D8482C" w:rsidRPr="00202670" w:rsidRDefault="00D8482C" w:rsidP="00D8482C">
            <w:pPr>
              <w:pStyle w:val="TableTxt-QS"/>
            </w:pPr>
            <w:r w:rsidRPr="00202670">
              <w:t>Search Limitations:</w:t>
            </w:r>
            <w:r w:rsidR="003E4F90" w:rsidRPr="00202670">
              <w:t xml:space="preserve"> </w:t>
            </w:r>
            <w:r w:rsidRPr="00202670">
              <w:t xml:space="preserve">&lt;&lt; Describe the </w:t>
            </w:r>
            <w:r w:rsidR="007621CC" w:rsidRPr="00202670">
              <w:t xml:space="preserve">search limitations for this website </w:t>
            </w:r>
            <w:r w:rsidR="00912A03" w:rsidRPr="00202670">
              <w:t>(e.g.,</w:t>
            </w:r>
            <w:r w:rsidR="007621CC" w:rsidRPr="00202670">
              <w:t xml:space="preserve"> </w:t>
            </w:r>
            <w:r w:rsidRPr="00202670">
              <w:t>for preventing cross-site search</w:t>
            </w:r>
            <w:r w:rsidR="00912A03" w:rsidRPr="00202670">
              <w:t>)</w:t>
            </w:r>
            <w:r w:rsidR="001071F9" w:rsidRPr="00202670">
              <w:t xml:space="preserve"> </w:t>
            </w:r>
            <w:r w:rsidRPr="00202670">
              <w:t>&gt;&gt;</w:t>
            </w:r>
            <w:r w:rsidR="003E4F90" w:rsidRPr="00202670">
              <w:t xml:space="preserve"> </w:t>
            </w:r>
          </w:p>
          <w:p w14:paraId="15E7C8E4" w14:textId="56886569" w:rsidR="00D8482C" w:rsidRPr="00202670" w:rsidRDefault="00D8482C" w:rsidP="00D8482C">
            <w:pPr>
              <w:pStyle w:val="TableTxt-QS"/>
            </w:pPr>
            <w:r w:rsidRPr="00202670">
              <w:t>Source Code Review:</w:t>
            </w:r>
            <w:r w:rsidR="003E4F90" w:rsidRPr="00202670">
              <w:t xml:space="preserve"> </w:t>
            </w:r>
            <w:r w:rsidRPr="00202670">
              <w:t>&lt;&lt; Reference the documented programming standards and the process for documenting the source code review</w:t>
            </w:r>
            <w:r w:rsidR="001071F9" w:rsidRPr="00202670">
              <w:t xml:space="preserve"> </w:t>
            </w:r>
            <w:r w:rsidRPr="00202670">
              <w:t>&gt;&gt;</w:t>
            </w:r>
            <w:r w:rsidR="003E4F90" w:rsidRPr="00202670">
              <w:t xml:space="preserve"> </w:t>
            </w:r>
          </w:p>
          <w:p w14:paraId="78129DFA" w14:textId="312A256B" w:rsidR="00D8482C" w:rsidRPr="00202670" w:rsidRDefault="00D8482C" w:rsidP="00D8482C">
            <w:pPr>
              <w:pStyle w:val="TableTxt-QS"/>
            </w:pPr>
            <w:r w:rsidRPr="00202670">
              <w:t>Code Management System:</w:t>
            </w:r>
            <w:r w:rsidR="003E4F90" w:rsidRPr="00202670">
              <w:t xml:space="preserve"> </w:t>
            </w:r>
            <w:r w:rsidRPr="00202670">
              <w:t>&lt;&lt;</w:t>
            </w:r>
            <w:r w:rsidR="001071F9" w:rsidRPr="00202670">
              <w:t xml:space="preserve"> </w:t>
            </w:r>
            <w:r w:rsidRPr="00202670">
              <w:t>Describe the code management system used to manage the source code</w:t>
            </w:r>
            <w:r w:rsidR="001071F9" w:rsidRPr="00202670">
              <w:t xml:space="preserve"> </w:t>
            </w:r>
            <w:r w:rsidRPr="00202670">
              <w:t>&gt;&gt;</w:t>
            </w:r>
          </w:p>
          <w:p w14:paraId="7D438723" w14:textId="0F892B14" w:rsidR="00D8482C" w:rsidRPr="00202670" w:rsidRDefault="00D8482C" w:rsidP="00D8482C">
            <w:pPr>
              <w:pStyle w:val="TableTxt-QS"/>
            </w:pPr>
            <w:r w:rsidRPr="00202670">
              <w:t>Orphan Code:</w:t>
            </w:r>
            <w:r w:rsidR="003E4F90" w:rsidRPr="00202670">
              <w:t xml:space="preserve"> </w:t>
            </w:r>
            <w:r w:rsidRPr="00202670">
              <w:t>&lt;&lt;</w:t>
            </w:r>
            <w:r w:rsidR="001071F9" w:rsidRPr="00202670">
              <w:t xml:space="preserve"> </w:t>
            </w:r>
            <w:r w:rsidRPr="00202670">
              <w:t>Describe the process for ensuring there is no orphan content before deploying the website</w:t>
            </w:r>
            <w:r w:rsidR="001071F9" w:rsidRPr="00202670">
              <w:t xml:space="preserve"> </w:t>
            </w:r>
            <w:r w:rsidRPr="00202670">
              <w:t>&gt;&gt;</w:t>
            </w:r>
          </w:p>
          <w:p w14:paraId="26F8BE5D" w14:textId="62DC7F25" w:rsidR="00D8482C" w:rsidRPr="00202670" w:rsidRDefault="00D8482C" w:rsidP="00D8482C">
            <w:pPr>
              <w:pStyle w:val="TableTxt-QS"/>
            </w:pPr>
            <w:r w:rsidRPr="00202670">
              <w:t>Deployment Process:</w:t>
            </w:r>
            <w:r w:rsidR="003E4F90" w:rsidRPr="00202670">
              <w:t xml:space="preserve"> </w:t>
            </w:r>
            <w:r w:rsidRPr="00202670">
              <w:t>&lt;&lt;</w:t>
            </w:r>
            <w:r w:rsidR="001071F9" w:rsidRPr="00202670">
              <w:t xml:space="preserve"> </w:t>
            </w:r>
            <w:r w:rsidRPr="00202670">
              <w:t xml:space="preserve">Describe </w:t>
            </w:r>
            <w:r w:rsidR="00EA7584" w:rsidRPr="00202670">
              <w:t xml:space="preserve">or reference </w:t>
            </w:r>
            <w:r w:rsidRPr="00202670">
              <w:t>the process that ensures what was approved by the business is exactly what is deployed to production</w:t>
            </w:r>
            <w:r w:rsidR="001071F9" w:rsidRPr="00202670">
              <w:t xml:space="preserve"> </w:t>
            </w:r>
            <w:r w:rsidRPr="00202670">
              <w:t>&gt;&gt;</w:t>
            </w:r>
          </w:p>
        </w:tc>
      </w:tr>
    </w:tbl>
    <w:p w14:paraId="54AA12D9" w14:textId="77777777" w:rsidR="0080778C" w:rsidRDefault="0080778C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9A6BDD" w:rsidRPr="00F25230" w14:paraId="12E66B7D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7D59AE" w14:textId="4AFE2441" w:rsidR="009A6BDD" w:rsidRPr="0038089A" w:rsidRDefault="00F84899" w:rsidP="00E42670">
            <w:pPr>
              <w:pStyle w:val="TableHeader-QS"/>
            </w:pPr>
            <w:r w:rsidRPr="00F84899">
              <w:lastRenderedPageBreak/>
              <w:t>Website Functionality</w:t>
            </w:r>
          </w:p>
        </w:tc>
      </w:tr>
      <w:tr w:rsidR="0006008F" w:rsidRPr="00F25230" w14:paraId="0BC52E4E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CB656E1" w14:textId="263806D4" w:rsidR="0006008F" w:rsidRPr="0006008F" w:rsidRDefault="0006008F" w:rsidP="0006008F">
            <w:pPr>
              <w:pStyle w:val="TableTxt-QS"/>
            </w:pPr>
            <w:r w:rsidRPr="0006008F">
              <w:t>Requirements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6A31D902" w14:textId="5FFC9FDF" w:rsidR="0006008F" w:rsidRPr="007D71E5" w:rsidRDefault="00F64979" w:rsidP="00F64979">
            <w:pPr>
              <w:pStyle w:val="TableTxt-QS"/>
            </w:pPr>
            <w:r w:rsidRPr="007D71E5">
              <w:t xml:space="preserve">&lt;&lt; </w:t>
            </w:r>
            <w:r w:rsidR="007D71E5" w:rsidRPr="007D71E5">
              <w:t>Use</w:t>
            </w:r>
            <w:r w:rsidRPr="007D71E5">
              <w:t xml:space="preserve"> “N/A” if there is no functionality on the website &gt;&gt;</w:t>
            </w:r>
          </w:p>
          <w:tbl>
            <w:tblPr>
              <w:tblStyle w:val="TableGrid"/>
              <w:tblpPr w:leftFromText="180" w:rightFromText="180" w:vertAnchor="text" w:horzAnchor="margin" w:tblpY="-22"/>
              <w:tblOverlap w:val="never"/>
              <w:tblW w:w="4864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8"/>
              <w:gridCol w:w="6702"/>
            </w:tblGrid>
            <w:tr w:rsidR="00B361CC" w:rsidRPr="007D71E5" w14:paraId="0CB99566" w14:textId="77777777" w:rsidTr="00B361CC">
              <w:trPr>
                <w:trHeight w:val="288"/>
                <w:tblHeader/>
              </w:trPr>
              <w:tc>
                <w:tcPr>
                  <w:tcW w:w="758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6A9CFE9F" w14:textId="77777777" w:rsidR="00B361CC" w:rsidRPr="007D71E5" w:rsidRDefault="00B361CC" w:rsidP="00B361CC">
                  <w:pPr>
                    <w:pStyle w:val="TableHeader-QS"/>
                  </w:pPr>
                  <w:r w:rsidRPr="007D71E5">
                    <w:t>#</w:t>
                  </w:r>
                </w:p>
              </w:tc>
              <w:tc>
                <w:tcPr>
                  <w:tcW w:w="6702" w:type="dxa"/>
                  <w:tcBorders>
                    <w:top w:val="single" w:sz="8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23E11399" w14:textId="77777777" w:rsidR="00B361CC" w:rsidRPr="007D71E5" w:rsidRDefault="00B361CC" w:rsidP="00B361CC">
                  <w:pPr>
                    <w:pStyle w:val="TableHeader-QS"/>
                  </w:pPr>
                  <w:r w:rsidRPr="007D71E5">
                    <w:t>Requirements</w:t>
                  </w:r>
                </w:p>
              </w:tc>
            </w:tr>
            <w:tr w:rsidR="00390472" w:rsidRPr="007D71E5" w14:paraId="2B855FFD" w14:textId="77777777" w:rsidTr="00F63047">
              <w:trPr>
                <w:trHeight w:val="484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46A5221A" w14:textId="3E2FAB86" w:rsidR="00390472" w:rsidRPr="007D71E5" w:rsidRDefault="00390472" w:rsidP="00390472">
                  <w:pPr>
                    <w:pStyle w:val="TableTxt-QS"/>
                  </w:pPr>
                  <w:r w:rsidRPr="007D71E5">
                    <w:t>R1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81A1430" w14:textId="61864862" w:rsidR="00390472" w:rsidRPr="007D71E5" w:rsidRDefault="00390472" w:rsidP="00390472">
                  <w:pPr>
                    <w:pStyle w:val="TableTxt-QS"/>
                  </w:pPr>
                  <w:r w:rsidRPr="007D71E5">
                    <w:t>&lt;&lt;</w:t>
                  </w:r>
                  <w:r w:rsidR="001071F9" w:rsidRPr="007D71E5">
                    <w:t xml:space="preserve"> </w:t>
                  </w:r>
                  <w:r w:rsidRPr="007D71E5">
                    <w:t>If there are any free text fields, there should be a requirement that ensure the free text field is limited in character length &gt;&gt;</w:t>
                  </w:r>
                </w:p>
              </w:tc>
            </w:tr>
            <w:tr w:rsidR="00390472" w:rsidRPr="007D71E5" w14:paraId="03D371E3" w14:textId="77777777" w:rsidTr="00F63047">
              <w:trPr>
                <w:trHeight w:val="484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1AF6CC05" w14:textId="7006BC4B" w:rsidR="00390472" w:rsidRPr="007D71E5" w:rsidRDefault="00390472" w:rsidP="00390472">
                  <w:pPr>
                    <w:pStyle w:val="TableTxt-QS"/>
                  </w:pPr>
                  <w:r w:rsidRPr="007D71E5">
                    <w:t>R2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8FD9896" w14:textId="44C1EB4B" w:rsidR="00390472" w:rsidRPr="007D71E5" w:rsidRDefault="00390472" w:rsidP="00390472">
                  <w:pPr>
                    <w:pStyle w:val="TableTxt-QS"/>
                  </w:pPr>
                  <w:r w:rsidRPr="007D71E5">
                    <w:t>&lt;&lt;</w:t>
                  </w:r>
                  <w:r w:rsidR="001071F9" w:rsidRPr="007D71E5">
                    <w:t xml:space="preserve"> </w:t>
                  </w:r>
                  <w:r w:rsidRPr="007D71E5">
                    <w:t xml:space="preserve">If there is a large, undefined free text field, there should be a requirement that ensures there is a way the business can monitor what is </w:t>
                  </w:r>
                  <w:r w:rsidR="001844CC" w:rsidRPr="007D71E5">
                    <w:t xml:space="preserve">entered </w:t>
                  </w:r>
                  <w:r w:rsidRPr="007D71E5">
                    <w:t>in that field does not contain an A</w:t>
                  </w:r>
                  <w:r w:rsidR="008E26C1" w:rsidRPr="007D71E5">
                    <w:t xml:space="preserve">dverse </w:t>
                  </w:r>
                  <w:r w:rsidRPr="007D71E5">
                    <w:t>E</w:t>
                  </w:r>
                  <w:r w:rsidR="008E26C1" w:rsidRPr="007D71E5">
                    <w:t>vent (AE) or Product Complaint (PC)</w:t>
                  </w:r>
                  <w:r w:rsidRPr="007D71E5">
                    <w:t>&gt;&gt;</w:t>
                  </w:r>
                </w:p>
              </w:tc>
            </w:tr>
            <w:tr w:rsidR="00390472" w:rsidRPr="007D71E5" w14:paraId="48C5C9AF" w14:textId="77777777" w:rsidTr="00F63047">
              <w:trPr>
                <w:trHeight w:val="484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61C4B833" w14:textId="3A1EDFD8" w:rsidR="00390472" w:rsidRPr="007D71E5" w:rsidRDefault="00390472" w:rsidP="00390472">
                  <w:pPr>
                    <w:pStyle w:val="TableTxt-QS"/>
                  </w:pPr>
                  <w:r w:rsidRPr="007D71E5">
                    <w:t>R3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2DB7935" w14:textId="33014353" w:rsidR="00390472" w:rsidRPr="007D71E5" w:rsidRDefault="00390472" w:rsidP="00390472">
                  <w:pPr>
                    <w:pStyle w:val="TableTxt-QS"/>
                  </w:pPr>
                  <w:r w:rsidRPr="007D71E5">
                    <w:t>&lt;&lt;</w:t>
                  </w:r>
                  <w:r w:rsidR="001071F9" w:rsidRPr="007D71E5">
                    <w:t xml:space="preserve"> </w:t>
                  </w:r>
                  <w:r w:rsidRPr="007D71E5">
                    <w:t>Describe requirement….</w:t>
                  </w:r>
                  <w:r w:rsidR="001071F9" w:rsidRPr="007D71E5">
                    <w:t xml:space="preserve"> </w:t>
                  </w:r>
                  <w:r w:rsidRPr="007D71E5">
                    <w:t>&gt;&gt;</w:t>
                  </w:r>
                </w:p>
              </w:tc>
            </w:tr>
          </w:tbl>
          <w:p w14:paraId="0474B15F" w14:textId="0065B656" w:rsidR="00F64979" w:rsidRPr="007D71E5" w:rsidRDefault="00F64979" w:rsidP="00F64979">
            <w:pPr>
              <w:pStyle w:val="TableTxt-QS"/>
            </w:pPr>
          </w:p>
        </w:tc>
      </w:tr>
      <w:tr w:rsidR="0006008F" w:rsidRPr="00F25230" w14:paraId="42C6ACCD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68E20EF" w14:textId="4E6ACC1B" w:rsidR="0006008F" w:rsidRPr="0006008F" w:rsidRDefault="0006008F" w:rsidP="0006008F">
            <w:pPr>
              <w:pStyle w:val="TableTxt-QS"/>
            </w:pPr>
            <w:r w:rsidRPr="0006008F">
              <w:t>Design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4FB1D7F" w14:textId="34675FBA" w:rsidR="0006008F" w:rsidRPr="007D71E5" w:rsidRDefault="00F64979" w:rsidP="00F64979">
            <w:pPr>
              <w:pStyle w:val="TableTxt-QS"/>
            </w:pPr>
            <w:r w:rsidRPr="007D71E5">
              <w:t xml:space="preserve">&lt;&lt; </w:t>
            </w:r>
            <w:r w:rsidR="007D71E5" w:rsidRPr="007D71E5">
              <w:t>Use</w:t>
            </w:r>
            <w:r w:rsidRPr="007D71E5">
              <w:t xml:space="preserve"> “N/A” if there is no functionality on the website &gt;&gt;</w:t>
            </w:r>
          </w:p>
          <w:tbl>
            <w:tblPr>
              <w:tblStyle w:val="TableGrid"/>
              <w:tblpPr w:leftFromText="180" w:rightFromText="180" w:vertAnchor="text" w:horzAnchor="margin" w:tblpY="-22"/>
              <w:tblOverlap w:val="never"/>
              <w:tblW w:w="4864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8"/>
              <w:gridCol w:w="6702"/>
            </w:tblGrid>
            <w:tr w:rsidR="00EC1209" w:rsidRPr="007D71E5" w14:paraId="5D67358C" w14:textId="77777777" w:rsidTr="00E42670">
              <w:trPr>
                <w:trHeight w:val="288"/>
                <w:tblHeader/>
              </w:trPr>
              <w:tc>
                <w:tcPr>
                  <w:tcW w:w="758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12D5DAE9" w14:textId="77777777" w:rsidR="00EC1209" w:rsidRPr="007D71E5" w:rsidRDefault="00EC1209" w:rsidP="00EC1209">
                  <w:pPr>
                    <w:pStyle w:val="TableHeader-QS"/>
                  </w:pPr>
                  <w:r w:rsidRPr="007D71E5">
                    <w:t>#</w:t>
                  </w:r>
                </w:p>
              </w:tc>
              <w:tc>
                <w:tcPr>
                  <w:tcW w:w="6702" w:type="dxa"/>
                  <w:tcBorders>
                    <w:top w:val="single" w:sz="8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313BC7A8" w14:textId="0C1B06AF" w:rsidR="00EC1209" w:rsidRPr="007D71E5" w:rsidRDefault="002646AB" w:rsidP="00EC1209">
                  <w:pPr>
                    <w:pStyle w:val="TableHeader-QS"/>
                  </w:pPr>
                  <w:r w:rsidRPr="007D71E5">
                    <w:t>Design</w:t>
                  </w:r>
                </w:p>
              </w:tc>
            </w:tr>
            <w:tr w:rsidR="000D18BE" w:rsidRPr="007D71E5" w14:paraId="7146A04F" w14:textId="77777777" w:rsidTr="003250E4">
              <w:trPr>
                <w:trHeight w:val="432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5B7E1A91" w14:textId="02B94753" w:rsidR="000D18BE" w:rsidRPr="007D71E5" w:rsidRDefault="000D18BE" w:rsidP="000D18BE">
                  <w:pPr>
                    <w:pStyle w:val="TableTxt-QS"/>
                  </w:pPr>
                  <w:r w:rsidRPr="007D71E5">
                    <w:t>D1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FCE1D4C" w14:textId="2C39DB9C" w:rsidR="000D18BE" w:rsidRPr="007D71E5" w:rsidRDefault="000D18BE" w:rsidP="000D18BE">
                  <w:pPr>
                    <w:pStyle w:val="TableTxt-QS"/>
                  </w:pPr>
                  <w:r w:rsidRPr="007D71E5">
                    <w:t>&lt;&lt;</w:t>
                  </w:r>
                  <w:r w:rsidR="001071F9" w:rsidRPr="007D71E5">
                    <w:t xml:space="preserve"> </w:t>
                  </w:r>
                  <w:r w:rsidRPr="007D71E5">
                    <w:t>Describe the design element</w:t>
                  </w:r>
                  <w:r w:rsidR="001071F9" w:rsidRPr="007D71E5">
                    <w:t xml:space="preserve"> </w:t>
                  </w:r>
                  <w:r w:rsidRPr="007D71E5">
                    <w:t>&gt;&gt;</w:t>
                  </w:r>
                </w:p>
              </w:tc>
            </w:tr>
            <w:tr w:rsidR="000D18BE" w:rsidRPr="007D71E5" w14:paraId="3DA95C82" w14:textId="77777777" w:rsidTr="003250E4">
              <w:trPr>
                <w:trHeight w:val="432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3D80DD47" w14:textId="142E6A3C" w:rsidR="000D18BE" w:rsidRPr="007D71E5" w:rsidRDefault="000D18BE" w:rsidP="000D18BE">
                  <w:pPr>
                    <w:pStyle w:val="TableTxt-QS"/>
                  </w:pPr>
                  <w:r w:rsidRPr="007D71E5">
                    <w:t>D2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B5B9E6" w14:textId="53AE3F09" w:rsidR="000D18BE" w:rsidRPr="007D71E5" w:rsidRDefault="000D18BE" w:rsidP="000D18BE">
                  <w:pPr>
                    <w:pStyle w:val="TableTxt-QS"/>
                  </w:pPr>
                  <w:r w:rsidRPr="007D71E5">
                    <w:t>&lt;&lt; Describe the design element &gt;&gt;</w:t>
                  </w:r>
                </w:p>
              </w:tc>
            </w:tr>
            <w:tr w:rsidR="000D18BE" w:rsidRPr="007D71E5" w14:paraId="4917A23A" w14:textId="77777777" w:rsidTr="003250E4">
              <w:trPr>
                <w:trHeight w:val="432"/>
              </w:trPr>
              <w:tc>
                <w:tcPr>
                  <w:tcW w:w="75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254ECAA9" w14:textId="5EB521CC" w:rsidR="000D18BE" w:rsidRPr="007D71E5" w:rsidRDefault="000D18BE" w:rsidP="000D18BE">
                  <w:pPr>
                    <w:pStyle w:val="TableTxt-QS"/>
                  </w:pPr>
                  <w:r w:rsidRPr="007D71E5">
                    <w:t>D3</w:t>
                  </w:r>
                </w:p>
              </w:tc>
              <w:tc>
                <w:tcPr>
                  <w:tcW w:w="670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C16A4B" w14:textId="65DE6DAB" w:rsidR="000D18BE" w:rsidRPr="007D71E5" w:rsidRDefault="000D18BE" w:rsidP="000D18BE">
                  <w:pPr>
                    <w:pStyle w:val="TableTxt-QS"/>
                  </w:pPr>
                  <w:r w:rsidRPr="007D71E5">
                    <w:t>&lt;&lt; Describe the design element &gt;&gt;</w:t>
                  </w:r>
                </w:p>
              </w:tc>
            </w:tr>
          </w:tbl>
          <w:p w14:paraId="359225F3" w14:textId="17B6E7A4" w:rsidR="00A07764" w:rsidRPr="007D71E5" w:rsidRDefault="00A07764" w:rsidP="00F64979">
            <w:pPr>
              <w:pStyle w:val="TableTxt-QS"/>
            </w:pPr>
          </w:p>
        </w:tc>
      </w:tr>
      <w:tr w:rsidR="00344CAB" w:rsidRPr="00F25230" w14:paraId="09D2EBC1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13A9C1C6" w14:textId="72250085" w:rsidR="00344CAB" w:rsidRPr="0006008F" w:rsidRDefault="00344CAB" w:rsidP="00344CAB">
            <w:pPr>
              <w:pStyle w:val="TableTxt-QS"/>
            </w:pPr>
            <w:r w:rsidRPr="0006008F">
              <w:t>Testing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6C0A53B3" w14:textId="3430B2F1" w:rsidR="00344CAB" w:rsidRPr="007D71E5" w:rsidRDefault="00344CAB" w:rsidP="00344CAB">
            <w:pPr>
              <w:pStyle w:val="TableTxt-QS"/>
            </w:pPr>
            <w:r w:rsidRPr="007D71E5">
              <w:t xml:space="preserve">&lt;&lt; </w:t>
            </w:r>
            <w:r w:rsidR="007D71E5">
              <w:t>Use</w:t>
            </w:r>
            <w:r w:rsidRPr="007D71E5">
              <w:t xml:space="preserve"> “N/A” if there is no functionality on the website &gt;&gt;</w:t>
            </w:r>
          </w:p>
          <w:p w14:paraId="403932AA" w14:textId="42AABEF2" w:rsidR="00344CAB" w:rsidRPr="007D71E5" w:rsidRDefault="00344CAB" w:rsidP="00344CAB">
            <w:pPr>
              <w:pStyle w:val="TableTxt-QS"/>
            </w:pPr>
            <w:r w:rsidRPr="007D71E5">
              <w:t>List the name(s) of the non-production environment for testing: &lt;&lt; Enter name(s) of environments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6D5975BA" w14:textId="6FA72925" w:rsidR="00344CAB" w:rsidRPr="007D71E5" w:rsidRDefault="00344CAB" w:rsidP="00344CAB">
            <w:pPr>
              <w:pStyle w:val="TableTxt-QS"/>
            </w:pPr>
            <w:r w:rsidRPr="007D71E5">
              <w:t>List the browsers/devices which will be tested on:</w:t>
            </w:r>
            <w:r w:rsidR="003E4F90" w:rsidRPr="007D71E5">
              <w:t xml:space="preserve"> </w:t>
            </w:r>
            <w:r w:rsidRPr="007D71E5">
              <w:t>&lt;&lt;</w:t>
            </w:r>
            <w:r w:rsidR="001071F9" w:rsidRPr="007D71E5">
              <w:t xml:space="preserve"> </w:t>
            </w:r>
            <w:r w:rsidRPr="007D71E5">
              <w:t>list here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1C0655D6" w14:textId="023D2C08" w:rsidR="00344CAB" w:rsidRPr="007D71E5" w:rsidRDefault="00344CAB" w:rsidP="00344CAB">
            <w:pPr>
              <w:pStyle w:val="TableTxt-QS"/>
            </w:pPr>
            <w:r w:rsidRPr="007D71E5">
              <w:t>Describe</w:t>
            </w:r>
            <w:r w:rsidR="006F52BC" w:rsidRPr="007D71E5">
              <w:t xml:space="preserve"> or reference</w:t>
            </w:r>
            <w:r w:rsidRPr="007D71E5">
              <w:t xml:space="preserve"> the testing evidence:</w:t>
            </w:r>
            <w:r w:rsidR="003E4F90" w:rsidRPr="007D71E5">
              <w:t xml:space="preserve"> </w:t>
            </w:r>
          </w:p>
          <w:p w14:paraId="3A17B08F" w14:textId="581FE8B1" w:rsidR="00344CAB" w:rsidRPr="007D71E5" w:rsidRDefault="00344CAB" w:rsidP="00344CAB">
            <w:pPr>
              <w:pStyle w:val="TableTxt-QS"/>
            </w:pPr>
            <w:r w:rsidRPr="007D71E5">
              <w:t>&lt;&lt;</w:t>
            </w:r>
            <w:r w:rsidR="001071F9" w:rsidRPr="007D71E5">
              <w:t xml:space="preserve"> </w:t>
            </w:r>
            <w:r w:rsidRPr="007D71E5">
              <w:t>What was tested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39DD322B" w14:textId="5B2EBD6B" w:rsidR="00344CAB" w:rsidRPr="007D71E5" w:rsidRDefault="00344CAB" w:rsidP="00344CAB">
            <w:pPr>
              <w:pStyle w:val="TableTxt-QS"/>
            </w:pPr>
            <w:r w:rsidRPr="007D71E5">
              <w:t>&lt;&lt;</w:t>
            </w:r>
            <w:r w:rsidR="001071F9" w:rsidRPr="007D71E5">
              <w:t xml:space="preserve"> </w:t>
            </w:r>
            <w:r w:rsidRPr="007D71E5">
              <w:t>Who did the testing (</w:t>
            </w:r>
            <w:r w:rsidR="003E4F90" w:rsidRPr="007D71E5">
              <w:t>for example</w:t>
            </w:r>
            <w:r w:rsidRPr="007D71E5">
              <w:t>, person's name, automated system) &gt;&gt;</w:t>
            </w:r>
          </w:p>
          <w:p w14:paraId="75DA7BC0" w14:textId="5C929E16" w:rsidR="00344CAB" w:rsidRPr="007D71E5" w:rsidRDefault="00344CAB" w:rsidP="00344CAB">
            <w:pPr>
              <w:pStyle w:val="TableTxt-QS"/>
            </w:pPr>
            <w:r w:rsidRPr="007D71E5">
              <w:t>&lt;&lt;</w:t>
            </w:r>
            <w:r w:rsidR="001071F9" w:rsidRPr="007D71E5">
              <w:t xml:space="preserve"> </w:t>
            </w:r>
            <w:r w:rsidRPr="007D71E5">
              <w:t>Date of testing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727B9368" w14:textId="7FC79DE3" w:rsidR="00344CAB" w:rsidRPr="007D71E5" w:rsidRDefault="00344CAB" w:rsidP="00344CAB">
            <w:pPr>
              <w:pStyle w:val="TableTxt-QS"/>
            </w:pPr>
            <w:r w:rsidRPr="007D71E5">
              <w:t>&lt;&lt;</w:t>
            </w:r>
            <w:r w:rsidR="001071F9" w:rsidRPr="007D71E5">
              <w:t xml:space="preserve"> </w:t>
            </w:r>
            <w:r w:rsidRPr="007D71E5">
              <w:t>Results of testing (</w:t>
            </w:r>
            <w:r w:rsidR="003E4F90" w:rsidRPr="007D71E5">
              <w:t>for example</w:t>
            </w:r>
            <w:r w:rsidRPr="007D71E5">
              <w:t>, Pass/Fail) &gt;&gt;</w:t>
            </w:r>
          </w:p>
        </w:tc>
      </w:tr>
      <w:tr w:rsidR="00344CAB" w:rsidRPr="00F25230" w14:paraId="285B67C7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7BAAFF09" w14:textId="1091F0EB" w:rsidR="00344CAB" w:rsidRPr="0006008F" w:rsidRDefault="00344CAB" w:rsidP="00344CAB">
            <w:pPr>
              <w:pStyle w:val="TableTxt-QS"/>
            </w:pPr>
            <w:r w:rsidRPr="0006008F">
              <w:t>Privacy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6A06F7C0" w14:textId="5E10732D" w:rsidR="00344CAB" w:rsidRPr="007D71E5" w:rsidRDefault="00344CAB" w:rsidP="00344CAB">
            <w:pPr>
              <w:pStyle w:val="TableTxt-QS"/>
            </w:pPr>
            <w:r w:rsidRPr="007D71E5">
              <w:t xml:space="preserve">&lt;&lt; If privacy data is collected, engage the </w:t>
            </w:r>
            <w:r w:rsidR="00A56CDB" w:rsidRPr="007D71E5">
              <w:t>Digital Legal Office</w:t>
            </w:r>
            <w:r w:rsidRPr="007D71E5">
              <w:t xml:space="preserve"> (</w:t>
            </w:r>
            <w:r w:rsidR="003E4F90" w:rsidRPr="007D71E5">
              <w:t>for example</w:t>
            </w:r>
            <w:r w:rsidRPr="007D71E5">
              <w:t xml:space="preserve"> PIA).</w:t>
            </w:r>
            <w:r w:rsidR="003E4F90" w:rsidRPr="007D71E5">
              <w:t xml:space="preserve"> </w:t>
            </w:r>
            <w:r w:rsidR="00BB3B26" w:rsidRPr="007D71E5">
              <w:t>O</w:t>
            </w:r>
            <w:r w:rsidRPr="007D71E5">
              <w:t>therwise, type “N/A” for this section &gt;&gt;</w:t>
            </w:r>
          </w:p>
        </w:tc>
      </w:tr>
    </w:tbl>
    <w:p w14:paraId="12AB5017" w14:textId="77777777" w:rsidR="009A6BDD" w:rsidRDefault="009A6BDD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FC2C18" w:rsidRPr="00F25230" w14:paraId="3114B961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0EDE270" w14:textId="1FDC9E6F" w:rsidR="00FC2C18" w:rsidRPr="0038089A" w:rsidRDefault="0007177E" w:rsidP="00E42670">
            <w:pPr>
              <w:pStyle w:val="TableHeader-QS"/>
            </w:pPr>
            <w:r w:rsidRPr="0007177E">
              <w:lastRenderedPageBreak/>
              <w:t>Support</w:t>
            </w:r>
          </w:p>
        </w:tc>
      </w:tr>
      <w:tr w:rsidR="0000470B" w:rsidRPr="00F25230" w14:paraId="456672E9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3189E27" w14:textId="391B4D68" w:rsidR="0000470B" w:rsidRPr="0000470B" w:rsidRDefault="0000470B" w:rsidP="0000470B">
            <w:pPr>
              <w:pStyle w:val="TableTxt-QS"/>
            </w:pPr>
            <w:r w:rsidRPr="0000470B">
              <w:t>Maintain/ Support/ Retire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DBFD2FF" w14:textId="1643320F" w:rsidR="0000470B" w:rsidRPr="007D71E5" w:rsidRDefault="0000470B" w:rsidP="0000470B">
            <w:pPr>
              <w:pStyle w:val="TableTxt-QS"/>
            </w:pPr>
            <w:r w:rsidRPr="007D71E5">
              <w:t>Change Control Process:</w:t>
            </w:r>
            <w:r w:rsidR="003E4F90" w:rsidRPr="007D71E5">
              <w:t xml:space="preserve"> </w:t>
            </w:r>
            <w:r w:rsidRPr="007D71E5">
              <w:t>&lt;&lt;</w:t>
            </w:r>
            <w:r w:rsidR="001071F9" w:rsidRPr="007D71E5">
              <w:t xml:space="preserve"> </w:t>
            </w:r>
            <w:r w:rsidRPr="007D71E5">
              <w:t xml:space="preserve">Describe </w:t>
            </w:r>
            <w:r w:rsidR="001D1FC6" w:rsidRPr="007D71E5">
              <w:t xml:space="preserve">or reference </w:t>
            </w:r>
            <w:r w:rsidRPr="007D71E5">
              <w:t>the process for documenting website change control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630E4B6A" w14:textId="623FB66E" w:rsidR="0000470B" w:rsidRPr="007D71E5" w:rsidRDefault="0000470B" w:rsidP="0000470B">
            <w:pPr>
              <w:pStyle w:val="TableTxt-QS"/>
            </w:pPr>
            <w:r w:rsidRPr="007D71E5">
              <w:t>Incident Management Process: &lt;&lt;</w:t>
            </w:r>
            <w:r w:rsidR="001071F9" w:rsidRPr="007D71E5">
              <w:t xml:space="preserve"> </w:t>
            </w:r>
            <w:r w:rsidRPr="007D71E5">
              <w:t xml:space="preserve">Describe </w:t>
            </w:r>
            <w:r w:rsidR="001D1FC6" w:rsidRPr="007D71E5">
              <w:t xml:space="preserve">or reference </w:t>
            </w:r>
            <w:r w:rsidRPr="007D71E5">
              <w:t>the process for managing incidents, if needed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367005FD" w14:textId="5D40B9D0" w:rsidR="0000470B" w:rsidRPr="007D71E5" w:rsidRDefault="0000470B" w:rsidP="0000470B">
            <w:pPr>
              <w:pStyle w:val="TableTxt-QS"/>
            </w:pPr>
            <w:r w:rsidRPr="007D71E5">
              <w:t>Problem Management Process: &lt;&lt;</w:t>
            </w:r>
            <w:r w:rsidR="001071F9" w:rsidRPr="007D71E5">
              <w:t xml:space="preserve"> </w:t>
            </w:r>
            <w:r w:rsidRPr="007D71E5">
              <w:t xml:space="preserve">Describe </w:t>
            </w:r>
            <w:r w:rsidR="001D1FC6" w:rsidRPr="007D71E5">
              <w:t xml:space="preserve">or reference </w:t>
            </w:r>
            <w:r w:rsidRPr="007D71E5">
              <w:t>the process for managing problems, if needed</w:t>
            </w:r>
            <w:r w:rsidR="001071F9" w:rsidRPr="007D71E5">
              <w:t xml:space="preserve"> </w:t>
            </w:r>
            <w:r w:rsidRPr="007D71E5">
              <w:t>&gt;&gt;</w:t>
            </w:r>
          </w:p>
          <w:p w14:paraId="50576FBD" w14:textId="206E009C" w:rsidR="0000470B" w:rsidRPr="007D71E5" w:rsidRDefault="0000470B" w:rsidP="00B96EF1">
            <w:pPr>
              <w:pStyle w:val="Normal000"/>
            </w:pPr>
            <w:r w:rsidRPr="007D71E5">
              <w:t xml:space="preserve">Availability Monitoring Process: </w:t>
            </w:r>
            <w:r w:rsidRPr="007D71E5">
              <w:rPr>
                <w:rFonts w:eastAsiaTheme="minorHAnsi" w:cs="Segoe UI"/>
              </w:rPr>
              <w:t>&lt;&lt;Describe</w:t>
            </w:r>
            <w:r w:rsidRPr="007D71E5">
              <w:t xml:space="preserve"> </w:t>
            </w:r>
            <w:r w:rsidR="00DF2286" w:rsidRPr="007D71E5">
              <w:t xml:space="preserve">or reference </w:t>
            </w:r>
            <w:r w:rsidRPr="007D71E5">
              <w:rPr>
                <w:rFonts w:eastAsiaTheme="minorHAnsi" w:cs="Segoe UI"/>
              </w:rPr>
              <w:t>the process for monitoring website availability, if needed&gt;&gt;</w:t>
            </w:r>
          </w:p>
        </w:tc>
      </w:tr>
    </w:tbl>
    <w:p w14:paraId="123C5DF9" w14:textId="77777777" w:rsidR="00FC2C18" w:rsidRDefault="00FC2C18" w:rsidP="00A61B55">
      <w:pPr>
        <w:pStyle w:val="normal00"/>
      </w:pP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5"/>
        <w:gridCol w:w="7905"/>
      </w:tblGrid>
      <w:tr w:rsidR="00FC2C18" w:rsidRPr="00F25230" w14:paraId="5CC19035" w14:textId="77777777" w:rsidTr="00E42670">
        <w:trPr>
          <w:trHeight w:val="288"/>
          <w:tblHeader/>
          <w:jc w:val="center"/>
        </w:trPr>
        <w:tc>
          <w:tcPr>
            <w:tcW w:w="107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1351709" w14:textId="33898CCE" w:rsidR="00FC2C18" w:rsidRPr="0038089A" w:rsidRDefault="00B96EF1" w:rsidP="00E42670">
            <w:pPr>
              <w:pStyle w:val="TableHeader-QS"/>
            </w:pPr>
            <w:r w:rsidRPr="00B96EF1">
              <w:t>Summary</w:t>
            </w:r>
          </w:p>
        </w:tc>
      </w:tr>
      <w:tr w:rsidR="00B732FE" w:rsidRPr="00F25230" w14:paraId="52736DA6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8C6163A" w14:textId="6AF33164" w:rsidR="00B732FE" w:rsidRPr="00B56F8D" w:rsidRDefault="00B732FE" w:rsidP="00B56F8D">
            <w:pPr>
              <w:pStyle w:val="TableTxt-QS"/>
            </w:pPr>
            <w:r w:rsidRPr="00B56F8D">
              <w:t>Technical SME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37534B2" w14:textId="57BCA911" w:rsidR="00B732FE" w:rsidRPr="00751289" w:rsidRDefault="00856A3A" w:rsidP="00B56F8D">
            <w:pPr>
              <w:pStyle w:val="TableTxt-QS"/>
            </w:pPr>
            <w:r w:rsidRPr="00751289">
              <w:t>&lt;&lt;</w:t>
            </w:r>
            <w:r w:rsidR="001071F9" w:rsidRPr="00751289">
              <w:t xml:space="preserve"> </w:t>
            </w:r>
            <w:r w:rsidRPr="00751289">
              <w:t>Enter person’s full name &gt;&gt; confirmed on &lt;&lt;</w:t>
            </w:r>
            <w:r w:rsidR="001071F9" w:rsidRPr="00751289">
              <w:t xml:space="preserve"> </w:t>
            </w:r>
            <w:r w:rsidRPr="00751289">
              <w:t>Enter date here</w:t>
            </w:r>
            <w:r w:rsidR="001071F9" w:rsidRPr="00751289">
              <w:t xml:space="preserve"> </w:t>
            </w:r>
            <w:r w:rsidRPr="00751289">
              <w:t>&gt;&gt; attests that the requirements and design are complete and accurate as well as testing coverage is sufficient.</w:t>
            </w:r>
            <w:r w:rsidR="003E4F90" w:rsidRPr="00751289">
              <w:t xml:space="preserve"> </w:t>
            </w:r>
          </w:p>
        </w:tc>
      </w:tr>
      <w:tr w:rsidR="00B732FE" w:rsidRPr="00F25230" w14:paraId="423F5DA0" w14:textId="77777777" w:rsidTr="00E42670">
        <w:trPr>
          <w:trHeight w:val="484"/>
          <w:jc w:val="center"/>
        </w:trPr>
        <w:tc>
          <w:tcPr>
            <w:tcW w:w="28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7D0342B" w14:textId="13F7AB0E" w:rsidR="00B732FE" w:rsidRPr="00B56F8D" w:rsidRDefault="00B732FE" w:rsidP="00B56F8D">
            <w:pPr>
              <w:pStyle w:val="TableTxt-QS"/>
            </w:pPr>
            <w:r w:rsidRPr="00B56F8D">
              <w:t>Outstanding Issues</w:t>
            </w: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21E4569" w14:textId="77777777" w:rsidR="00A73F07" w:rsidRPr="00B56F8D" w:rsidRDefault="00A73F07" w:rsidP="00B56F8D">
            <w:pPr>
              <w:pStyle w:val="TableTxt-QS"/>
            </w:pPr>
            <w:r w:rsidRPr="00B56F8D">
              <w:t>List departures, testing defects, or any outstanding issues with the website or document N/A if there are none:</w:t>
            </w:r>
          </w:p>
          <w:tbl>
            <w:tblPr>
              <w:tblStyle w:val="TableGrid"/>
              <w:tblW w:w="7622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"/>
              <w:gridCol w:w="2477"/>
              <w:gridCol w:w="4382"/>
            </w:tblGrid>
            <w:tr w:rsidR="0059626C" w:rsidRPr="00F25230" w14:paraId="73CA6FCF" w14:textId="77777777" w:rsidTr="0059626C">
              <w:trPr>
                <w:trHeight w:val="342"/>
                <w:tblHeader/>
              </w:trPr>
              <w:tc>
                <w:tcPr>
                  <w:tcW w:w="763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</w:tcBorders>
                  <w:shd w:val="clear" w:color="auto" w:fill="D9D9D9"/>
                  <w:vAlign w:val="center"/>
                </w:tcPr>
                <w:p w14:paraId="5FFFB5B8" w14:textId="377FA35E" w:rsidR="0059626C" w:rsidRPr="001141F4" w:rsidRDefault="0059626C" w:rsidP="0059626C">
                  <w:pPr>
                    <w:pStyle w:val="TableHeader-QS"/>
                  </w:pPr>
                  <w:bookmarkStart w:id="7" w:name="_Hlk205591135"/>
                  <w:r>
                    <w:t>#</w:t>
                  </w:r>
                </w:p>
              </w:tc>
              <w:tc>
                <w:tcPr>
                  <w:tcW w:w="2477" w:type="dxa"/>
                  <w:tcBorders>
                    <w:top w:val="single" w:sz="8" w:space="0" w:color="auto"/>
                    <w:bottom w:val="single" w:sz="4" w:space="0" w:color="auto"/>
                  </w:tcBorders>
                  <w:shd w:val="clear" w:color="auto" w:fill="D9D9D9"/>
                </w:tcPr>
                <w:p w14:paraId="6FEB42A9" w14:textId="5C478241" w:rsidR="0059626C" w:rsidRPr="0038089A" w:rsidRDefault="0059626C" w:rsidP="0059626C">
                  <w:pPr>
                    <w:pStyle w:val="TableHeader-QS"/>
                  </w:pPr>
                  <w:r w:rsidRPr="00FB7F46">
                    <w:t>Issue Description</w:t>
                  </w:r>
                </w:p>
              </w:tc>
              <w:tc>
                <w:tcPr>
                  <w:tcW w:w="4382" w:type="dxa"/>
                  <w:tcBorders>
                    <w:top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9D9D9"/>
                </w:tcPr>
                <w:p w14:paraId="2F694009" w14:textId="381F7451" w:rsidR="0059626C" w:rsidRPr="0038089A" w:rsidRDefault="0059626C" w:rsidP="0059626C">
                  <w:pPr>
                    <w:pStyle w:val="TableHeader-QS"/>
                  </w:pPr>
                  <w:r w:rsidRPr="00FB7F46">
                    <w:t xml:space="preserve">Rationale </w:t>
                  </w:r>
                  <w:r w:rsidR="00837A84">
                    <w:t>for going</w:t>
                  </w:r>
                  <w:r w:rsidRPr="00FB7F46">
                    <w:t xml:space="preserve"> live with this issue</w:t>
                  </w:r>
                </w:p>
              </w:tc>
            </w:tr>
            <w:tr w:rsidR="00503048" w:rsidRPr="00F25230" w14:paraId="67545C1A" w14:textId="77777777" w:rsidTr="00372F38">
              <w:trPr>
                <w:trHeight w:val="432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38305089" w14:textId="35B95C20" w:rsidR="00503048" w:rsidRPr="00503048" w:rsidRDefault="00503048" w:rsidP="00503048">
                  <w:pPr>
                    <w:pStyle w:val="TableTxt-QS"/>
                  </w:pPr>
                  <w:r w:rsidRPr="00503048">
                    <w:t>1</w:t>
                  </w:r>
                </w:p>
              </w:tc>
              <w:tc>
                <w:tcPr>
                  <w:tcW w:w="247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08E66D2" w14:textId="7D24D94F" w:rsidR="00503048" w:rsidRPr="00751289" w:rsidRDefault="00503048" w:rsidP="00503048">
                  <w:pPr>
                    <w:pStyle w:val="TableTxt-QS"/>
                  </w:pPr>
                  <w:r w:rsidRPr="00751289">
                    <w:t>&lt;&lt;</w:t>
                  </w:r>
                  <w:r w:rsidR="001071F9" w:rsidRPr="00751289">
                    <w:t xml:space="preserve"> </w:t>
                  </w:r>
                  <w:r w:rsidRPr="00751289">
                    <w:t>Describe the issue</w:t>
                  </w:r>
                  <w:r w:rsidR="001071F9" w:rsidRPr="00751289">
                    <w:t xml:space="preserve"> </w:t>
                  </w:r>
                  <w:r w:rsidRPr="00751289">
                    <w:t>&gt;&gt;</w:t>
                  </w:r>
                </w:p>
              </w:tc>
              <w:tc>
                <w:tcPr>
                  <w:tcW w:w="4382" w:type="dxa"/>
                  <w:tcBorders>
                    <w:top w:val="single" w:sz="4" w:space="0" w:color="auto"/>
                    <w:bottom w:val="single" w:sz="4" w:space="0" w:color="auto"/>
                    <w:right w:val="single" w:sz="8" w:space="0" w:color="auto"/>
                  </w:tcBorders>
                </w:tcPr>
                <w:p w14:paraId="620B51F7" w14:textId="6E313B6F" w:rsidR="00503048" w:rsidRPr="00751289" w:rsidRDefault="00503048" w:rsidP="00503048">
                  <w:pPr>
                    <w:pStyle w:val="TableTxt-QS"/>
                  </w:pPr>
                  <w:r w:rsidRPr="00751289">
                    <w:t>&lt;&lt;</w:t>
                  </w:r>
                  <w:r w:rsidR="001071F9" w:rsidRPr="00751289">
                    <w:t xml:space="preserve"> </w:t>
                  </w:r>
                  <w:r w:rsidRPr="00751289">
                    <w:t>Enter Rationale</w:t>
                  </w:r>
                  <w:r w:rsidR="001071F9" w:rsidRPr="00751289">
                    <w:t xml:space="preserve"> </w:t>
                  </w:r>
                  <w:r w:rsidRPr="00751289">
                    <w:t>&gt;&gt;</w:t>
                  </w:r>
                </w:p>
              </w:tc>
            </w:tr>
            <w:tr w:rsidR="00503048" w:rsidRPr="00F25230" w14:paraId="3B682A61" w14:textId="77777777" w:rsidTr="00372F38">
              <w:trPr>
                <w:trHeight w:val="432"/>
              </w:trPr>
              <w:tc>
                <w:tcPr>
                  <w:tcW w:w="763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</w:tcBorders>
                </w:tcPr>
                <w:p w14:paraId="3D85B586" w14:textId="262EAA53" w:rsidR="00503048" w:rsidRPr="00503048" w:rsidRDefault="00503048" w:rsidP="00503048">
                  <w:pPr>
                    <w:pStyle w:val="TableTxt-QS"/>
                  </w:pPr>
                  <w:r w:rsidRPr="00503048">
                    <w:t>2</w:t>
                  </w:r>
                </w:p>
              </w:tc>
              <w:tc>
                <w:tcPr>
                  <w:tcW w:w="247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D91B2E4" w14:textId="003F0D1E" w:rsidR="00503048" w:rsidRPr="00751289" w:rsidRDefault="00503048" w:rsidP="00503048">
                  <w:pPr>
                    <w:pStyle w:val="TableTxt-QS"/>
                  </w:pPr>
                  <w:r w:rsidRPr="00751289">
                    <w:t>&lt;&lt;</w:t>
                  </w:r>
                  <w:r w:rsidR="001071F9" w:rsidRPr="00751289">
                    <w:t xml:space="preserve"> </w:t>
                  </w:r>
                  <w:r w:rsidRPr="00751289">
                    <w:t>Describe the issue</w:t>
                  </w:r>
                  <w:r w:rsidR="001071F9" w:rsidRPr="00751289">
                    <w:t xml:space="preserve"> </w:t>
                  </w:r>
                  <w:r w:rsidRPr="00751289">
                    <w:t>&gt;&gt;</w:t>
                  </w:r>
                </w:p>
              </w:tc>
              <w:tc>
                <w:tcPr>
                  <w:tcW w:w="4382" w:type="dxa"/>
                  <w:tcBorders>
                    <w:top w:val="single" w:sz="4" w:space="0" w:color="auto"/>
                    <w:bottom w:val="single" w:sz="4" w:space="0" w:color="auto"/>
                    <w:right w:val="single" w:sz="8" w:space="0" w:color="auto"/>
                  </w:tcBorders>
                </w:tcPr>
                <w:p w14:paraId="6988AD2B" w14:textId="3CAAE767" w:rsidR="00503048" w:rsidRPr="00751289" w:rsidRDefault="00503048" w:rsidP="00503048">
                  <w:pPr>
                    <w:pStyle w:val="TableTxt-QS"/>
                  </w:pPr>
                  <w:r w:rsidRPr="00751289">
                    <w:t>&lt;&lt;</w:t>
                  </w:r>
                  <w:r w:rsidR="001071F9" w:rsidRPr="00751289">
                    <w:t xml:space="preserve"> </w:t>
                  </w:r>
                  <w:r w:rsidRPr="00751289">
                    <w:t>Enter Rationale</w:t>
                  </w:r>
                  <w:r w:rsidR="001071F9" w:rsidRPr="00751289">
                    <w:t xml:space="preserve"> </w:t>
                  </w:r>
                  <w:r w:rsidRPr="00751289">
                    <w:t>&gt;&gt;</w:t>
                  </w:r>
                </w:p>
              </w:tc>
            </w:tr>
          </w:tbl>
          <w:bookmarkEnd w:id="7"/>
          <w:p w14:paraId="696E299D" w14:textId="7E1D5EBA" w:rsidR="00B732FE" w:rsidRPr="00B56F8D" w:rsidRDefault="00A73F07" w:rsidP="00B56F8D">
            <w:pPr>
              <w:pStyle w:val="TableTxt-QS"/>
            </w:pPr>
            <w:r w:rsidRPr="00B56F8D">
              <w:t xml:space="preserve">The </w:t>
            </w:r>
            <w:r w:rsidR="00AE1EF6">
              <w:t>Business Process Owner (BPO</w:t>
            </w:r>
            <w:r w:rsidR="00AE1EF6" w:rsidRPr="00751289">
              <w:t>)</w:t>
            </w:r>
            <w:r w:rsidRPr="00751289">
              <w:t>, &lt;&lt;</w:t>
            </w:r>
            <w:r w:rsidR="001071F9" w:rsidRPr="00751289">
              <w:t xml:space="preserve"> </w:t>
            </w:r>
            <w:r w:rsidRPr="00751289">
              <w:t>enter full name</w:t>
            </w:r>
            <w:r w:rsidR="001071F9" w:rsidRPr="00751289">
              <w:t xml:space="preserve"> </w:t>
            </w:r>
            <w:r w:rsidRPr="00751289">
              <w:t xml:space="preserve">&gt;&gt; and the </w:t>
            </w:r>
            <w:r w:rsidR="00B077BB" w:rsidRPr="00751289">
              <w:t>Technical System Owner (TSO)</w:t>
            </w:r>
            <w:r w:rsidRPr="00751289">
              <w:t xml:space="preserve"> &lt;&lt;</w:t>
            </w:r>
            <w:r w:rsidR="001071F9" w:rsidRPr="00751289">
              <w:t xml:space="preserve"> </w:t>
            </w:r>
            <w:r w:rsidRPr="00751289">
              <w:t>enter full name</w:t>
            </w:r>
            <w:r w:rsidR="001071F9" w:rsidRPr="00751289">
              <w:t xml:space="preserve"> </w:t>
            </w:r>
            <w:r w:rsidRPr="00751289">
              <w:t>&gt;&gt; agreed on &lt;&lt;</w:t>
            </w:r>
            <w:r w:rsidR="001071F9" w:rsidRPr="00751289">
              <w:t xml:space="preserve"> </w:t>
            </w:r>
            <w:r w:rsidRPr="00751289">
              <w:t>enter date</w:t>
            </w:r>
            <w:r w:rsidR="001071F9" w:rsidRPr="00751289">
              <w:t xml:space="preserve"> </w:t>
            </w:r>
            <w:r w:rsidRPr="00751289">
              <w:t>&gt;&gt; that this website can go live with the above issues.</w:t>
            </w:r>
          </w:p>
        </w:tc>
      </w:tr>
    </w:tbl>
    <w:p w14:paraId="41BAAABE" w14:textId="77777777" w:rsidR="00FC2C18" w:rsidRDefault="00FC2C18" w:rsidP="00A61B55">
      <w:pPr>
        <w:pStyle w:val="normal00"/>
      </w:pPr>
    </w:p>
    <w:p w14:paraId="65D2704E" w14:textId="21FD5542" w:rsidR="00BC7286" w:rsidRDefault="003A44C5" w:rsidP="00F424A3">
      <w:pPr>
        <w:pStyle w:val="H0-QS"/>
      </w:pPr>
      <w:r>
        <w:t>REVISION HISTORY</w:t>
      </w:r>
      <w:bookmarkEnd w:id="3"/>
      <w:bookmarkEnd w:id="4"/>
      <w:bookmarkEnd w:id="5"/>
      <w:bookmarkEnd w:id="6"/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0"/>
      </w:tblGrid>
      <w:tr w:rsidR="00BC7286" w:rsidRPr="00F25230" w14:paraId="78F024A9" w14:textId="77777777" w:rsidTr="00BC7286">
        <w:trPr>
          <w:trHeight w:val="288"/>
          <w:tblHeader/>
          <w:jc w:val="center"/>
        </w:trPr>
        <w:tc>
          <w:tcPr>
            <w:tcW w:w="10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52B4B2F" w14:textId="77777777" w:rsidR="00BC7286" w:rsidRPr="0038089A" w:rsidRDefault="00BC7286" w:rsidP="00CB4602">
            <w:pPr>
              <w:pStyle w:val="TableHeader-QS"/>
            </w:pPr>
            <w:r>
              <w:t>List of Changes</w:t>
            </w:r>
          </w:p>
        </w:tc>
      </w:tr>
      <w:tr w:rsidR="00BC7286" w:rsidRPr="00F25230" w14:paraId="413AA482" w14:textId="77777777" w:rsidTr="00BC7286">
        <w:trPr>
          <w:trHeight w:val="484"/>
          <w:jc w:val="center"/>
        </w:trPr>
        <w:tc>
          <w:tcPr>
            <w:tcW w:w="107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2FBB5863" w14:textId="47C7F0B8" w:rsidR="005439FF" w:rsidRPr="00292B32" w:rsidRDefault="00351F9A" w:rsidP="00A11E43">
            <w:pPr>
              <w:pStyle w:val="TableTxt-QS"/>
            </w:pPr>
            <w:r w:rsidRPr="00351F9A">
              <w:t xml:space="preserve">Document has been updated to the current template and references have been revised to comply with the QSA numbering conventions, </w:t>
            </w:r>
            <w:r w:rsidR="00E51582">
              <w:t>minor</w:t>
            </w:r>
            <w:r w:rsidR="00E51582" w:rsidRPr="00351F9A">
              <w:t xml:space="preserve"> </w:t>
            </w:r>
            <w:r w:rsidRPr="00351F9A">
              <w:t>changes to content</w:t>
            </w:r>
            <w:r w:rsidR="00E51582">
              <w:t xml:space="preserve"> to align with </w:t>
            </w:r>
            <w:r w:rsidR="001B5AC1" w:rsidRPr="00DB7A35">
              <w:rPr>
                <w:i/>
                <w:iCs/>
              </w:rPr>
              <w:t>GSOP-120</w:t>
            </w:r>
            <w:r w:rsidR="007527F5" w:rsidRPr="00DB7A35">
              <w:rPr>
                <w:i/>
                <w:iCs/>
              </w:rPr>
              <w:t xml:space="preserve">1.4, CSV Requirements for </w:t>
            </w:r>
            <w:proofErr w:type="gramStart"/>
            <w:r w:rsidR="007527F5" w:rsidRPr="00DB7A35">
              <w:rPr>
                <w:i/>
                <w:iCs/>
              </w:rPr>
              <w:t>Externally-Facing</w:t>
            </w:r>
            <w:proofErr w:type="gramEnd"/>
            <w:r w:rsidR="007527F5" w:rsidRPr="00DB7A35">
              <w:rPr>
                <w:i/>
                <w:iCs/>
              </w:rPr>
              <w:t xml:space="preserve"> Websites</w:t>
            </w:r>
            <w:r w:rsidRPr="00351F9A">
              <w:t>.</w:t>
            </w:r>
          </w:p>
        </w:tc>
      </w:tr>
    </w:tbl>
    <w:p w14:paraId="1F5D306E" w14:textId="2ED4DD6E" w:rsidR="00826F16" w:rsidRPr="00C40DA2" w:rsidRDefault="00BC7286" w:rsidP="00295E30">
      <w:pPr>
        <w:pStyle w:val="H0-BodyText"/>
        <w:ind w:left="0"/>
      </w:pPr>
      <w:r>
        <w:t xml:space="preserve"> </w:t>
      </w:r>
    </w:p>
    <w:sectPr w:rsidR="00826F16" w:rsidRPr="00C40DA2" w:rsidSect="003B5775">
      <w:headerReference w:type="default" r:id="rId19"/>
      <w:footerReference w:type="default" r:id="rId20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E852C" w14:textId="77777777" w:rsidR="003A3FC9" w:rsidRDefault="003A3FC9" w:rsidP="00CA6FE7">
      <w:pPr>
        <w:spacing w:after="0"/>
      </w:pPr>
      <w:r>
        <w:separator/>
      </w:r>
    </w:p>
  </w:endnote>
  <w:endnote w:type="continuationSeparator" w:id="0">
    <w:p w14:paraId="72A8F7B7" w14:textId="77777777" w:rsidR="003A3FC9" w:rsidRDefault="003A3FC9" w:rsidP="00CA6FE7">
      <w:pPr>
        <w:spacing w:after="0"/>
      </w:pPr>
      <w:r>
        <w:continuationSeparator/>
      </w:r>
    </w:p>
  </w:endnote>
  <w:endnote w:type="continuationNotice" w:id="1">
    <w:p w14:paraId="051FEAB4" w14:textId="77777777" w:rsidR="003A3FC9" w:rsidRDefault="003A3FC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1B748DAB" w14:textId="77777777" w:rsidTr="004B3413">
      <w:trPr>
        <w:jc w:val="center"/>
      </w:trPr>
      <w:tc>
        <w:tcPr>
          <w:tcW w:w="2067" w:type="pct"/>
        </w:tcPr>
        <w:p w14:paraId="0BBA8304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0D40EA27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0E638867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616BA014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78E8F9A0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A14E" w14:textId="77777777" w:rsidR="003A3FC9" w:rsidRDefault="003A3FC9" w:rsidP="00CA6FE7">
      <w:pPr>
        <w:spacing w:after="0"/>
      </w:pPr>
      <w:r>
        <w:separator/>
      </w:r>
    </w:p>
  </w:footnote>
  <w:footnote w:type="continuationSeparator" w:id="0">
    <w:p w14:paraId="42F7A2D6" w14:textId="77777777" w:rsidR="003A3FC9" w:rsidRDefault="003A3FC9" w:rsidP="00CA6FE7">
      <w:pPr>
        <w:spacing w:after="0"/>
      </w:pPr>
      <w:r>
        <w:continuationSeparator/>
      </w:r>
    </w:p>
  </w:footnote>
  <w:footnote w:type="continuationNotice" w:id="1">
    <w:p w14:paraId="69CC1D65" w14:textId="77777777" w:rsidR="003A3FC9" w:rsidRDefault="003A3FC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398C62BF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56614DEB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8" w:name="_Hlk207264561"/>
          <w:r w:rsidRPr="009C26C7">
            <w:rPr>
              <w:noProof/>
            </w:rPr>
            <w:drawing>
              <wp:inline distT="0" distB="0" distL="0" distR="0" wp14:anchorId="61B1426A" wp14:editId="684DD836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378384F4" w14:textId="1000E65C" w:rsidR="00260772" w:rsidRPr="00096E37" w:rsidRDefault="001E65D2" w:rsidP="00260772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096E37"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r w:rsidR="009C4F17" w:rsidRPr="00096E37">
            <w:rPr>
              <w:rFonts w:ascii="Segoe UI Black" w:hAnsi="Segoe UI Black" w:cs="Segoe UI"/>
              <w:b/>
              <w:bCs/>
              <w:sz w:val="28"/>
              <w:szCs w:val="28"/>
            </w:rPr>
            <w:t>Website Name</w:t>
          </w:r>
          <w:r w:rsidR="00956D8D" w:rsidRPr="00096E37">
            <w:rPr>
              <w:rFonts w:ascii="Segoe UI Black" w:hAnsi="Segoe UI Black" w:cs="Segoe UI"/>
              <w:b/>
              <w:bCs/>
              <w:sz w:val="28"/>
              <w:szCs w:val="28"/>
            </w:rPr>
            <w:t>&gt;</w:t>
          </w:r>
          <w:r w:rsidR="00096E37" w:rsidRPr="00096E37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</w:t>
          </w:r>
          <w:r w:rsidR="00096E37" w:rsidRPr="00260772">
            <w:rPr>
              <w:rFonts w:ascii="Segoe UI Black" w:hAnsi="Segoe UI Black" w:cs="Segoe UI"/>
              <w:b/>
              <w:bCs/>
              <w:sz w:val="28"/>
              <w:szCs w:val="28"/>
            </w:rPr>
            <w:t>Quality Approach</w:t>
          </w:r>
        </w:p>
        <w:p w14:paraId="35D38371" w14:textId="78227760" w:rsidR="00214766" w:rsidRPr="00096E37" w:rsidRDefault="00214766" w:rsidP="00260772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 w:rsidRPr="00096E37">
            <w:rPr>
              <w:b/>
              <w:bCs/>
            </w:rPr>
            <w:t>Configuration Item (CI):</w:t>
          </w:r>
          <w:r w:rsidRPr="00096E37">
            <w:t xml:space="preserve"> &lt;CI###########&gt;</w:t>
          </w:r>
        </w:p>
        <w:p w14:paraId="3B4F3445" w14:textId="78AB9F17" w:rsidR="00BA7F73" w:rsidRPr="00BA7F73" w:rsidRDefault="00BA7F73" w:rsidP="00260772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68950FCF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8"/>
  </w:tbl>
  <w:p w14:paraId="59B51E77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835"/>
    <w:multiLevelType w:val="singleLevel"/>
    <w:tmpl w:val="4322DF84"/>
    <w:lvl w:ilvl="0">
      <w:start w:val="1"/>
      <w:numFmt w:val="bullet"/>
      <w:pStyle w:val="ListBulletInden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4" w15:restartNumberingAfterBreak="0">
    <w:nsid w:val="0B31197B"/>
    <w:multiLevelType w:val="hybridMultilevel"/>
    <w:tmpl w:val="68760E42"/>
    <w:lvl w:ilvl="0" w:tplc="70BC6F8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7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8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9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31AE1"/>
    <w:multiLevelType w:val="hybridMultilevel"/>
    <w:tmpl w:val="7A50EE44"/>
    <w:lvl w:ilvl="0" w:tplc="52305A5E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2" w15:restartNumberingAfterBreak="0">
    <w:nsid w:val="2708299B"/>
    <w:multiLevelType w:val="multilevel"/>
    <w:tmpl w:val="F14EF14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4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56C8C"/>
    <w:multiLevelType w:val="multilevel"/>
    <w:tmpl w:val="EF181CF8"/>
    <w:lvl w:ilvl="0">
      <w:start w:val="1"/>
      <w:numFmt w:val="decimal"/>
      <w:lvlText w:val="%1.0"/>
      <w:lvlJc w:val="left"/>
      <w:pPr>
        <w:ind w:left="734" w:hanging="676"/>
      </w:pPr>
      <w:rPr>
        <w:rFonts w:ascii="Arial" w:hAnsi="Arial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58"/>
        </w:tabs>
        <w:ind w:left="734" w:hanging="6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4" w:hanging="6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7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0" w:hanging="1440"/>
      </w:pPr>
      <w:rPr>
        <w:rFonts w:hint="default"/>
      </w:rPr>
    </w:lvl>
    <w:lvl w:ilvl="8">
      <w:start w:val="1"/>
      <w:numFmt w:val="upperLetter"/>
      <w:suff w:val="nothing"/>
      <w:lvlText w:val="Appendix %9 "/>
      <w:lvlJc w:val="left"/>
      <w:pPr>
        <w:ind w:left="3420" w:hanging="2160"/>
      </w:pPr>
      <w:rPr>
        <w:rFonts w:hint="default"/>
      </w:rPr>
    </w:lvl>
  </w:abstractNum>
  <w:abstractNum w:abstractNumId="16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36875C0"/>
    <w:multiLevelType w:val="hybridMultilevel"/>
    <w:tmpl w:val="7DBC1FB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A6D0EED2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66603"/>
    <w:multiLevelType w:val="multilevel"/>
    <w:tmpl w:val="89F4BF88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26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654F4"/>
    <w:multiLevelType w:val="hybridMultilevel"/>
    <w:tmpl w:val="DC2E8472"/>
    <w:lvl w:ilvl="0" w:tplc="9E1CFEA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540144">
    <w:abstractNumId w:val="29"/>
  </w:num>
  <w:num w:numId="2" w16cid:durableId="1354112988">
    <w:abstractNumId w:val="15"/>
  </w:num>
  <w:num w:numId="3" w16cid:durableId="1431004814">
    <w:abstractNumId w:val="6"/>
  </w:num>
  <w:num w:numId="4" w16cid:durableId="1223521214">
    <w:abstractNumId w:val="9"/>
  </w:num>
  <w:num w:numId="5" w16cid:durableId="524947598">
    <w:abstractNumId w:val="7"/>
  </w:num>
  <w:num w:numId="6" w16cid:durableId="1410230012">
    <w:abstractNumId w:val="19"/>
  </w:num>
  <w:num w:numId="7" w16cid:durableId="553006581">
    <w:abstractNumId w:val="10"/>
  </w:num>
  <w:num w:numId="8" w16cid:durableId="845175753">
    <w:abstractNumId w:val="17"/>
  </w:num>
  <w:num w:numId="9" w16cid:durableId="606154405">
    <w:abstractNumId w:val="1"/>
  </w:num>
  <w:num w:numId="10" w16cid:durableId="611665444">
    <w:abstractNumId w:val="20"/>
  </w:num>
  <w:num w:numId="11" w16cid:durableId="1807623976">
    <w:abstractNumId w:val="23"/>
  </w:num>
  <w:num w:numId="12" w16cid:durableId="1402021932">
    <w:abstractNumId w:val="22"/>
  </w:num>
  <w:num w:numId="13" w16cid:durableId="998386874">
    <w:abstractNumId w:val="8"/>
  </w:num>
  <w:num w:numId="14" w16cid:durableId="872813988">
    <w:abstractNumId w:val="26"/>
  </w:num>
  <w:num w:numId="15" w16cid:durableId="1958681115">
    <w:abstractNumId w:val="14"/>
  </w:num>
  <w:num w:numId="16" w16cid:durableId="2124685554">
    <w:abstractNumId w:val="12"/>
  </w:num>
  <w:num w:numId="17" w16cid:durableId="960959912">
    <w:abstractNumId w:val="21"/>
  </w:num>
  <w:num w:numId="18" w16cid:durableId="1116749697">
    <w:abstractNumId w:val="27"/>
  </w:num>
  <w:num w:numId="19" w16cid:durableId="1861817747">
    <w:abstractNumId w:val="18"/>
  </w:num>
  <w:num w:numId="20" w16cid:durableId="1411537568">
    <w:abstractNumId w:val="28"/>
  </w:num>
  <w:num w:numId="21" w16cid:durableId="690883144">
    <w:abstractNumId w:val="13"/>
  </w:num>
  <w:num w:numId="22" w16cid:durableId="944729322">
    <w:abstractNumId w:val="3"/>
  </w:num>
  <w:num w:numId="23" w16cid:durableId="96220966">
    <w:abstractNumId w:val="24"/>
  </w:num>
  <w:num w:numId="24" w16cid:durableId="521285581">
    <w:abstractNumId w:val="5"/>
  </w:num>
  <w:num w:numId="25" w16cid:durableId="1020085263">
    <w:abstractNumId w:val="11"/>
  </w:num>
  <w:num w:numId="26" w16cid:durableId="1151140287">
    <w:abstractNumId w:val="0"/>
  </w:num>
  <w:num w:numId="27" w16cid:durableId="1539270497">
    <w:abstractNumId w:val="2"/>
  </w:num>
  <w:num w:numId="28" w16cid:durableId="964893266">
    <w:abstractNumId w:val="4"/>
  </w:num>
  <w:num w:numId="29" w16cid:durableId="89207714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32"/>
    <w:rsid w:val="00001058"/>
    <w:rsid w:val="00003411"/>
    <w:rsid w:val="0000470B"/>
    <w:rsid w:val="0000583A"/>
    <w:rsid w:val="00010F2B"/>
    <w:rsid w:val="00011C8A"/>
    <w:rsid w:val="000168C5"/>
    <w:rsid w:val="000209C2"/>
    <w:rsid w:val="0002241F"/>
    <w:rsid w:val="0002503D"/>
    <w:rsid w:val="00025EE0"/>
    <w:rsid w:val="0002704B"/>
    <w:rsid w:val="00027601"/>
    <w:rsid w:val="00031E60"/>
    <w:rsid w:val="00033638"/>
    <w:rsid w:val="00034551"/>
    <w:rsid w:val="000348A5"/>
    <w:rsid w:val="00035510"/>
    <w:rsid w:val="00037E86"/>
    <w:rsid w:val="000427C2"/>
    <w:rsid w:val="00042996"/>
    <w:rsid w:val="0004631D"/>
    <w:rsid w:val="0005012C"/>
    <w:rsid w:val="00052137"/>
    <w:rsid w:val="00052EBE"/>
    <w:rsid w:val="00053F9A"/>
    <w:rsid w:val="00054460"/>
    <w:rsid w:val="0006008F"/>
    <w:rsid w:val="00061EA7"/>
    <w:rsid w:val="0006421D"/>
    <w:rsid w:val="0006608A"/>
    <w:rsid w:val="00067F7D"/>
    <w:rsid w:val="0007177E"/>
    <w:rsid w:val="00073BFD"/>
    <w:rsid w:val="00073E12"/>
    <w:rsid w:val="00077A0E"/>
    <w:rsid w:val="00085105"/>
    <w:rsid w:val="00085DAC"/>
    <w:rsid w:val="0008732A"/>
    <w:rsid w:val="0009018C"/>
    <w:rsid w:val="000929BD"/>
    <w:rsid w:val="000961F6"/>
    <w:rsid w:val="00096E37"/>
    <w:rsid w:val="000A15BE"/>
    <w:rsid w:val="000A1C01"/>
    <w:rsid w:val="000A1C83"/>
    <w:rsid w:val="000A3ADC"/>
    <w:rsid w:val="000A3DD4"/>
    <w:rsid w:val="000A3E35"/>
    <w:rsid w:val="000A4444"/>
    <w:rsid w:val="000A471D"/>
    <w:rsid w:val="000A56E4"/>
    <w:rsid w:val="000B07B1"/>
    <w:rsid w:val="000B1D2D"/>
    <w:rsid w:val="000B31C4"/>
    <w:rsid w:val="000B372C"/>
    <w:rsid w:val="000B4EE7"/>
    <w:rsid w:val="000C29BF"/>
    <w:rsid w:val="000C3774"/>
    <w:rsid w:val="000C39DF"/>
    <w:rsid w:val="000C510D"/>
    <w:rsid w:val="000C6138"/>
    <w:rsid w:val="000C7412"/>
    <w:rsid w:val="000C7EA3"/>
    <w:rsid w:val="000D0565"/>
    <w:rsid w:val="000D18BE"/>
    <w:rsid w:val="000D2A9A"/>
    <w:rsid w:val="000D3173"/>
    <w:rsid w:val="000D5BB1"/>
    <w:rsid w:val="000D60BF"/>
    <w:rsid w:val="000D63D9"/>
    <w:rsid w:val="000D739E"/>
    <w:rsid w:val="000D7E25"/>
    <w:rsid w:val="000D7F12"/>
    <w:rsid w:val="000D7FA6"/>
    <w:rsid w:val="000E3A1E"/>
    <w:rsid w:val="000F19E9"/>
    <w:rsid w:val="000F6260"/>
    <w:rsid w:val="000F7455"/>
    <w:rsid w:val="00100BEB"/>
    <w:rsid w:val="00101EB5"/>
    <w:rsid w:val="00102C85"/>
    <w:rsid w:val="001071F9"/>
    <w:rsid w:val="001117CF"/>
    <w:rsid w:val="0011471C"/>
    <w:rsid w:val="00114D0F"/>
    <w:rsid w:val="001168DE"/>
    <w:rsid w:val="00116911"/>
    <w:rsid w:val="001173E0"/>
    <w:rsid w:val="0012025F"/>
    <w:rsid w:val="00121712"/>
    <w:rsid w:val="00121FED"/>
    <w:rsid w:val="0012704C"/>
    <w:rsid w:val="0012746B"/>
    <w:rsid w:val="00140655"/>
    <w:rsid w:val="00140C33"/>
    <w:rsid w:val="001415D9"/>
    <w:rsid w:val="001424E5"/>
    <w:rsid w:val="00142825"/>
    <w:rsid w:val="0014352E"/>
    <w:rsid w:val="00144244"/>
    <w:rsid w:val="001446E5"/>
    <w:rsid w:val="001465B3"/>
    <w:rsid w:val="001503CB"/>
    <w:rsid w:val="00152EAE"/>
    <w:rsid w:val="00160CD2"/>
    <w:rsid w:val="00161CF9"/>
    <w:rsid w:val="00162245"/>
    <w:rsid w:val="00162CFD"/>
    <w:rsid w:val="0016380D"/>
    <w:rsid w:val="00164354"/>
    <w:rsid w:val="0016563F"/>
    <w:rsid w:val="00166370"/>
    <w:rsid w:val="0017082C"/>
    <w:rsid w:val="00172CF0"/>
    <w:rsid w:val="00175A7F"/>
    <w:rsid w:val="0017690B"/>
    <w:rsid w:val="00182DC1"/>
    <w:rsid w:val="001844CC"/>
    <w:rsid w:val="00184853"/>
    <w:rsid w:val="00187203"/>
    <w:rsid w:val="00193D48"/>
    <w:rsid w:val="00194E6A"/>
    <w:rsid w:val="00195F2F"/>
    <w:rsid w:val="001A1313"/>
    <w:rsid w:val="001A201F"/>
    <w:rsid w:val="001A3E24"/>
    <w:rsid w:val="001A4782"/>
    <w:rsid w:val="001A5342"/>
    <w:rsid w:val="001A5B75"/>
    <w:rsid w:val="001B0229"/>
    <w:rsid w:val="001B06F7"/>
    <w:rsid w:val="001B2AFA"/>
    <w:rsid w:val="001B5AC1"/>
    <w:rsid w:val="001C4F5C"/>
    <w:rsid w:val="001C548A"/>
    <w:rsid w:val="001C737C"/>
    <w:rsid w:val="001C772A"/>
    <w:rsid w:val="001D1FC6"/>
    <w:rsid w:val="001D77DB"/>
    <w:rsid w:val="001E2368"/>
    <w:rsid w:val="001E256B"/>
    <w:rsid w:val="001E3007"/>
    <w:rsid w:val="001E34AB"/>
    <w:rsid w:val="001E5863"/>
    <w:rsid w:val="001E65D2"/>
    <w:rsid w:val="001F33AF"/>
    <w:rsid w:val="001F43C5"/>
    <w:rsid w:val="001F5D13"/>
    <w:rsid w:val="00202670"/>
    <w:rsid w:val="00203977"/>
    <w:rsid w:val="0020471F"/>
    <w:rsid w:val="002056D4"/>
    <w:rsid w:val="002066AE"/>
    <w:rsid w:val="002078B7"/>
    <w:rsid w:val="002131DF"/>
    <w:rsid w:val="00214295"/>
    <w:rsid w:val="00214766"/>
    <w:rsid w:val="00214F02"/>
    <w:rsid w:val="0021653B"/>
    <w:rsid w:val="002165D0"/>
    <w:rsid w:val="00220146"/>
    <w:rsid w:val="0022031C"/>
    <w:rsid w:val="00220542"/>
    <w:rsid w:val="00241FE7"/>
    <w:rsid w:val="002457E3"/>
    <w:rsid w:val="0024612C"/>
    <w:rsid w:val="002506C4"/>
    <w:rsid w:val="00256101"/>
    <w:rsid w:val="00260772"/>
    <w:rsid w:val="00260835"/>
    <w:rsid w:val="00263417"/>
    <w:rsid w:val="002646AB"/>
    <w:rsid w:val="00265609"/>
    <w:rsid w:val="00266589"/>
    <w:rsid w:val="0026685D"/>
    <w:rsid w:val="00266BD0"/>
    <w:rsid w:val="002672F5"/>
    <w:rsid w:val="00267F37"/>
    <w:rsid w:val="00282797"/>
    <w:rsid w:val="002856B7"/>
    <w:rsid w:val="002859B4"/>
    <w:rsid w:val="00287A8F"/>
    <w:rsid w:val="00292B32"/>
    <w:rsid w:val="00292CE4"/>
    <w:rsid w:val="00295E30"/>
    <w:rsid w:val="00296BDB"/>
    <w:rsid w:val="002A53BE"/>
    <w:rsid w:val="002B17C4"/>
    <w:rsid w:val="002B37A5"/>
    <w:rsid w:val="002C337A"/>
    <w:rsid w:val="002C3894"/>
    <w:rsid w:val="002D0EE4"/>
    <w:rsid w:val="002D1118"/>
    <w:rsid w:val="002D22F5"/>
    <w:rsid w:val="002D3B9F"/>
    <w:rsid w:val="002D3C43"/>
    <w:rsid w:val="002D51AE"/>
    <w:rsid w:val="002D696F"/>
    <w:rsid w:val="002E018B"/>
    <w:rsid w:val="002E1372"/>
    <w:rsid w:val="002E656E"/>
    <w:rsid w:val="002E65EC"/>
    <w:rsid w:val="002E6614"/>
    <w:rsid w:val="002F08BB"/>
    <w:rsid w:val="002F19FE"/>
    <w:rsid w:val="002F274C"/>
    <w:rsid w:val="002F2852"/>
    <w:rsid w:val="002F391F"/>
    <w:rsid w:val="002F5778"/>
    <w:rsid w:val="002F5DD7"/>
    <w:rsid w:val="003013A5"/>
    <w:rsid w:val="0030743F"/>
    <w:rsid w:val="003074CF"/>
    <w:rsid w:val="00310ADD"/>
    <w:rsid w:val="00313B1A"/>
    <w:rsid w:val="00315207"/>
    <w:rsid w:val="00316E94"/>
    <w:rsid w:val="00317D71"/>
    <w:rsid w:val="0032134A"/>
    <w:rsid w:val="003250E4"/>
    <w:rsid w:val="003252C8"/>
    <w:rsid w:val="00326F69"/>
    <w:rsid w:val="0032753A"/>
    <w:rsid w:val="00333E7D"/>
    <w:rsid w:val="00334A7E"/>
    <w:rsid w:val="003372B5"/>
    <w:rsid w:val="00341D8F"/>
    <w:rsid w:val="003434FB"/>
    <w:rsid w:val="00344CAB"/>
    <w:rsid w:val="003456DF"/>
    <w:rsid w:val="00345F19"/>
    <w:rsid w:val="00346479"/>
    <w:rsid w:val="003507C8"/>
    <w:rsid w:val="0035119F"/>
    <w:rsid w:val="003511CD"/>
    <w:rsid w:val="0035192A"/>
    <w:rsid w:val="00351BF9"/>
    <w:rsid w:val="00351F9A"/>
    <w:rsid w:val="003523C1"/>
    <w:rsid w:val="0035307E"/>
    <w:rsid w:val="00355639"/>
    <w:rsid w:val="003557BD"/>
    <w:rsid w:val="00360B32"/>
    <w:rsid w:val="003619C3"/>
    <w:rsid w:val="00362E3B"/>
    <w:rsid w:val="00363685"/>
    <w:rsid w:val="00366BAA"/>
    <w:rsid w:val="00370328"/>
    <w:rsid w:val="003723D2"/>
    <w:rsid w:val="00372F38"/>
    <w:rsid w:val="003746E7"/>
    <w:rsid w:val="00374C9B"/>
    <w:rsid w:val="00374ED7"/>
    <w:rsid w:val="0037714E"/>
    <w:rsid w:val="00377D50"/>
    <w:rsid w:val="00377DC8"/>
    <w:rsid w:val="00377E1C"/>
    <w:rsid w:val="00381338"/>
    <w:rsid w:val="00381D5B"/>
    <w:rsid w:val="00383308"/>
    <w:rsid w:val="003841CB"/>
    <w:rsid w:val="003851E6"/>
    <w:rsid w:val="00390472"/>
    <w:rsid w:val="00393E0D"/>
    <w:rsid w:val="0039453F"/>
    <w:rsid w:val="00394868"/>
    <w:rsid w:val="0039689E"/>
    <w:rsid w:val="0039773C"/>
    <w:rsid w:val="003978B6"/>
    <w:rsid w:val="003A05DC"/>
    <w:rsid w:val="003A3FC9"/>
    <w:rsid w:val="003A420D"/>
    <w:rsid w:val="003A44C5"/>
    <w:rsid w:val="003A6DD1"/>
    <w:rsid w:val="003A71B8"/>
    <w:rsid w:val="003B0CF7"/>
    <w:rsid w:val="003B103D"/>
    <w:rsid w:val="003B5775"/>
    <w:rsid w:val="003C1AE7"/>
    <w:rsid w:val="003C3AD4"/>
    <w:rsid w:val="003C5DA5"/>
    <w:rsid w:val="003D0F8D"/>
    <w:rsid w:val="003D5027"/>
    <w:rsid w:val="003D7D1A"/>
    <w:rsid w:val="003E38E7"/>
    <w:rsid w:val="003E4F90"/>
    <w:rsid w:val="003F0C1A"/>
    <w:rsid w:val="003F425A"/>
    <w:rsid w:val="003F51C9"/>
    <w:rsid w:val="003F6FDE"/>
    <w:rsid w:val="004015C8"/>
    <w:rsid w:val="00401DAE"/>
    <w:rsid w:val="00404946"/>
    <w:rsid w:val="00404CFC"/>
    <w:rsid w:val="004050B6"/>
    <w:rsid w:val="00406B39"/>
    <w:rsid w:val="004079B5"/>
    <w:rsid w:val="00412329"/>
    <w:rsid w:val="00414A56"/>
    <w:rsid w:val="00420009"/>
    <w:rsid w:val="00420C9E"/>
    <w:rsid w:val="00423021"/>
    <w:rsid w:val="00423180"/>
    <w:rsid w:val="004240D8"/>
    <w:rsid w:val="00425F04"/>
    <w:rsid w:val="0042631E"/>
    <w:rsid w:val="00426805"/>
    <w:rsid w:val="004319EB"/>
    <w:rsid w:val="004329C4"/>
    <w:rsid w:val="004340C5"/>
    <w:rsid w:val="004356D0"/>
    <w:rsid w:val="00436D53"/>
    <w:rsid w:val="00437D0D"/>
    <w:rsid w:val="00450428"/>
    <w:rsid w:val="0045062E"/>
    <w:rsid w:val="00450745"/>
    <w:rsid w:val="004555E0"/>
    <w:rsid w:val="00455971"/>
    <w:rsid w:val="00460BAB"/>
    <w:rsid w:val="00465DFC"/>
    <w:rsid w:val="00473F32"/>
    <w:rsid w:val="00477A20"/>
    <w:rsid w:val="0048437C"/>
    <w:rsid w:val="004843CE"/>
    <w:rsid w:val="00484B3E"/>
    <w:rsid w:val="00485E23"/>
    <w:rsid w:val="00486BD9"/>
    <w:rsid w:val="0049366B"/>
    <w:rsid w:val="00495199"/>
    <w:rsid w:val="004960AF"/>
    <w:rsid w:val="00496245"/>
    <w:rsid w:val="004974E0"/>
    <w:rsid w:val="00497FA7"/>
    <w:rsid w:val="004A33C5"/>
    <w:rsid w:val="004A4EC8"/>
    <w:rsid w:val="004A58B5"/>
    <w:rsid w:val="004B4300"/>
    <w:rsid w:val="004B5DA3"/>
    <w:rsid w:val="004B7572"/>
    <w:rsid w:val="004C1307"/>
    <w:rsid w:val="004C376A"/>
    <w:rsid w:val="004C3853"/>
    <w:rsid w:val="004C6126"/>
    <w:rsid w:val="004D01EC"/>
    <w:rsid w:val="004E1CD3"/>
    <w:rsid w:val="004E67F9"/>
    <w:rsid w:val="004E6B51"/>
    <w:rsid w:val="004F263B"/>
    <w:rsid w:val="004F366C"/>
    <w:rsid w:val="004F7195"/>
    <w:rsid w:val="004F7E40"/>
    <w:rsid w:val="0050081C"/>
    <w:rsid w:val="005008F7"/>
    <w:rsid w:val="00500AE9"/>
    <w:rsid w:val="00503048"/>
    <w:rsid w:val="00503087"/>
    <w:rsid w:val="005039EC"/>
    <w:rsid w:val="00510DB7"/>
    <w:rsid w:val="00511560"/>
    <w:rsid w:val="00514302"/>
    <w:rsid w:val="00514A6C"/>
    <w:rsid w:val="005164D3"/>
    <w:rsid w:val="00521B3D"/>
    <w:rsid w:val="00523A38"/>
    <w:rsid w:val="005240C6"/>
    <w:rsid w:val="005242C2"/>
    <w:rsid w:val="0052697A"/>
    <w:rsid w:val="005276A3"/>
    <w:rsid w:val="005334BF"/>
    <w:rsid w:val="00533DBA"/>
    <w:rsid w:val="00535A9F"/>
    <w:rsid w:val="00535DA2"/>
    <w:rsid w:val="00537139"/>
    <w:rsid w:val="005417F1"/>
    <w:rsid w:val="00542423"/>
    <w:rsid w:val="005439FF"/>
    <w:rsid w:val="00546CE2"/>
    <w:rsid w:val="005529B0"/>
    <w:rsid w:val="00555E0E"/>
    <w:rsid w:val="00557B7C"/>
    <w:rsid w:val="00574F0E"/>
    <w:rsid w:val="00580248"/>
    <w:rsid w:val="005818DE"/>
    <w:rsid w:val="005823FD"/>
    <w:rsid w:val="00582A51"/>
    <w:rsid w:val="00584937"/>
    <w:rsid w:val="005853F3"/>
    <w:rsid w:val="00585797"/>
    <w:rsid w:val="005904A0"/>
    <w:rsid w:val="0059051C"/>
    <w:rsid w:val="005906C2"/>
    <w:rsid w:val="0059139D"/>
    <w:rsid w:val="00593236"/>
    <w:rsid w:val="00595440"/>
    <w:rsid w:val="0059626C"/>
    <w:rsid w:val="005A08E8"/>
    <w:rsid w:val="005A1BE7"/>
    <w:rsid w:val="005A5D99"/>
    <w:rsid w:val="005B3244"/>
    <w:rsid w:val="005B5130"/>
    <w:rsid w:val="005B67ED"/>
    <w:rsid w:val="005B7F32"/>
    <w:rsid w:val="005C1D2A"/>
    <w:rsid w:val="005C32D6"/>
    <w:rsid w:val="005C5C3C"/>
    <w:rsid w:val="005C67C4"/>
    <w:rsid w:val="005D1DB4"/>
    <w:rsid w:val="005D238C"/>
    <w:rsid w:val="005D49B9"/>
    <w:rsid w:val="005D4BB0"/>
    <w:rsid w:val="005E10B2"/>
    <w:rsid w:val="005E28D2"/>
    <w:rsid w:val="005E303E"/>
    <w:rsid w:val="005E5D98"/>
    <w:rsid w:val="005E785E"/>
    <w:rsid w:val="005F0504"/>
    <w:rsid w:val="005F1505"/>
    <w:rsid w:val="005F18BC"/>
    <w:rsid w:val="005F3867"/>
    <w:rsid w:val="005F460C"/>
    <w:rsid w:val="005F6209"/>
    <w:rsid w:val="005F7F5F"/>
    <w:rsid w:val="006021BD"/>
    <w:rsid w:val="00607408"/>
    <w:rsid w:val="00610A7A"/>
    <w:rsid w:val="006140E2"/>
    <w:rsid w:val="00614AE2"/>
    <w:rsid w:val="00617810"/>
    <w:rsid w:val="00617F54"/>
    <w:rsid w:val="00620CEA"/>
    <w:rsid w:val="00621B8D"/>
    <w:rsid w:val="00622A2A"/>
    <w:rsid w:val="00626369"/>
    <w:rsid w:val="00626DD5"/>
    <w:rsid w:val="006323B3"/>
    <w:rsid w:val="00633B96"/>
    <w:rsid w:val="00633FDD"/>
    <w:rsid w:val="00646B77"/>
    <w:rsid w:val="006513E7"/>
    <w:rsid w:val="00654C76"/>
    <w:rsid w:val="00655E23"/>
    <w:rsid w:val="00660771"/>
    <w:rsid w:val="00662F35"/>
    <w:rsid w:val="006667E7"/>
    <w:rsid w:val="006700CA"/>
    <w:rsid w:val="006714AE"/>
    <w:rsid w:val="0067210B"/>
    <w:rsid w:val="00673B12"/>
    <w:rsid w:val="00675D47"/>
    <w:rsid w:val="00675F9E"/>
    <w:rsid w:val="006760BC"/>
    <w:rsid w:val="00676EDE"/>
    <w:rsid w:val="0068156B"/>
    <w:rsid w:val="0068171B"/>
    <w:rsid w:val="00683029"/>
    <w:rsid w:val="006869A8"/>
    <w:rsid w:val="00690EC7"/>
    <w:rsid w:val="00691CCF"/>
    <w:rsid w:val="00692CA5"/>
    <w:rsid w:val="00693CA0"/>
    <w:rsid w:val="00694829"/>
    <w:rsid w:val="00695A16"/>
    <w:rsid w:val="00696371"/>
    <w:rsid w:val="00697152"/>
    <w:rsid w:val="00697473"/>
    <w:rsid w:val="006A1E2E"/>
    <w:rsid w:val="006A3B14"/>
    <w:rsid w:val="006A45DD"/>
    <w:rsid w:val="006B2309"/>
    <w:rsid w:val="006B2C56"/>
    <w:rsid w:val="006B2DBB"/>
    <w:rsid w:val="006B336E"/>
    <w:rsid w:val="006B4646"/>
    <w:rsid w:val="006B5FFA"/>
    <w:rsid w:val="006B7BBF"/>
    <w:rsid w:val="006C0710"/>
    <w:rsid w:val="006C1454"/>
    <w:rsid w:val="006C17EC"/>
    <w:rsid w:val="006C1DEC"/>
    <w:rsid w:val="006C39A7"/>
    <w:rsid w:val="006C3B87"/>
    <w:rsid w:val="006C4926"/>
    <w:rsid w:val="006C5D54"/>
    <w:rsid w:val="006C7AC1"/>
    <w:rsid w:val="006C7B8B"/>
    <w:rsid w:val="006D0222"/>
    <w:rsid w:val="006D2D94"/>
    <w:rsid w:val="006D3AF8"/>
    <w:rsid w:val="006D7DE4"/>
    <w:rsid w:val="006E1F9A"/>
    <w:rsid w:val="006E3472"/>
    <w:rsid w:val="006E6BAB"/>
    <w:rsid w:val="006F2C99"/>
    <w:rsid w:val="006F52BC"/>
    <w:rsid w:val="007004B4"/>
    <w:rsid w:val="00704763"/>
    <w:rsid w:val="007055D5"/>
    <w:rsid w:val="00714BB8"/>
    <w:rsid w:val="00716844"/>
    <w:rsid w:val="00717289"/>
    <w:rsid w:val="0072013A"/>
    <w:rsid w:val="007203EE"/>
    <w:rsid w:val="007211CF"/>
    <w:rsid w:val="0072180E"/>
    <w:rsid w:val="00726087"/>
    <w:rsid w:val="007274D1"/>
    <w:rsid w:val="00730C99"/>
    <w:rsid w:val="007324BB"/>
    <w:rsid w:val="0073607D"/>
    <w:rsid w:val="007365E4"/>
    <w:rsid w:val="00736780"/>
    <w:rsid w:val="00741F3D"/>
    <w:rsid w:val="007425D9"/>
    <w:rsid w:val="007443BA"/>
    <w:rsid w:val="0074696E"/>
    <w:rsid w:val="00750F39"/>
    <w:rsid w:val="00751289"/>
    <w:rsid w:val="0075174D"/>
    <w:rsid w:val="007523AA"/>
    <w:rsid w:val="007527F5"/>
    <w:rsid w:val="007548A4"/>
    <w:rsid w:val="007558C6"/>
    <w:rsid w:val="007560D4"/>
    <w:rsid w:val="00757C0E"/>
    <w:rsid w:val="00761DA1"/>
    <w:rsid w:val="007621CC"/>
    <w:rsid w:val="00763F1B"/>
    <w:rsid w:val="00773349"/>
    <w:rsid w:val="00777A98"/>
    <w:rsid w:val="00777B4D"/>
    <w:rsid w:val="00781FC2"/>
    <w:rsid w:val="00782782"/>
    <w:rsid w:val="007839CC"/>
    <w:rsid w:val="00787C5F"/>
    <w:rsid w:val="00790146"/>
    <w:rsid w:val="00790A3A"/>
    <w:rsid w:val="00791C4A"/>
    <w:rsid w:val="00793919"/>
    <w:rsid w:val="00794B88"/>
    <w:rsid w:val="00796F0B"/>
    <w:rsid w:val="00797691"/>
    <w:rsid w:val="00797C91"/>
    <w:rsid w:val="007A1914"/>
    <w:rsid w:val="007A4177"/>
    <w:rsid w:val="007B040A"/>
    <w:rsid w:val="007B1883"/>
    <w:rsid w:val="007B2A49"/>
    <w:rsid w:val="007B3589"/>
    <w:rsid w:val="007B6541"/>
    <w:rsid w:val="007C027C"/>
    <w:rsid w:val="007C0C45"/>
    <w:rsid w:val="007C7376"/>
    <w:rsid w:val="007D23C7"/>
    <w:rsid w:val="007D38A0"/>
    <w:rsid w:val="007D4B03"/>
    <w:rsid w:val="007D71E5"/>
    <w:rsid w:val="007D72C1"/>
    <w:rsid w:val="007E1439"/>
    <w:rsid w:val="007E282A"/>
    <w:rsid w:val="007E2838"/>
    <w:rsid w:val="007E2A60"/>
    <w:rsid w:val="007E3B30"/>
    <w:rsid w:val="007E5B1F"/>
    <w:rsid w:val="007F0058"/>
    <w:rsid w:val="007F71AD"/>
    <w:rsid w:val="007F7D3E"/>
    <w:rsid w:val="007F7D6B"/>
    <w:rsid w:val="007F7FDA"/>
    <w:rsid w:val="00800F8E"/>
    <w:rsid w:val="008020D3"/>
    <w:rsid w:val="008022C9"/>
    <w:rsid w:val="00802D08"/>
    <w:rsid w:val="008040F7"/>
    <w:rsid w:val="0080481A"/>
    <w:rsid w:val="008049DD"/>
    <w:rsid w:val="0080613B"/>
    <w:rsid w:val="0080778C"/>
    <w:rsid w:val="00810122"/>
    <w:rsid w:val="00811033"/>
    <w:rsid w:val="008117ED"/>
    <w:rsid w:val="00816FE7"/>
    <w:rsid w:val="0081761E"/>
    <w:rsid w:val="00817ADE"/>
    <w:rsid w:val="0082552F"/>
    <w:rsid w:val="00826446"/>
    <w:rsid w:val="00826F16"/>
    <w:rsid w:val="00827042"/>
    <w:rsid w:val="00832300"/>
    <w:rsid w:val="008337DE"/>
    <w:rsid w:val="00833C87"/>
    <w:rsid w:val="00835186"/>
    <w:rsid w:val="00835C12"/>
    <w:rsid w:val="00837A84"/>
    <w:rsid w:val="00841CFB"/>
    <w:rsid w:val="0084218C"/>
    <w:rsid w:val="00844486"/>
    <w:rsid w:val="00844C44"/>
    <w:rsid w:val="0084577D"/>
    <w:rsid w:val="008502E3"/>
    <w:rsid w:val="0085086B"/>
    <w:rsid w:val="008562ED"/>
    <w:rsid w:val="00856A19"/>
    <w:rsid w:val="00856A3A"/>
    <w:rsid w:val="00857057"/>
    <w:rsid w:val="00860377"/>
    <w:rsid w:val="00860BBB"/>
    <w:rsid w:val="0086117A"/>
    <w:rsid w:val="00862980"/>
    <w:rsid w:val="00863CA2"/>
    <w:rsid w:val="0086400C"/>
    <w:rsid w:val="0087103C"/>
    <w:rsid w:val="008710CB"/>
    <w:rsid w:val="00871100"/>
    <w:rsid w:val="0087287C"/>
    <w:rsid w:val="008773C4"/>
    <w:rsid w:val="0088369D"/>
    <w:rsid w:val="00883865"/>
    <w:rsid w:val="008858A5"/>
    <w:rsid w:val="0088605C"/>
    <w:rsid w:val="00887580"/>
    <w:rsid w:val="008907E7"/>
    <w:rsid w:val="00896EA3"/>
    <w:rsid w:val="00897196"/>
    <w:rsid w:val="00897AF7"/>
    <w:rsid w:val="008A01E8"/>
    <w:rsid w:val="008A039B"/>
    <w:rsid w:val="008A371A"/>
    <w:rsid w:val="008A43E5"/>
    <w:rsid w:val="008A4EF3"/>
    <w:rsid w:val="008A5950"/>
    <w:rsid w:val="008A7920"/>
    <w:rsid w:val="008B2DC2"/>
    <w:rsid w:val="008B3DF4"/>
    <w:rsid w:val="008B4AAB"/>
    <w:rsid w:val="008B6966"/>
    <w:rsid w:val="008B794E"/>
    <w:rsid w:val="008C00AD"/>
    <w:rsid w:val="008C051E"/>
    <w:rsid w:val="008C67D7"/>
    <w:rsid w:val="008C7274"/>
    <w:rsid w:val="008C7658"/>
    <w:rsid w:val="008C7A56"/>
    <w:rsid w:val="008D5603"/>
    <w:rsid w:val="008D68FD"/>
    <w:rsid w:val="008D7F3A"/>
    <w:rsid w:val="008E0019"/>
    <w:rsid w:val="008E14A4"/>
    <w:rsid w:val="008E1843"/>
    <w:rsid w:val="008E2683"/>
    <w:rsid w:val="008E26C1"/>
    <w:rsid w:val="008E3BCD"/>
    <w:rsid w:val="008E43BA"/>
    <w:rsid w:val="008E69DD"/>
    <w:rsid w:val="008F057B"/>
    <w:rsid w:val="008F09F9"/>
    <w:rsid w:val="008F66F4"/>
    <w:rsid w:val="008F6B35"/>
    <w:rsid w:val="008F7BB9"/>
    <w:rsid w:val="00900E49"/>
    <w:rsid w:val="00902AE3"/>
    <w:rsid w:val="00902CA8"/>
    <w:rsid w:val="009033E7"/>
    <w:rsid w:val="00911E8E"/>
    <w:rsid w:val="00912920"/>
    <w:rsid w:val="00912A03"/>
    <w:rsid w:val="00912E70"/>
    <w:rsid w:val="0091577F"/>
    <w:rsid w:val="00917532"/>
    <w:rsid w:val="00922816"/>
    <w:rsid w:val="009228EE"/>
    <w:rsid w:val="00935038"/>
    <w:rsid w:val="009368E0"/>
    <w:rsid w:val="00940BA4"/>
    <w:rsid w:val="00940C83"/>
    <w:rsid w:val="00946D00"/>
    <w:rsid w:val="00947FFA"/>
    <w:rsid w:val="00953005"/>
    <w:rsid w:val="00955325"/>
    <w:rsid w:val="009568D0"/>
    <w:rsid w:val="00956D8D"/>
    <w:rsid w:val="00963271"/>
    <w:rsid w:val="00963F20"/>
    <w:rsid w:val="00966623"/>
    <w:rsid w:val="0096722A"/>
    <w:rsid w:val="00967E42"/>
    <w:rsid w:val="009714E3"/>
    <w:rsid w:val="00972388"/>
    <w:rsid w:val="00974828"/>
    <w:rsid w:val="00975F22"/>
    <w:rsid w:val="0097629C"/>
    <w:rsid w:val="0098362B"/>
    <w:rsid w:val="00983D95"/>
    <w:rsid w:val="00987343"/>
    <w:rsid w:val="009919BA"/>
    <w:rsid w:val="00992A7D"/>
    <w:rsid w:val="0099305F"/>
    <w:rsid w:val="00993956"/>
    <w:rsid w:val="009A1C87"/>
    <w:rsid w:val="009A1EE3"/>
    <w:rsid w:val="009A28DB"/>
    <w:rsid w:val="009A6BDD"/>
    <w:rsid w:val="009A7CB1"/>
    <w:rsid w:val="009B0E04"/>
    <w:rsid w:val="009B1ECE"/>
    <w:rsid w:val="009B43F3"/>
    <w:rsid w:val="009B5C6D"/>
    <w:rsid w:val="009B735D"/>
    <w:rsid w:val="009B744C"/>
    <w:rsid w:val="009C2647"/>
    <w:rsid w:val="009C26C7"/>
    <w:rsid w:val="009C4F17"/>
    <w:rsid w:val="009C74CA"/>
    <w:rsid w:val="009D3C97"/>
    <w:rsid w:val="009D4F3F"/>
    <w:rsid w:val="009D5912"/>
    <w:rsid w:val="009E157B"/>
    <w:rsid w:val="009E1668"/>
    <w:rsid w:val="009E2F82"/>
    <w:rsid w:val="009E6D96"/>
    <w:rsid w:val="009F115C"/>
    <w:rsid w:val="009F2BC4"/>
    <w:rsid w:val="009F2DF3"/>
    <w:rsid w:val="009F3801"/>
    <w:rsid w:val="009F7D05"/>
    <w:rsid w:val="00A00AE9"/>
    <w:rsid w:val="00A03D3A"/>
    <w:rsid w:val="00A06D6E"/>
    <w:rsid w:val="00A07764"/>
    <w:rsid w:val="00A07766"/>
    <w:rsid w:val="00A07F66"/>
    <w:rsid w:val="00A11679"/>
    <w:rsid w:val="00A11E43"/>
    <w:rsid w:val="00A1256B"/>
    <w:rsid w:val="00A2338B"/>
    <w:rsid w:val="00A2452C"/>
    <w:rsid w:val="00A27583"/>
    <w:rsid w:val="00A331E8"/>
    <w:rsid w:val="00A3521E"/>
    <w:rsid w:val="00A362A4"/>
    <w:rsid w:val="00A4230E"/>
    <w:rsid w:val="00A46A89"/>
    <w:rsid w:val="00A50042"/>
    <w:rsid w:val="00A503EC"/>
    <w:rsid w:val="00A54F9D"/>
    <w:rsid w:val="00A55ABE"/>
    <w:rsid w:val="00A56A7D"/>
    <w:rsid w:val="00A56CDB"/>
    <w:rsid w:val="00A60132"/>
    <w:rsid w:val="00A61B55"/>
    <w:rsid w:val="00A61C79"/>
    <w:rsid w:val="00A645A9"/>
    <w:rsid w:val="00A71854"/>
    <w:rsid w:val="00A71B18"/>
    <w:rsid w:val="00A73F07"/>
    <w:rsid w:val="00A77968"/>
    <w:rsid w:val="00A824AB"/>
    <w:rsid w:val="00A83F0C"/>
    <w:rsid w:val="00A8411F"/>
    <w:rsid w:val="00A86912"/>
    <w:rsid w:val="00A87DD3"/>
    <w:rsid w:val="00A9148F"/>
    <w:rsid w:val="00A9307D"/>
    <w:rsid w:val="00A9379E"/>
    <w:rsid w:val="00A94F75"/>
    <w:rsid w:val="00A95CC7"/>
    <w:rsid w:val="00A97432"/>
    <w:rsid w:val="00AA17EA"/>
    <w:rsid w:val="00AA1B1F"/>
    <w:rsid w:val="00AA34F8"/>
    <w:rsid w:val="00AA4BC6"/>
    <w:rsid w:val="00AB27F9"/>
    <w:rsid w:val="00AB2E61"/>
    <w:rsid w:val="00AB3158"/>
    <w:rsid w:val="00AB7068"/>
    <w:rsid w:val="00AC0132"/>
    <w:rsid w:val="00AC2320"/>
    <w:rsid w:val="00AC5D07"/>
    <w:rsid w:val="00AD0C84"/>
    <w:rsid w:val="00AD367C"/>
    <w:rsid w:val="00AD422E"/>
    <w:rsid w:val="00AD5CF1"/>
    <w:rsid w:val="00AD63AB"/>
    <w:rsid w:val="00AD755B"/>
    <w:rsid w:val="00AD7EB0"/>
    <w:rsid w:val="00AE1EF6"/>
    <w:rsid w:val="00AE2147"/>
    <w:rsid w:val="00AE2790"/>
    <w:rsid w:val="00AE3669"/>
    <w:rsid w:val="00AF0B17"/>
    <w:rsid w:val="00AF22D1"/>
    <w:rsid w:val="00AF3D2D"/>
    <w:rsid w:val="00AF50DD"/>
    <w:rsid w:val="00B0258F"/>
    <w:rsid w:val="00B0511A"/>
    <w:rsid w:val="00B077BB"/>
    <w:rsid w:val="00B10798"/>
    <w:rsid w:val="00B10FCF"/>
    <w:rsid w:val="00B11BCF"/>
    <w:rsid w:val="00B14E5D"/>
    <w:rsid w:val="00B15A60"/>
    <w:rsid w:val="00B17CCB"/>
    <w:rsid w:val="00B23579"/>
    <w:rsid w:val="00B23A1B"/>
    <w:rsid w:val="00B322C3"/>
    <w:rsid w:val="00B361CC"/>
    <w:rsid w:val="00B40CA0"/>
    <w:rsid w:val="00B44E7B"/>
    <w:rsid w:val="00B454AD"/>
    <w:rsid w:val="00B51E97"/>
    <w:rsid w:val="00B53BAD"/>
    <w:rsid w:val="00B5561A"/>
    <w:rsid w:val="00B56F8D"/>
    <w:rsid w:val="00B60931"/>
    <w:rsid w:val="00B64545"/>
    <w:rsid w:val="00B667AE"/>
    <w:rsid w:val="00B67638"/>
    <w:rsid w:val="00B70471"/>
    <w:rsid w:val="00B7240F"/>
    <w:rsid w:val="00B72729"/>
    <w:rsid w:val="00B732FE"/>
    <w:rsid w:val="00B747B9"/>
    <w:rsid w:val="00B802CC"/>
    <w:rsid w:val="00B809AF"/>
    <w:rsid w:val="00B842E0"/>
    <w:rsid w:val="00B85750"/>
    <w:rsid w:val="00B864A8"/>
    <w:rsid w:val="00B87121"/>
    <w:rsid w:val="00B87C6D"/>
    <w:rsid w:val="00B92239"/>
    <w:rsid w:val="00B92961"/>
    <w:rsid w:val="00B9429B"/>
    <w:rsid w:val="00B95069"/>
    <w:rsid w:val="00B95B5F"/>
    <w:rsid w:val="00B96C34"/>
    <w:rsid w:val="00B96EF1"/>
    <w:rsid w:val="00BA0B5D"/>
    <w:rsid w:val="00BA0CAA"/>
    <w:rsid w:val="00BA2C14"/>
    <w:rsid w:val="00BA35E6"/>
    <w:rsid w:val="00BA7F73"/>
    <w:rsid w:val="00BB0824"/>
    <w:rsid w:val="00BB1DD3"/>
    <w:rsid w:val="00BB2E8E"/>
    <w:rsid w:val="00BB3060"/>
    <w:rsid w:val="00BB3B26"/>
    <w:rsid w:val="00BB5AD5"/>
    <w:rsid w:val="00BB6441"/>
    <w:rsid w:val="00BB7B33"/>
    <w:rsid w:val="00BC0184"/>
    <w:rsid w:val="00BC0E3D"/>
    <w:rsid w:val="00BC6CA4"/>
    <w:rsid w:val="00BC7286"/>
    <w:rsid w:val="00BC7FA8"/>
    <w:rsid w:val="00BD14B7"/>
    <w:rsid w:val="00BD20DD"/>
    <w:rsid w:val="00BD29A9"/>
    <w:rsid w:val="00BD3A4E"/>
    <w:rsid w:val="00BD6C49"/>
    <w:rsid w:val="00BD7CB1"/>
    <w:rsid w:val="00BE0BBC"/>
    <w:rsid w:val="00BE0D15"/>
    <w:rsid w:val="00BE0E3B"/>
    <w:rsid w:val="00BE1321"/>
    <w:rsid w:val="00BE2E1A"/>
    <w:rsid w:val="00BE46F9"/>
    <w:rsid w:val="00BE7992"/>
    <w:rsid w:val="00BE7B1A"/>
    <w:rsid w:val="00BF02DB"/>
    <w:rsid w:val="00BF5298"/>
    <w:rsid w:val="00BF78F3"/>
    <w:rsid w:val="00BF7AA8"/>
    <w:rsid w:val="00BF7B71"/>
    <w:rsid w:val="00C03F5F"/>
    <w:rsid w:val="00C10A04"/>
    <w:rsid w:val="00C1240C"/>
    <w:rsid w:val="00C143E1"/>
    <w:rsid w:val="00C20B51"/>
    <w:rsid w:val="00C27A83"/>
    <w:rsid w:val="00C32A7B"/>
    <w:rsid w:val="00C33085"/>
    <w:rsid w:val="00C340A7"/>
    <w:rsid w:val="00C34606"/>
    <w:rsid w:val="00C37DA5"/>
    <w:rsid w:val="00C40DA2"/>
    <w:rsid w:val="00C42CFE"/>
    <w:rsid w:val="00C432A5"/>
    <w:rsid w:val="00C43B45"/>
    <w:rsid w:val="00C45087"/>
    <w:rsid w:val="00C45C6F"/>
    <w:rsid w:val="00C5239D"/>
    <w:rsid w:val="00C53DA5"/>
    <w:rsid w:val="00C548C0"/>
    <w:rsid w:val="00C561E5"/>
    <w:rsid w:val="00C60B5E"/>
    <w:rsid w:val="00C60ED6"/>
    <w:rsid w:val="00C62B7B"/>
    <w:rsid w:val="00C66002"/>
    <w:rsid w:val="00C674A4"/>
    <w:rsid w:val="00C675A6"/>
    <w:rsid w:val="00C707C8"/>
    <w:rsid w:val="00C73192"/>
    <w:rsid w:val="00C74F91"/>
    <w:rsid w:val="00C76019"/>
    <w:rsid w:val="00C83667"/>
    <w:rsid w:val="00C841BA"/>
    <w:rsid w:val="00C84F4E"/>
    <w:rsid w:val="00C8737B"/>
    <w:rsid w:val="00C87A4D"/>
    <w:rsid w:val="00C90629"/>
    <w:rsid w:val="00C90BC8"/>
    <w:rsid w:val="00C928F6"/>
    <w:rsid w:val="00C92974"/>
    <w:rsid w:val="00C93438"/>
    <w:rsid w:val="00C937AB"/>
    <w:rsid w:val="00C93E3E"/>
    <w:rsid w:val="00C95AEA"/>
    <w:rsid w:val="00C9642D"/>
    <w:rsid w:val="00C97D53"/>
    <w:rsid w:val="00CA10D6"/>
    <w:rsid w:val="00CA2F61"/>
    <w:rsid w:val="00CA44FC"/>
    <w:rsid w:val="00CA480E"/>
    <w:rsid w:val="00CA5595"/>
    <w:rsid w:val="00CA6673"/>
    <w:rsid w:val="00CA6FE7"/>
    <w:rsid w:val="00CB123F"/>
    <w:rsid w:val="00CB1DA4"/>
    <w:rsid w:val="00CB2F03"/>
    <w:rsid w:val="00CB4602"/>
    <w:rsid w:val="00CB4986"/>
    <w:rsid w:val="00CC107C"/>
    <w:rsid w:val="00CC2333"/>
    <w:rsid w:val="00CC5354"/>
    <w:rsid w:val="00CD2E2C"/>
    <w:rsid w:val="00CD2F42"/>
    <w:rsid w:val="00CD3747"/>
    <w:rsid w:val="00CD37E4"/>
    <w:rsid w:val="00CD459C"/>
    <w:rsid w:val="00CD4D24"/>
    <w:rsid w:val="00CD7397"/>
    <w:rsid w:val="00CE28F0"/>
    <w:rsid w:val="00CE2CCF"/>
    <w:rsid w:val="00CE6244"/>
    <w:rsid w:val="00CE7433"/>
    <w:rsid w:val="00CE79E0"/>
    <w:rsid w:val="00CF1261"/>
    <w:rsid w:val="00CF13EE"/>
    <w:rsid w:val="00CF145F"/>
    <w:rsid w:val="00CF20E9"/>
    <w:rsid w:val="00CF34CD"/>
    <w:rsid w:val="00CF70B1"/>
    <w:rsid w:val="00D01219"/>
    <w:rsid w:val="00D02D68"/>
    <w:rsid w:val="00D02E9F"/>
    <w:rsid w:val="00D074E6"/>
    <w:rsid w:val="00D07611"/>
    <w:rsid w:val="00D07A20"/>
    <w:rsid w:val="00D110E1"/>
    <w:rsid w:val="00D11E65"/>
    <w:rsid w:val="00D14BD7"/>
    <w:rsid w:val="00D15690"/>
    <w:rsid w:val="00D163E4"/>
    <w:rsid w:val="00D17569"/>
    <w:rsid w:val="00D25217"/>
    <w:rsid w:val="00D25C54"/>
    <w:rsid w:val="00D27811"/>
    <w:rsid w:val="00D27B1E"/>
    <w:rsid w:val="00D27ED4"/>
    <w:rsid w:val="00D30DB4"/>
    <w:rsid w:val="00D33AD9"/>
    <w:rsid w:val="00D357F2"/>
    <w:rsid w:val="00D37F8E"/>
    <w:rsid w:val="00D4082E"/>
    <w:rsid w:val="00D41AA5"/>
    <w:rsid w:val="00D430C7"/>
    <w:rsid w:val="00D43674"/>
    <w:rsid w:val="00D47AFA"/>
    <w:rsid w:val="00D47E63"/>
    <w:rsid w:val="00D5059C"/>
    <w:rsid w:val="00D5098B"/>
    <w:rsid w:val="00D516C4"/>
    <w:rsid w:val="00D51C55"/>
    <w:rsid w:val="00D51D76"/>
    <w:rsid w:val="00D54FCE"/>
    <w:rsid w:val="00D555CF"/>
    <w:rsid w:val="00D55924"/>
    <w:rsid w:val="00D57942"/>
    <w:rsid w:val="00D60046"/>
    <w:rsid w:val="00D60526"/>
    <w:rsid w:val="00D62D3D"/>
    <w:rsid w:val="00D668EB"/>
    <w:rsid w:val="00D70F45"/>
    <w:rsid w:val="00D711F0"/>
    <w:rsid w:val="00D76C5D"/>
    <w:rsid w:val="00D8084B"/>
    <w:rsid w:val="00D824DB"/>
    <w:rsid w:val="00D82809"/>
    <w:rsid w:val="00D83E52"/>
    <w:rsid w:val="00D840DF"/>
    <w:rsid w:val="00D8482C"/>
    <w:rsid w:val="00D848BB"/>
    <w:rsid w:val="00D87DC0"/>
    <w:rsid w:val="00D95874"/>
    <w:rsid w:val="00D95A0A"/>
    <w:rsid w:val="00D96C60"/>
    <w:rsid w:val="00DA4D4C"/>
    <w:rsid w:val="00DA5414"/>
    <w:rsid w:val="00DB0218"/>
    <w:rsid w:val="00DB039C"/>
    <w:rsid w:val="00DB0CF6"/>
    <w:rsid w:val="00DB0DD5"/>
    <w:rsid w:val="00DB0F98"/>
    <w:rsid w:val="00DB1D3C"/>
    <w:rsid w:val="00DB2439"/>
    <w:rsid w:val="00DB4AD5"/>
    <w:rsid w:val="00DB572E"/>
    <w:rsid w:val="00DB5EE5"/>
    <w:rsid w:val="00DB6586"/>
    <w:rsid w:val="00DB750A"/>
    <w:rsid w:val="00DB7A35"/>
    <w:rsid w:val="00DC2921"/>
    <w:rsid w:val="00DC2B32"/>
    <w:rsid w:val="00DC73EC"/>
    <w:rsid w:val="00DD3618"/>
    <w:rsid w:val="00DD7D2D"/>
    <w:rsid w:val="00DE04F8"/>
    <w:rsid w:val="00DE0914"/>
    <w:rsid w:val="00DE20BD"/>
    <w:rsid w:val="00DE4068"/>
    <w:rsid w:val="00DE4BA7"/>
    <w:rsid w:val="00DE642E"/>
    <w:rsid w:val="00DF05D3"/>
    <w:rsid w:val="00DF067D"/>
    <w:rsid w:val="00DF0CF6"/>
    <w:rsid w:val="00DF2286"/>
    <w:rsid w:val="00DF4A1B"/>
    <w:rsid w:val="00DF5711"/>
    <w:rsid w:val="00DF585B"/>
    <w:rsid w:val="00DF6E59"/>
    <w:rsid w:val="00E10204"/>
    <w:rsid w:val="00E121C8"/>
    <w:rsid w:val="00E12450"/>
    <w:rsid w:val="00E142D0"/>
    <w:rsid w:val="00E1524F"/>
    <w:rsid w:val="00E1702F"/>
    <w:rsid w:val="00E21F00"/>
    <w:rsid w:val="00E22DBC"/>
    <w:rsid w:val="00E254BB"/>
    <w:rsid w:val="00E25DB6"/>
    <w:rsid w:val="00E262B6"/>
    <w:rsid w:val="00E26E53"/>
    <w:rsid w:val="00E30D2C"/>
    <w:rsid w:val="00E31306"/>
    <w:rsid w:val="00E32C76"/>
    <w:rsid w:val="00E3352A"/>
    <w:rsid w:val="00E34429"/>
    <w:rsid w:val="00E34DEE"/>
    <w:rsid w:val="00E36448"/>
    <w:rsid w:val="00E376C7"/>
    <w:rsid w:val="00E413AD"/>
    <w:rsid w:val="00E42577"/>
    <w:rsid w:val="00E43B23"/>
    <w:rsid w:val="00E461DC"/>
    <w:rsid w:val="00E51582"/>
    <w:rsid w:val="00E5344A"/>
    <w:rsid w:val="00E55503"/>
    <w:rsid w:val="00E57CC2"/>
    <w:rsid w:val="00E6138D"/>
    <w:rsid w:val="00E61A7B"/>
    <w:rsid w:val="00E6540B"/>
    <w:rsid w:val="00E65F77"/>
    <w:rsid w:val="00E70434"/>
    <w:rsid w:val="00E70F9A"/>
    <w:rsid w:val="00E733BF"/>
    <w:rsid w:val="00E74A8C"/>
    <w:rsid w:val="00E74C36"/>
    <w:rsid w:val="00E811D3"/>
    <w:rsid w:val="00E83DCE"/>
    <w:rsid w:val="00E854C7"/>
    <w:rsid w:val="00E86AB3"/>
    <w:rsid w:val="00E873AB"/>
    <w:rsid w:val="00E874DC"/>
    <w:rsid w:val="00E934E2"/>
    <w:rsid w:val="00E94E22"/>
    <w:rsid w:val="00E979D9"/>
    <w:rsid w:val="00E97C4F"/>
    <w:rsid w:val="00EA1124"/>
    <w:rsid w:val="00EA2443"/>
    <w:rsid w:val="00EA3746"/>
    <w:rsid w:val="00EA4BC4"/>
    <w:rsid w:val="00EA66A6"/>
    <w:rsid w:val="00EA7584"/>
    <w:rsid w:val="00EB1436"/>
    <w:rsid w:val="00EB1B1A"/>
    <w:rsid w:val="00EB2441"/>
    <w:rsid w:val="00EB2BB0"/>
    <w:rsid w:val="00EB320C"/>
    <w:rsid w:val="00EB394D"/>
    <w:rsid w:val="00EB72E9"/>
    <w:rsid w:val="00EC1209"/>
    <w:rsid w:val="00EC1C74"/>
    <w:rsid w:val="00EC21F8"/>
    <w:rsid w:val="00EC2214"/>
    <w:rsid w:val="00EC4056"/>
    <w:rsid w:val="00EC4C1B"/>
    <w:rsid w:val="00EC4FCB"/>
    <w:rsid w:val="00ED2FF7"/>
    <w:rsid w:val="00ED53D5"/>
    <w:rsid w:val="00ED598E"/>
    <w:rsid w:val="00ED643A"/>
    <w:rsid w:val="00EE305C"/>
    <w:rsid w:val="00EE331E"/>
    <w:rsid w:val="00EE61C2"/>
    <w:rsid w:val="00EE6A8D"/>
    <w:rsid w:val="00EF0160"/>
    <w:rsid w:val="00EF1012"/>
    <w:rsid w:val="00EF29C6"/>
    <w:rsid w:val="00EF3B77"/>
    <w:rsid w:val="00F029F2"/>
    <w:rsid w:val="00F04AFB"/>
    <w:rsid w:val="00F05062"/>
    <w:rsid w:val="00F07143"/>
    <w:rsid w:val="00F071B6"/>
    <w:rsid w:val="00F07232"/>
    <w:rsid w:val="00F07C80"/>
    <w:rsid w:val="00F1327A"/>
    <w:rsid w:val="00F13ADB"/>
    <w:rsid w:val="00F14695"/>
    <w:rsid w:val="00F150F0"/>
    <w:rsid w:val="00F1542A"/>
    <w:rsid w:val="00F16FF1"/>
    <w:rsid w:val="00F205AD"/>
    <w:rsid w:val="00F21AF8"/>
    <w:rsid w:val="00F21B08"/>
    <w:rsid w:val="00F228BD"/>
    <w:rsid w:val="00F23F7C"/>
    <w:rsid w:val="00F243F3"/>
    <w:rsid w:val="00F25230"/>
    <w:rsid w:val="00F25AD9"/>
    <w:rsid w:val="00F2652A"/>
    <w:rsid w:val="00F27D54"/>
    <w:rsid w:val="00F318B7"/>
    <w:rsid w:val="00F31A00"/>
    <w:rsid w:val="00F35683"/>
    <w:rsid w:val="00F424A2"/>
    <w:rsid w:val="00F424A3"/>
    <w:rsid w:val="00F426E6"/>
    <w:rsid w:val="00F42DAC"/>
    <w:rsid w:val="00F46811"/>
    <w:rsid w:val="00F509B0"/>
    <w:rsid w:val="00F5227B"/>
    <w:rsid w:val="00F52EB8"/>
    <w:rsid w:val="00F52F75"/>
    <w:rsid w:val="00F532FC"/>
    <w:rsid w:val="00F53FF8"/>
    <w:rsid w:val="00F55764"/>
    <w:rsid w:val="00F56EAE"/>
    <w:rsid w:val="00F64979"/>
    <w:rsid w:val="00F662F6"/>
    <w:rsid w:val="00F748D9"/>
    <w:rsid w:val="00F765AD"/>
    <w:rsid w:val="00F76AEA"/>
    <w:rsid w:val="00F833D0"/>
    <w:rsid w:val="00F83E36"/>
    <w:rsid w:val="00F84664"/>
    <w:rsid w:val="00F84899"/>
    <w:rsid w:val="00F86A43"/>
    <w:rsid w:val="00F875E3"/>
    <w:rsid w:val="00F96943"/>
    <w:rsid w:val="00F97847"/>
    <w:rsid w:val="00F979B5"/>
    <w:rsid w:val="00FA05AE"/>
    <w:rsid w:val="00FA55F7"/>
    <w:rsid w:val="00FB23D2"/>
    <w:rsid w:val="00FB25EC"/>
    <w:rsid w:val="00FB2BBD"/>
    <w:rsid w:val="00FB5E3D"/>
    <w:rsid w:val="00FB662E"/>
    <w:rsid w:val="00FC2C18"/>
    <w:rsid w:val="00FC5704"/>
    <w:rsid w:val="00FC763D"/>
    <w:rsid w:val="00FD05A4"/>
    <w:rsid w:val="00FD0E05"/>
    <w:rsid w:val="00FD20F3"/>
    <w:rsid w:val="00FD39DF"/>
    <w:rsid w:val="00FD7902"/>
    <w:rsid w:val="00FE2AD2"/>
    <w:rsid w:val="00FE2C36"/>
    <w:rsid w:val="00FE3EFD"/>
    <w:rsid w:val="00FE49DE"/>
    <w:rsid w:val="00FE52A1"/>
    <w:rsid w:val="00FE73AD"/>
    <w:rsid w:val="00FF3CC9"/>
    <w:rsid w:val="00FF558E"/>
    <w:rsid w:val="00FF7E20"/>
    <w:rsid w:val="0D6D44DB"/>
    <w:rsid w:val="11757920"/>
    <w:rsid w:val="1AE44EA5"/>
    <w:rsid w:val="2D367A3A"/>
    <w:rsid w:val="4B4615A0"/>
    <w:rsid w:val="575E0CD6"/>
    <w:rsid w:val="66E5F196"/>
    <w:rsid w:val="72B7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26456"/>
  <w15:chartTrackingRefBased/>
  <w15:docId w15:val="{63CB1A72-8133-4177-B8E1-AA2F5331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D3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semiHidden/>
    <w:locked/>
    <w:rsid w:val="002F274C"/>
    <w:pPr>
      <w:keepNext/>
      <w:numPr>
        <w:numId w:val="12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4"/>
    <w:semiHidden/>
    <w:rsid w:val="002F274C"/>
    <w:pPr>
      <w:keepNext/>
      <w:numPr>
        <w:ilvl w:val="1"/>
        <w:numId w:val="12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3978B6"/>
    <w:pPr>
      <w:keepNext/>
      <w:numPr>
        <w:ilvl w:val="2"/>
        <w:numId w:val="12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A6FE7"/>
    <w:pPr>
      <w:keepNext/>
      <w:keepLines/>
      <w:numPr>
        <w:ilvl w:val="3"/>
        <w:numId w:val="12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A6FE7"/>
    <w:pPr>
      <w:keepNext/>
      <w:keepLines/>
      <w:numPr>
        <w:ilvl w:val="4"/>
        <w:numId w:val="12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A6FE7"/>
    <w:pPr>
      <w:keepNext/>
      <w:keepLines/>
      <w:numPr>
        <w:ilvl w:val="5"/>
        <w:numId w:val="12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A6FE7"/>
    <w:pPr>
      <w:keepNext/>
      <w:keepLines/>
      <w:numPr>
        <w:ilvl w:val="6"/>
        <w:numId w:val="12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A6FE7"/>
    <w:pPr>
      <w:keepNext/>
      <w:keepLines/>
      <w:numPr>
        <w:ilvl w:val="7"/>
        <w:numId w:val="12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A6FE7"/>
    <w:pPr>
      <w:keepNext/>
      <w:keepLines/>
      <w:numPr>
        <w:ilvl w:val="8"/>
        <w:numId w:val="12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semiHidden/>
    <w:rsid w:val="003C1AE7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4"/>
    <w:semiHidden/>
    <w:rsid w:val="00292B32"/>
    <w:rPr>
      <w:rFonts w:ascii="Segoe UI" w:eastAsia="Times New Roman" w:hAnsi="Segoe UI" w:cs="Segoe UI"/>
      <w:b/>
      <w:bCs/>
      <w:i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292B32"/>
    <w:rPr>
      <w:rFonts w:ascii="Arial" w:eastAsia="Times New Roman" w:hAnsi="Arial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292B32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92B32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92B32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92B32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92B32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92B32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semiHidden/>
    <w:rsid w:val="00CA6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8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3E36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83E36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rsid w:val="00CA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A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3E36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A6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FE7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3D5027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8337DE"/>
    <w:pPr>
      <w:numPr>
        <w:numId w:val="4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D43674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5439FF"/>
    <w:rPr>
      <w:sz w:val="22"/>
    </w:rPr>
  </w:style>
  <w:style w:type="paragraph" w:customStyle="1" w:styleId="TableTxt-QS">
    <w:name w:val="TableTxt-QS"/>
    <w:link w:val="TableTxt-QSChar"/>
    <w:uiPriority w:val="3"/>
    <w:qFormat/>
    <w:rsid w:val="005439FF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87287C"/>
    <w:pPr>
      <w:numPr>
        <w:numId w:val="13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F35683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690EC7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A6FE7"/>
  </w:style>
  <w:style w:type="paragraph" w:customStyle="1" w:styleId="TableHeader-QS">
    <w:name w:val="TableHeader-QS"/>
    <w:basedOn w:val="Normal"/>
    <w:uiPriority w:val="7"/>
    <w:qFormat/>
    <w:rsid w:val="005439FF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87287C"/>
    <w:pPr>
      <w:numPr>
        <w:numId w:val="14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87287C"/>
    <w:pPr>
      <w:numPr>
        <w:numId w:val="15"/>
      </w:numPr>
    </w:pPr>
  </w:style>
  <w:style w:type="paragraph" w:customStyle="1" w:styleId="H1-Txt-QS">
    <w:name w:val="H1-Txt-QS"/>
    <w:basedOn w:val="H1-QS"/>
    <w:uiPriority w:val="1"/>
    <w:semiHidden/>
    <w:unhideWhenUsed/>
    <w:rsid w:val="008A43E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6FE7"/>
  </w:style>
  <w:style w:type="paragraph" w:styleId="Footer">
    <w:name w:val="footer"/>
    <w:basedOn w:val="Normal"/>
    <w:link w:val="Foot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6FE7"/>
  </w:style>
  <w:style w:type="paragraph" w:customStyle="1" w:styleId="QS-NOTE-Style">
    <w:name w:val="QS-NOTE-Style"/>
    <w:next w:val="Normal"/>
    <w:semiHidden/>
    <w:rsid w:val="00826F16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82552F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690EC7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533DBA"/>
  </w:style>
  <w:style w:type="paragraph" w:styleId="TOCHeading">
    <w:name w:val="TOC Heading"/>
    <w:basedOn w:val="Heading1"/>
    <w:next w:val="Normal"/>
    <w:uiPriority w:val="46"/>
    <w:qFormat/>
    <w:rsid w:val="00690EC7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42631E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5D238C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241FE7"/>
  </w:style>
  <w:style w:type="paragraph" w:styleId="Caption">
    <w:name w:val="caption"/>
    <w:next w:val="Normal"/>
    <w:uiPriority w:val="35"/>
    <w:semiHidden/>
    <w:qFormat/>
    <w:rsid w:val="00690EC7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D05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05A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05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5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05A4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794B8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3A44C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3A44C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90BC8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292B32"/>
    <w:rPr>
      <w:rFonts w:ascii="Segoe UI" w:hAnsi="Segoe UI" w:cs="Segoe UI"/>
      <w:b/>
      <w:bCs/>
      <w:noProof/>
      <w:kern w:val="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80613B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394868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102C8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8C051E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3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AC5D07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3C1AE7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BB1DD3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BB1DD3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A77968"/>
    <w:pPr>
      <w:numPr>
        <w:numId w:val="3"/>
      </w:numPr>
      <w:spacing w:before="120" w:after="120"/>
      <w:ind w:left="1080"/>
    </w:pPr>
    <w:rPr>
      <w:rFonts w:ascii="Segoe UI" w:eastAsia="Times New Roman" w:hAnsi="Segoe UI" w:cs="Segoe UI"/>
      <w:bCs/>
      <w:iCs/>
      <w:sz w:val="20"/>
      <w:szCs w:val="20"/>
    </w:rPr>
  </w:style>
  <w:style w:type="paragraph" w:customStyle="1" w:styleId="BodyTxt-Bullet2-QS">
    <w:name w:val="BodyTxt-Bullet(2)-QS"/>
    <w:link w:val="BodyTxt-Bullet2-QSChar"/>
    <w:uiPriority w:val="9"/>
    <w:qFormat/>
    <w:rsid w:val="00A77968"/>
    <w:pPr>
      <w:numPr>
        <w:ilvl w:val="1"/>
        <w:numId w:val="4"/>
      </w:numPr>
      <w:spacing w:before="120" w:after="120"/>
    </w:pPr>
    <w:rPr>
      <w:rFonts w:ascii="Segoe UI" w:eastAsia="Times New Roman" w:hAnsi="Segoe UI" w:cs="Segoe UI"/>
      <w:iCs/>
      <w:sz w:val="20"/>
      <w:szCs w:val="20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BB1DD3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BB1DD3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33C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F96943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F96943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87287C"/>
    <w:pPr>
      <w:keepLines/>
      <w:numPr>
        <w:numId w:val="5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87287C"/>
    <w:pPr>
      <w:keepLines/>
      <w:numPr>
        <w:numId w:val="6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87287C"/>
    <w:pPr>
      <w:keepLines/>
      <w:numPr>
        <w:numId w:val="7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87287C"/>
    <w:pPr>
      <w:keepLines/>
      <w:numPr>
        <w:ilvl w:val="1"/>
        <w:numId w:val="10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9568D0"/>
  </w:style>
  <w:style w:type="paragraph" w:customStyle="1" w:styleId="L1-num-QS">
    <w:name w:val="L1-num-QS"/>
    <w:basedOn w:val="Normal"/>
    <w:uiPriority w:val="26"/>
    <w:rsid w:val="0087287C"/>
    <w:pPr>
      <w:keepLines/>
      <w:numPr>
        <w:numId w:val="8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87287C"/>
    <w:pPr>
      <w:keepLines/>
      <w:numPr>
        <w:numId w:val="9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87287C"/>
    <w:pPr>
      <w:keepLines/>
      <w:numPr>
        <w:ilvl w:val="2"/>
        <w:numId w:val="10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87287C"/>
    <w:pPr>
      <w:keepLines/>
      <w:numPr>
        <w:numId w:val="11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826F16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87287C"/>
    <w:pPr>
      <w:numPr>
        <w:numId w:val="19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F83E36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87287C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87287C"/>
    <w:pPr>
      <w:numPr>
        <w:numId w:val="21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87287C"/>
    <w:pPr>
      <w:numPr>
        <w:numId w:val="17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87287C"/>
    <w:pPr>
      <w:numPr>
        <w:numId w:val="23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87287C"/>
    <w:pPr>
      <w:numPr>
        <w:numId w:val="24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87287C"/>
    <w:pPr>
      <w:numPr>
        <w:numId w:val="22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87287C"/>
    <w:pPr>
      <w:numPr>
        <w:numId w:val="18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BF78F3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2D696F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D848BB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5F460C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085DAC"/>
    <w:pPr>
      <w:numPr>
        <w:numId w:val="25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377D50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377D50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ListBulletIndented">
    <w:name w:val="ListBulletIndented"/>
    <w:basedOn w:val="Normal"/>
    <w:rsid w:val="00E10204"/>
    <w:pPr>
      <w:numPr>
        <w:numId w:val="26"/>
      </w:numPr>
      <w:spacing w:before="0"/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paragraph" w:customStyle="1" w:styleId="Subheads">
    <w:name w:val="Subheads"/>
    <w:basedOn w:val="Normal"/>
    <w:rsid w:val="00E10204"/>
    <w:pPr>
      <w:spacing w:before="240"/>
    </w:pPr>
    <w:rPr>
      <w:rFonts w:ascii="Calibri" w:eastAsia="Times New Roman" w:hAnsi="Calibri" w:cs="Times New Roman"/>
      <w:b/>
      <w:kern w:val="0"/>
      <w:szCs w:val="32"/>
      <w:lang w:val="en-GB"/>
      <w14:ligatures w14:val="none"/>
    </w:rPr>
  </w:style>
  <w:style w:type="table" w:customStyle="1" w:styleId="MediumList2-Accent41">
    <w:name w:val="Medium List 2 - Accent 41"/>
    <w:basedOn w:val="TableNormal"/>
    <w:next w:val="MediumList2-Accent4"/>
    <w:uiPriority w:val="66"/>
    <w:rsid w:val="00A61B55"/>
    <w:rPr>
      <w:rFonts w:ascii="Cambria" w:eastAsia="MS Gothic" w:hAnsi="Cambria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cPr>
      <w:shd w:val="clear" w:color="auto" w:fill="FFFFFF" w:themeFill="background1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61B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ubBulletText3">
    <w:name w:val="Sub Bullet Text 3"/>
    <w:basedOn w:val="Normal"/>
    <w:rsid w:val="00F748D9"/>
    <w:pPr>
      <w:numPr>
        <w:numId w:val="27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table" w:styleId="GridTable4-Accent1">
    <w:name w:val="Grid Table 4 Accent 1"/>
    <w:basedOn w:val="TableNormal"/>
    <w:uiPriority w:val="49"/>
    <w:rsid w:val="00A73F07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Example">
    <w:name w:val="Example"/>
    <w:basedOn w:val="Normal"/>
    <w:link w:val="ExampleChar"/>
    <w:autoRedefine/>
    <w:qFormat/>
    <w:rsid w:val="00F029F2"/>
    <w:pPr>
      <w:keepLines/>
    </w:pPr>
    <w:rPr>
      <w:rFonts w:asciiTheme="minorHAnsi" w:eastAsia="Times New Roman" w:hAnsiTheme="minorHAnsi" w:cstheme="minorHAnsi"/>
      <w:color w:val="096F3C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F029F2"/>
    <w:rPr>
      <w:rFonts w:eastAsia="Times New Roman" w:cstheme="minorHAnsi"/>
      <w:color w:val="096F3C"/>
      <w:kern w:val="0"/>
      <w:sz w:val="20"/>
      <w:szCs w:val="20"/>
      <w:lang w:val="en-GB" w:eastAsia="ko-KR"/>
      <w14:ligatures w14:val="none"/>
    </w:rPr>
  </w:style>
  <w:style w:type="paragraph" w:customStyle="1" w:styleId="Instructions">
    <w:name w:val="Instructions"/>
    <w:basedOn w:val="H0-BodyText"/>
    <w:next w:val="Normal"/>
    <w:link w:val="InstructionsChar"/>
    <w:qFormat/>
    <w:rsid w:val="00F029F2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F029F2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lly-qualitydocs.veevavault.com/ui/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aj070\Desktop\Siddharth\Lilly\I3%20Refresh\DF\CSV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5F59B-2ECA-40E9-A306-0B2D58658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Procedure Template_10NOV2025</Template>
  <TotalTime>112</TotalTime>
  <Pages>5</Pages>
  <Words>1117</Words>
  <Characters>6172</Characters>
  <Application>Microsoft Office Word</Application>
  <DocSecurity>0</DocSecurity>
  <Lines>246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SOP Template</vt:lpstr>
    </vt:vector>
  </TitlesOfParts>
  <Company>Eli Lilly and Company</Company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SOP Template</dc:title>
  <dc:subject/>
  <dc:creator>Siddharthsinh Karansinh Raj</dc:creator>
  <cp:keywords/>
  <dc:description/>
  <cp:lastModifiedBy>Jennifer J Stamm</cp:lastModifiedBy>
  <cp:revision>175</cp:revision>
  <cp:lastPrinted>2025-04-18T17:58:00Z</cp:lastPrinted>
  <dcterms:created xsi:type="dcterms:W3CDTF">2026-01-29T07:09:00Z</dcterms:created>
  <dcterms:modified xsi:type="dcterms:W3CDTF">2026-05-27T15:30:00Z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GrammarlyDocumentId">
    <vt:lpwstr>5cea91e9-ba8f-4696-9dc6-5fb0270e6884</vt:lpwstr>
  </property>
  <property fmtid="{D5CDD505-2E9C-101B-9397-08002B2CF9AE}" pid="12" name="MediaServiceImageTags">
    <vt:lpwstr/>
  </property>
  <property fmtid="{D5CDD505-2E9C-101B-9397-08002B2CF9AE}" pid="13" name="docLang">
    <vt:lpwstr>en</vt:lpwstr>
  </property>
  <property fmtid="{D5CDD505-2E9C-101B-9397-08002B2CF9AE}" pid="14" name="Order">
    <vt:r8>79700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