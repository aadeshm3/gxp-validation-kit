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9DB72" w14:textId="4E71DEDD" w:rsidR="005F6139" w:rsidRPr="00A1532F" w:rsidRDefault="0035758A" w:rsidP="00A1532F">
      <w:pPr>
        <w:pStyle w:val="Instructions"/>
        <w:rPr>
          <w:rFonts w:eastAsia="Segoe UI"/>
        </w:rPr>
      </w:pPr>
      <w:bookmarkStart w:id="0" w:name="_Toc207383571"/>
      <w:bookmarkStart w:id="1" w:name="_Toc209441255"/>
      <w:bookmarkStart w:id="2" w:name="_Toc220602052"/>
      <w:r w:rsidRPr="0035758A">
        <w:rPr>
          <w:b/>
          <w:bCs/>
        </w:rPr>
        <w:t>Note</w:t>
      </w:r>
      <w:r>
        <w:t xml:space="preserve">: </w:t>
      </w:r>
      <w:r w:rsidRPr="008F609F">
        <w:t>T</w:t>
      </w:r>
      <w:r w:rsidRPr="00C46FB1">
        <w:rPr>
          <w:rFonts w:eastAsia="Segoe UI"/>
        </w:rPr>
        <w:t xml:space="preserve">his template is for use with </w:t>
      </w:r>
      <w:proofErr w:type="spellStart"/>
      <w:r w:rsidRPr="00C46FB1">
        <w:rPr>
          <w:rFonts w:eastAsia="Segoe UI"/>
        </w:rPr>
        <w:t>GxP</w:t>
      </w:r>
      <w:proofErr w:type="spellEnd"/>
      <w:r w:rsidRPr="00C46FB1">
        <w:rPr>
          <w:rFonts w:eastAsia="Segoe UI"/>
        </w:rPr>
        <w:t xml:space="preserve"> Regulated and Other Regulated computer systems. Robust Scripted testing is the default documentation type for: (1) GMP Direct Impact and GCP systems at the system level, OR (2) any requirement categorized as High Process Risk under the CSA approach. </w:t>
      </w:r>
    </w:p>
    <w:tbl>
      <w:tblPr>
        <w:tblStyle w:val="TableGrid"/>
        <w:tblW w:w="5008" w:type="pct"/>
        <w:jc w:val="center"/>
        <w:tblBorders>
          <w:top w:val="single" w:sz="8" w:space="0" w:color="auto"/>
          <w:left w:val="single" w:sz="8" w:space="0" w:color="auto"/>
          <w:bottom w:val="single" w:sz="8" w:space="0" w:color="auto"/>
          <w:right w:val="single" w:sz="8" w:space="0" w:color="auto"/>
        </w:tblBorders>
        <w:shd w:val="clear" w:color="auto" w:fill="FFF3CD"/>
        <w:tblLayout w:type="fixed"/>
        <w:tblLook w:val="04A0" w:firstRow="1" w:lastRow="0" w:firstColumn="1" w:lastColumn="0" w:noHBand="0" w:noVBand="1"/>
      </w:tblPr>
      <w:tblGrid>
        <w:gridCol w:w="10797"/>
      </w:tblGrid>
      <w:tr w:rsidR="004F3EB0" w:rsidRPr="005224DE" w14:paraId="7CE10437" w14:textId="77777777" w:rsidTr="00C56D2F">
        <w:trPr>
          <w:trHeight w:val="288"/>
          <w:tblHeader/>
          <w:jc w:val="center"/>
        </w:trPr>
        <w:tc>
          <w:tcPr>
            <w:tcW w:w="10797" w:type="dxa"/>
            <w:tcBorders>
              <w:top w:val="single" w:sz="8" w:space="0" w:color="auto"/>
              <w:left w:val="single" w:sz="8" w:space="0" w:color="auto"/>
              <w:bottom w:val="single" w:sz="4" w:space="0" w:color="auto"/>
              <w:right w:val="single" w:sz="8" w:space="0" w:color="auto"/>
            </w:tcBorders>
            <w:shd w:val="clear" w:color="auto" w:fill="FFF3CD"/>
            <w:vAlign w:val="center"/>
          </w:tcPr>
          <w:p w14:paraId="46BA8730" w14:textId="77777777" w:rsidR="004F3EB0" w:rsidRPr="005224DE" w:rsidRDefault="004F3EB0" w:rsidP="00D3653A">
            <w:pPr>
              <w:pStyle w:val="TableHeader-QS"/>
              <w:rPr>
                <w:b w:val="0"/>
                <w:bCs w:val="0"/>
                <w:kern w:val="2"/>
                <w:sz w:val="24"/>
                <w:szCs w:val="24"/>
                <w14:ligatures w14:val="standardContextual"/>
              </w:rPr>
            </w:pPr>
            <w:r w:rsidRPr="005224DE">
              <w:rPr>
                <w:kern w:val="2"/>
                <w:sz w:val="24"/>
                <w:szCs w:val="24"/>
                <w14:ligatures w14:val="standardContextual"/>
              </w:rPr>
              <w:t>INSTRUCTIONS – DELETE THIS PAGE BEFORE REVIEW</w:t>
            </w:r>
          </w:p>
        </w:tc>
      </w:tr>
      <w:tr w:rsidR="004F3EB0" w:rsidRPr="005224DE" w14:paraId="0EE2D754" w14:textId="77777777" w:rsidTr="00C56D2F">
        <w:trPr>
          <w:trHeight w:val="484"/>
          <w:jc w:val="center"/>
        </w:trPr>
        <w:tc>
          <w:tcPr>
            <w:tcW w:w="10797" w:type="dxa"/>
            <w:tcBorders>
              <w:top w:val="single" w:sz="4" w:space="0" w:color="auto"/>
              <w:left w:val="single" w:sz="8" w:space="0" w:color="auto"/>
              <w:bottom w:val="nil"/>
              <w:right w:val="single" w:sz="8" w:space="0" w:color="auto"/>
            </w:tcBorders>
            <w:shd w:val="clear" w:color="auto" w:fill="FFF3CD"/>
            <w:vAlign w:val="center"/>
          </w:tcPr>
          <w:p w14:paraId="5F6BB2A1" w14:textId="77777777" w:rsidR="004F3EB0" w:rsidRPr="005224DE" w:rsidRDefault="004F3EB0" w:rsidP="00C56D2F">
            <w:pPr>
              <w:keepNext/>
              <w:spacing w:before="360" w:after="60"/>
              <w:ind w:left="792" w:hanging="734"/>
              <w:rPr>
                <w:rFonts w:cs="Segoe UI"/>
                <w:b/>
                <w:bCs/>
                <w:caps/>
                <w:sz w:val="24"/>
                <w:szCs w:val="28"/>
              </w:rPr>
            </w:pPr>
            <w:r w:rsidRPr="005224DE">
              <w:rPr>
                <w:rFonts w:cs="Segoe UI"/>
                <w:b/>
                <w:bCs/>
                <w:caps/>
                <w:noProof/>
                <w:sz w:val="24"/>
                <w:szCs w:val="28"/>
              </w:rPr>
              <w:drawing>
                <wp:inline distT="0" distB="0" distL="0" distR="0" wp14:anchorId="42BCCF23" wp14:editId="60634CC0">
                  <wp:extent cx="207818" cy="207818"/>
                  <wp:effectExtent l="0" t="0" r="0" b="0"/>
                  <wp:docPr id="839212434" name="Graphic 1" descr="Stop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37498" name="Graphic 1487437498" descr="Stop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13951" cy="213951"/>
                          </a:xfrm>
                          <a:prstGeom prst="rect">
                            <a:avLst/>
                          </a:prstGeom>
                        </pic:spPr>
                      </pic:pic>
                    </a:graphicData>
                  </a:graphic>
                </wp:inline>
              </w:drawing>
            </w:r>
            <w:r w:rsidRPr="005224DE">
              <w:rPr>
                <w:rFonts w:cs="Segoe UI"/>
                <w:b/>
                <w:bCs/>
                <w:caps/>
                <w:sz w:val="24"/>
                <w:szCs w:val="28"/>
              </w:rPr>
              <w:t>CREATING NEW DOCUMENTS</w:t>
            </w:r>
          </w:p>
          <w:p w14:paraId="41B0C60C" w14:textId="77777777" w:rsidR="004F3EB0" w:rsidRPr="005224DE" w:rsidRDefault="004F3EB0" w:rsidP="00C56D2F">
            <w:pPr>
              <w:ind w:left="58"/>
              <w:rPr>
                <w:rFonts w:cs="Segoe UI"/>
              </w:rPr>
            </w:pPr>
            <w:r w:rsidRPr="005224DE">
              <w:rPr>
                <w:rFonts w:cs="Segoe UI"/>
                <w:b/>
                <w:u w:val="single"/>
              </w:rPr>
              <w:t>STOP</w:t>
            </w:r>
            <w:r w:rsidRPr="005224DE">
              <w:rPr>
                <w:rFonts w:cs="Segoe UI"/>
                <w:b/>
              </w:rPr>
              <w:t>! DO NOT CREATE A DRAFT OF THIS TEMPLATE.</w:t>
            </w:r>
            <w:r w:rsidRPr="005224DE">
              <w:rPr>
                <w:rFonts w:cs="Segoe UI"/>
              </w:rPr>
              <w:t xml:space="preserve"> To create a new document from this template, use </w:t>
            </w:r>
            <w:r w:rsidRPr="005224DE">
              <w:rPr>
                <w:rFonts w:cs="Segoe UI"/>
                <w:b/>
                <w:bCs/>
              </w:rPr>
              <w:t>one</w:t>
            </w:r>
            <w:r w:rsidRPr="005224DE">
              <w:rPr>
                <w:rFonts w:cs="Segoe UI"/>
              </w:rPr>
              <w:t xml:space="preserve"> of the following options:</w:t>
            </w:r>
          </w:p>
          <w:p w14:paraId="35AA81FE" w14:textId="77777777" w:rsidR="004F3EB0" w:rsidRPr="005224DE" w:rsidRDefault="004F3EB0" w:rsidP="00C56D2F">
            <w:pPr>
              <w:ind w:left="810" w:hanging="360"/>
              <w:rPr>
                <w:rFonts w:cs="Segoe UI"/>
              </w:rPr>
            </w:pPr>
            <w:r w:rsidRPr="005224DE">
              <w:rPr>
                <w:rFonts w:cs="Segoe UI"/>
                <w:b/>
                <w:bCs/>
              </w:rPr>
              <w:t>Make a copy</w:t>
            </w:r>
            <w:r w:rsidRPr="005224DE">
              <w:rPr>
                <w:rFonts w:cs="Segoe UI"/>
              </w:rPr>
              <w:t xml:space="preserve"> - Make a copy functionality allows the user to copy metadata, including document type, from the Lilly designated template. The metadata can be updated as needed for the new document.</w:t>
            </w:r>
          </w:p>
          <w:p w14:paraId="6949B9A0" w14:textId="77777777" w:rsidR="004F3EB0" w:rsidRPr="005224DE" w:rsidRDefault="004F3EB0" w:rsidP="00C56D2F">
            <w:pPr>
              <w:ind w:left="810" w:hanging="360"/>
              <w:rPr>
                <w:rFonts w:cs="Segoe UI"/>
              </w:rPr>
            </w:pPr>
            <w:r w:rsidRPr="005224DE">
              <w:rPr>
                <w:rFonts w:cs="Segoe UI"/>
                <w:b/>
                <w:bCs/>
              </w:rPr>
              <w:t>+Create</w:t>
            </w:r>
            <w:r w:rsidRPr="005224DE">
              <w:rPr>
                <w:rFonts w:cs="Segoe UI"/>
              </w:rPr>
              <w:t xml:space="preserve"> - Create document from upload creates a new document from a Lilly designated template. When using this method, download the Lilly designated template source file, upload the new document, and populate the metadata.</w:t>
            </w:r>
          </w:p>
          <w:p w14:paraId="4C630C7C" w14:textId="172BAEC0" w:rsidR="004F3EB0" w:rsidRPr="005224DE" w:rsidRDefault="004F3EB0" w:rsidP="00C56D2F">
            <w:pPr>
              <w:ind w:left="58"/>
              <w:rPr>
                <w:rFonts w:cs="Segoe UI"/>
              </w:rPr>
            </w:pPr>
            <w:r w:rsidRPr="005224DE">
              <w:rPr>
                <w:rFonts w:cs="Segoe UI"/>
              </w:rPr>
              <w:t xml:space="preserve">Refer to </w:t>
            </w:r>
            <w:hyperlink r:id="rId13" w:anchor="doc_info/52303/?state_type=steady_state__v" w:history="1">
              <w:proofErr w:type="spellStart"/>
              <w:r w:rsidRPr="005224DE">
                <w:rPr>
                  <w:rFonts w:cs="Segoe UI"/>
                  <w:iCs/>
                  <w:color w:val="467886" w:themeColor="hyperlink"/>
                  <w:u w:val="single"/>
                </w:rPr>
                <w:t>T</w:t>
              </w:r>
              <w:r w:rsidRPr="005224DE">
                <w:rPr>
                  <w:rFonts w:cs="Segoe UI"/>
                  <w:color w:val="467886" w:themeColor="hyperlink"/>
                  <w:u w:val="single"/>
                </w:rPr>
                <w:t>ech@Lilly</w:t>
              </w:r>
              <w:proofErr w:type="spellEnd"/>
              <w:r w:rsidRPr="005224DE">
                <w:rPr>
                  <w:rFonts w:cs="Segoe UI"/>
                  <w:color w:val="467886" w:themeColor="hyperlink"/>
                  <w:u w:val="single"/>
                </w:rPr>
                <w:t xml:space="preserve"> (IDS) </w:t>
              </w:r>
              <w:r w:rsidRPr="005224DE">
                <w:rPr>
                  <w:rFonts w:cs="Segoe UI"/>
                  <w:iCs/>
                  <w:color w:val="467886" w:themeColor="hyperlink"/>
                  <w:u w:val="single"/>
                </w:rPr>
                <w:t xml:space="preserve">Validation Deliverable Mapping for </w:t>
              </w:r>
              <w:proofErr w:type="spellStart"/>
              <w:r w:rsidRPr="005224DE">
                <w:rPr>
                  <w:rFonts w:cs="Segoe UI"/>
                  <w:iCs/>
                  <w:color w:val="467886" w:themeColor="hyperlink"/>
                  <w:u w:val="single"/>
                </w:rPr>
                <w:t>QualityDocs</w:t>
              </w:r>
              <w:proofErr w:type="spellEnd"/>
            </w:hyperlink>
            <w:r w:rsidRPr="005224DE">
              <w:rPr>
                <w:rFonts w:cs="Segoe UI"/>
              </w:rPr>
              <w:t xml:space="preserve"> for metadata guidance.</w:t>
            </w:r>
          </w:p>
        </w:tc>
      </w:tr>
      <w:tr w:rsidR="004F3EB0" w:rsidRPr="005224DE" w14:paraId="496F026C" w14:textId="77777777" w:rsidTr="00C56D2F">
        <w:trPr>
          <w:trHeight w:val="484"/>
          <w:jc w:val="center"/>
        </w:trPr>
        <w:tc>
          <w:tcPr>
            <w:tcW w:w="10797" w:type="dxa"/>
            <w:tcBorders>
              <w:top w:val="nil"/>
              <w:left w:val="single" w:sz="8" w:space="0" w:color="auto"/>
              <w:bottom w:val="single" w:sz="4" w:space="0" w:color="auto"/>
              <w:right w:val="single" w:sz="8" w:space="0" w:color="auto"/>
            </w:tcBorders>
            <w:shd w:val="clear" w:color="auto" w:fill="FFF3CD"/>
            <w:vAlign w:val="center"/>
          </w:tcPr>
          <w:p w14:paraId="2F6B62AC" w14:textId="77777777" w:rsidR="004F3EB0" w:rsidRPr="005224DE" w:rsidRDefault="004F3EB0" w:rsidP="00C56D2F">
            <w:pPr>
              <w:keepNext/>
              <w:spacing w:before="360" w:after="60"/>
              <w:ind w:left="792" w:hanging="734"/>
              <w:rPr>
                <w:rFonts w:cs="Segoe UI"/>
                <w:b/>
                <w:bCs/>
                <w:caps/>
                <w:color w:val="FF0000"/>
                <w:sz w:val="24"/>
                <w:szCs w:val="28"/>
                <w:lang w:val="en-GB"/>
              </w:rPr>
            </w:pPr>
            <w:r w:rsidRPr="005224DE">
              <w:rPr>
                <w:rFonts w:cs="Segoe UI"/>
                <w:b/>
                <w:bCs/>
                <w:caps/>
                <w:noProof/>
                <w:sz w:val="24"/>
                <w:szCs w:val="28"/>
              </w:rPr>
              <w:drawing>
                <wp:inline distT="0" distB="0" distL="0" distR="0" wp14:anchorId="5C845630" wp14:editId="5BEB539E">
                  <wp:extent cx="182880" cy="182880"/>
                  <wp:effectExtent l="0" t="0" r="0" b="0"/>
                  <wp:docPr id="241268252" name="Graphic 241268252" descr="Lightbu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ightbulb.svg"/>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r w:rsidRPr="005224DE">
              <w:rPr>
                <w:rFonts w:cs="Segoe UI"/>
                <w:b/>
                <w:bCs/>
                <w:i/>
                <w:caps/>
                <w:sz w:val="24"/>
                <w:szCs w:val="28"/>
              </w:rPr>
              <w:t xml:space="preserve"> </w:t>
            </w:r>
            <w:r w:rsidRPr="005224DE">
              <w:rPr>
                <w:rFonts w:cs="Segoe UI"/>
                <w:b/>
                <w:bCs/>
                <w:caps/>
                <w:sz w:val="24"/>
                <w:szCs w:val="28"/>
                <w:lang w:val="en-GB"/>
              </w:rPr>
              <w:t>text color</w:t>
            </w:r>
            <w:r w:rsidRPr="005224DE">
              <w:rPr>
                <w:rFonts w:cs="Segoe UI"/>
                <w:b/>
                <w:bCs/>
                <w:caps/>
                <w:color w:val="FF0000"/>
                <w:sz w:val="24"/>
                <w:szCs w:val="28"/>
                <w:lang w:val="en-GB"/>
              </w:rPr>
              <w:tab/>
            </w:r>
          </w:p>
          <w:p w14:paraId="45B519F4" w14:textId="77777777" w:rsidR="004F3EB0" w:rsidRPr="005224DE" w:rsidRDefault="004F3EB0" w:rsidP="00C56D2F">
            <w:pPr>
              <w:numPr>
                <w:ilvl w:val="0"/>
                <w:numId w:val="47"/>
              </w:numPr>
              <w:rPr>
                <w:rFonts w:cs="Segoe UI"/>
                <w:lang w:val="en-GB"/>
              </w:rPr>
            </w:pPr>
            <w:r w:rsidRPr="00C46FB1">
              <w:rPr>
                <w:rStyle w:val="Style1Char"/>
              </w:rPr>
              <w:t>Red Italics</w:t>
            </w:r>
            <w:r w:rsidRPr="005224DE">
              <w:rPr>
                <w:rFonts w:cs="Segoe UI"/>
                <w:b/>
                <w:bCs/>
                <w:i/>
                <w:iCs/>
                <w:lang w:val="en-GB"/>
              </w:rPr>
              <w:t xml:space="preserve"> </w:t>
            </w:r>
            <w:r w:rsidRPr="005224DE">
              <w:rPr>
                <w:rFonts w:cs="Segoe UI"/>
                <w:lang w:val="en-GB"/>
              </w:rPr>
              <w:t xml:space="preserve">= instructions and guidance. DELETE prior to document review. </w:t>
            </w:r>
          </w:p>
          <w:p w14:paraId="4FB18BB1" w14:textId="77777777" w:rsidR="004F3EB0" w:rsidRPr="005224DE" w:rsidRDefault="004F3EB0" w:rsidP="00C56D2F">
            <w:pPr>
              <w:numPr>
                <w:ilvl w:val="0"/>
                <w:numId w:val="47"/>
              </w:numPr>
              <w:rPr>
                <w:rFonts w:cs="Segoe UI"/>
                <w:lang w:val="en-GB"/>
              </w:rPr>
            </w:pPr>
            <w:r w:rsidRPr="005224DE">
              <w:rPr>
                <w:rFonts w:cs="Segoe UI"/>
                <w:b/>
                <w:bCs/>
                <w:lang w:val="en-GB"/>
              </w:rPr>
              <w:t>Black</w:t>
            </w:r>
            <w:r w:rsidRPr="005224DE">
              <w:rPr>
                <w:rFonts w:cs="Segoe UI"/>
                <w:lang w:val="en-GB"/>
              </w:rPr>
              <w:t xml:space="preserve"> = recommended. REVIEW and MODIFY with applicable content.</w:t>
            </w:r>
          </w:p>
          <w:p w14:paraId="6948EE46" w14:textId="77777777" w:rsidR="004F3EB0" w:rsidRPr="005224DE" w:rsidRDefault="004F3EB0" w:rsidP="00C56D2F">
            <w:pPr>
              <w:numPr>
                <w:ilvl w:val="0"/>
                <w:numId w:val="47"/>
              </w:numPr>
              <w:rPr>
                <w:rFonts w:cs="Segoe UI"/>
                <w:lang w:val="en-GB"/>
              </w:rPr>
            </w:pPr>
            <w:r w:rsidRPr="005224DE">
              <w:rPr>
                <w:rFonts w:cs="Segoe UI"/>
                <w:b/>
                <w:bCs/>
                <w:lang w:val="en-GB"/>
              </w:rPr>
              <w:t>Black and set off by &lt; &gt;</w:t>
            </w:r>
            <w:r w:rsidRPr="005224DE">
              <w:rPr>
                <w:rFonts w:cs="Segoe UI"/>
                <w:lang w:val="en-GB"/>
              </w:rPr>
              <w:t>= REPLACE text with applicable content.</w:t>
            </w:r>
          </w:p>
          <w:p w14:paraId="2DE9DFA1" w14:textId="77777777" w:rsidR="004F3EB0" w:rsidRPr="005224DE" w:rsidRDefault="004F3EB0" w:rsidP="00C56D2F">
            <w:pPr>
              <w:numPr>
                <w:ilvl w:val="0"/>
                <w:numId w:val="47"/>
              </w:numPr>
              <w:rPr>
                <w:rFonts w:cs="Segoe UI"/>
                <w:lang w:val="en-GB"/>
              </w:rPr>
            </w:pPr>
            <w:r w:rsidRPr="005224DE">
              <w:rPr>
                <w:rFonts w:cstheme="minorHAnsi"/>
                <w:b/>
                <w:bCs/>
                <w:color w:val="096F3C"/>
                <w:lang w:val="en-GB" w:eastAsia="ko-KR"/>
              </w:rPr>
              <w:t>Green</w:t>
            </w:r>
            <w:r w:rsidRPr="005224DE">
              <w:rPr>
                <w:rFonts w:cs="Segoe UI"/>
                <w:color w:val="0070C0"/>
                <w:lang w:val="en-GB"/>
              </w:rPr>
              <w:t xml:space="preserve"> </w:t>
            </w:r>
            <w:r w:rsidRPr="005224DE">
              <w:rPr>
                <w:rFonts w:cs="Segoe UI"/>
                <w:lang w:val="en-GB"/>
              </w:rPr>
              <w:t>= examples. REVIEW, MODIFY or DELETE if not needed.</w:t>
            </w:r>
          </w:p>
          <w:p w14:paraId="0034E20F" w14:textId="77777777" w:rsidR="004F3EB0" w:rsidRPr="005224DE" w:rsidRDefault="004F3EB0" w:rsidP="00C56D2F">
            <w:pPr>
              <w:keepNext/>
              <w:spacing w:before="360" w:after="60"/>
              <w:ind w:left="792" w:hanging="734"/>
              <w:rPr>
                <w:rFonts w:cs="Segoe UI"/>
                <w:b/>
                <w:bCs/>
                <w:caps/>
                <w:sz w:val="24"/>
                <w:szCs w:val="28"/>
                <w:lang w:val="en-GB"/>
              </w:rPr>
            </w:pPr>
            <w:r w:rsidRPr="005224DE">
              <w:rPr>
                <w:rFonts w:cs="Segoe UI"/>
                <w:b/>
                <w:bCs/>
                <w:caps/>
                <w:noProof/>
                <w:sz w:val="24"/>
                <w:szCs w:val="28"/>
                <w:lang w:val="en-GB"/>
              </w:rPr>
              <w:drawing>
                <wp:inline distT="0" distB="0" distL="0" distR="0" wp14:anchorId="6DF3A89E" wp14:editId="37989588">
                  <wp:extent cx="190800" cy="190800"/>
                  <wp:effectExtent l="0" t="0" r="0" b="0"/>
                  <wp:docPr id="1340957000" name="Picture 1340957000"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Pr="005224DE">
              <w:rPr>
                <w:rFonts w:cs="Segoe UI"/>
                <w:b/>
                <w:bCs/>
                <w:i/>
                <w:caps/>
                <w:color w:val="000000" w:themeColor="text1"/>
                <w:sz w:val="24"/>
                <w:szCs w:val="28"/>
              </w:rPr>
              <w:t xml:space="preserve"> </w:t>
            </w:r>
            <w:r w:rsidRPr="005224DE">
              <w:rPr>
                <w:rFonts w:cs="Segoe UI"/>
                <w:b/>
                <w:bCs/>
                <w:caps/>
                <w:sz w:val="24"/>
                <w:szCs w:val="28"/>
                <w:lang w:val="en-GB"/>
              </w:rPr>
              <w:t>REQUIRED SECTIONS</w:t>
            </w:r>
          </w:p>
          <w:p w14:paraId="07D10044" w14:textId="77777777" w:rsidR="004F3EB0" w:rsidRPr="005224DE" w:rsidRDefault="004F3EB0" w:rsidP="00C56D2F">
            <w:pPr>
              <w:ind w:left="58"/>
              <w:rPr>
                <w:rFonts w:cs="Segoe UI"/>
              </w:rPr>
            </w:pPr>
            <w:r w:rsidRPr="005224DE">
              <w:rPr>
                <w:rFonts w:cs="Segoe UI"/>
              </w:rPr>
              <w:t>Sections indicated by this purple icon must be completed to comply with the applicable GSOP. If the section is not applicable, a rationale must be included in the section.</w:t>
            </w:r>
          </w:p>
          <w:p w14:paraId="7803E7A0" w14:textId="77777777" w:rsidR="004F3EB0" w:rsidRPr="005224DE" w:rsidRDefault="004F3EB0" w:rsidP="00C56D2F">
            <w:pPr>
              <w:keepNext/>
              <w:spacing w:before="360" w:after="60"/>
              <w:ind w:left="792" w:hanging="734"/>
              <w:rPr>
                <w:rFonts w:cs="Segoe UI"/>
                <w:b/>
                <w:bCs/>
                <w:caps/>
                <w:sz w:val="24"/>
                <w:szCs w:val="28"/>
              </w:rPr>
            </w:pPr>
            <w:r w:rsidRPr="005224DE">
              <w:rPr>
                <w:rFonts w:cs="Segoe UI"/>
                <w:b/>
                <w:bCs/>
                <w:i/>
                <w:caps/>
                <w:noProof/>
                <w:color w:val="000000" w:themeColor="text1"/>
                <w:sz w:val="24"/>
                <w:szCs w:val="28"/>
              </w:rPr>
              <w:drawing>
                <wp:inline distT="0" distB="0" distL="0" distR="0" wp14:anchorId="73AD5E0A" wp14:editId="5CFDAB74">
                  <wp:extent cx="192024" cy="192024"/>
                  <wp:effectExtent l="0" t="0" r="0" b="0"/>
                  <wp:docPr id="1447523364" name="Picture 1447523364" descr="Brain in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Brain in hea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2024" cy="192024"/>
                          </a:xfrm>
                          <a:prstGeom prst="rect">
                            <a:avLst/>
                          </a:prstGeom>
                        </pic:spPr>
                      </pic:pic>
                    </a:graphicData>
                  </a:graphic>
                </wp:inline>
              </w:drawing>
            </w:r>
            <w:r w:rsidRPr="005224DE">
              <w:rPr>
                <w:rFonts w:cs="Segoe UI"/>
                <w:b/>
                <w:bCs/>
                <w:i/>
                <w:caps/>
                <w:color w:val="000000" w:themeColor="text1"/>
                <w:sz w:val="24"/>
                <w:szCs w:val="28"/>
              </w:rPr>
              <w:t xml:space="preserve"> </w:t>
            </w:r>
            <w:r w:rsidRPr="005224DE">
              <w:rPr>
                <w:rFonts w:cs="Segoe UI"/>
                <w:b/>
                <w:bCs/>
                <w:caps/>
                <w:sz w:val="24"/>
                <w:szCs w:val="28"/>
                <w:lang w:val="en-GB"/>
              </w:rPr>
              <w:t>THINGS</w:t>
            </w:r>
            <w:r w:rsidRPr="005224DE">
              <w:rPr>
                <w:rFonts w:cs="Segoe UI"/>
                <w:b/>
                <w:bCs/>
                <w:caps/>
                <w:sz w:val="24"/>
                <w:szCs w:val="28"/>
              </w:rPr>
              <w:t xml:space="preserve"> TO CONSIDER</w:t>
            </w:r>
          </w:p>
          <w:p w14:paraId="48D9D2CF" w14:textId="77777777" w:rsidR="004F3EB0" w:rsidRPr="005224DE" w:rsidRDefault="004F3EB0" w:rsidP="00C56D2F">
            <w:pPr>
              <w:ind w:left="58"/>
              <w:rPr>
                <w:rFonts w:cs="Segoe UI"/>
                <w:color w:val="000000"/>
              </w:rPr>
            </w:pPr>
            <w:r w:rsidRPr="005224DE">
              <w:rPr>
                <w:rFonts w:cs="Segoe UI"/>
                <w:lang w:val="en-GB"/>
              </w:rPr>
              <w:t xml:space="preserve">Sections indicated by this orange icon are optional for a system/platform. </w:t>
            </w:r>
            <w:r w:rsidRPr="005224DE">
              <w:rPr>
                <w:rFonts w:cs="Segoe UI"/>
                <w:color w:val="000000"/>
              </w:rPr>
              <w:t>Include information only if it enhances the document's completeness. Remove sections that do not apply.</w:t>
            </w:r>
          </w:p>
          <w:p w14:paraId="67793D1E" w14:textId="77777777" w:rsidR="004F3EB0" w:rsidRPr="005224DE" w:rsidRDefault="004F3EB0" w:rsidP="00C56D2F">
            <w:pPr>
              <w:keepNext/>
              <w:spacing w:before="360" w:after="60"/>
              <w:ind w:left="792" w:hanging="734"/>
              <w:rPr>
                <w:rFonts w:cs="Segoe UI"/>
                <w:b/>
                <w:bCs/>
                <w:iCs/>
                <w:caps/>
                <w:color w:val="000000" w:themeColor="text1"/>
                <w:sz w:val="24"/>
                <w:szCs w:val="28"/>
                <w:lang w:val="en-GB"/>
              </w:rPr>
            </w:pPr>
            <w:r w:rsidRPr="005224DE">
              <w:rPr>
                <w:rFonts w:cs="Segoe UI"/>
                <w:b/>
                <w:bCs/>
                <w:iCs/>
                <w:caps/>
                <w:noProof/>
                <w:color w:val="000000" w:themeColor="text1"/>
                <w:sz w:val="24"/>
                <w:szCs w:val="28"/>
              </w:rPr>
              <w:drawing>
                <wp:inline distT="0" distB="0" distL="0" distR="0" wp14:anchorId="0AA76AB8" wp14:editId="53B5C5B2">
                  <wp:extent cx="152400" cy="152400"/>
                  <wp:effectExtent l="0" t="0" r="0" b="0"/>
                  <wp:docPr id="6903128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5224DE">
              <w:rPr>
                <w:rFonts w:cs="Segoe UI"/>
                <w:b/>
                <w:bCs/>
                <w:iCs/>
                <w:caps/>
                <w:noProof/>
                <w:color w:val="000000" w:themeColor="text1"/>
                <w:sz w:val="24"/>
                <w:szCs w:val="28"/>
              </w:rPr>
              <w:t xml:space="preserve"> COMPLETING TABLES</w:t>
            </w:r>
          </w:p>
          <w:p w14:paraId="312A93A6" w14:textId="77777777" w:rsidR="004F3EB0" w:rsidRPr="005224DE" w:rsidRDefault="004F3EB0" w:rsidP="00C56D2F">
            <w:pPr>
              <w:ind w:left="58"/>
              <w:rPr>
                <w:rFonts w:cs="Segoe UI"/>
                <w:color w:val="FF0000"/>
                <w:lang w:val="en-GB"/>
              </w:rPr>
            </w:pPr>
            <w:r w:rsidRPr="005224DE">
              <w:rPr>
                <w:rFonts w:cs="Segoe UI"/>
                <w:lang w:val="en-GB"/>
              </w:rPr>
              <w:t xml:space="preserve"> This symbol at the bottom of the various tables in this template means that are instructions provided on how to complete the table.</w:t>
            </w:r>
          </w:p>
        </w:tc>
      </w:tr>
    </w:tbl>
    <w:p w14:paraId="4A238A17" w14:textId="77777777" w:rsidR="004F3EB0" w:rsidRPr="00F43F78" w:rsidRDefault="004F3EB0" w:rsidP="00F43F78"/>
    <w:p w14:paraId="7172231F" w14:textId="614689B0" w:rsidR="00F707FA" w:rsidRDefault="00F707FA" w:rsidP="00F43F78">
      <w:pPr>
        <w:pStyle w:val="Instructions"/>
      </w:pPr>
    </w:p>
    <w:p w14:paraId="64267F4D" w14:textId="77777777" w:rsidR="005C219E" w:rsidRDefault="005C219E" w:rsidP="00B05E46">
      <w:pPr>
        <w:pStyle w:val="H0-QSNotinTOC"/>
        <w:rPr>
          <w:color w:val="FF0000"/>
        </w:rPr>
      </w:pPr>
    </w:p>
    <w:p w14:paraId="750B5DA7" w14:textId="237722F8" w:rsidR="005E76ED" w:rsidRPr="00A749E0" w:rsidRDefault="00D8711F" w:rsidP="00A749E0">
      <w:pPr>
        <w:pStyle w:val="H0-QS"/>
      </w:pPr>
      <w:bookmarkStart w:id="3" w:name="_Toc220602060"/>
      <w:bookmarkStart w:id="4" w:name="_Toc226483126"/>
      <w:bookmarkEnd w:id="0"/>
      <w:bookmarkEnd w:id="1"/>
      <w:bookmarkEnd w:id="2"/>
      <w:r>
        <w:rPr>
          <w:caps w:val="0"/>
        </w:rPr>
        <w:t>&lt;</w:t>
      </w:r>
      <w:r w:rsidR="00A749E0" w:rsidRPr="00A749E0">
        <w:rPr>
          <w:caps w:val="0"/>
        </w:rPr>
        <w:t>SYSTEM NAME</w:t>
      </w:r>
      <w:r>
        <w:rPr>
          <w:caps w:val="0"/>
        </w:rPr>
        <w:t>&gt;</w:t>
      </w:r>
      <w:r w:rsidR="00A749E0" w:rsidRPr="00A749E0">
        <w:rPr>
          <w:caps w:val="0"/>
        </w:rPr>
        <w:t xml:space="preserve"> </w:t>
      </w:r>
      <w:r>
        <w:rPr>
          <w:caps w:val="0"/>
        </w:rPr>
        <w:t>&lt;</w:t>
      </w:r>
      <w:r w:rsidR="00A749E0" w:rsidRPr="00A749E0">
        <w:rPr>
          <w:caps w:val="0"/>
        </w:rPr>
        <w:t>TEST SCRIPT NAME</w:t>
      </w:r>
      <w:r>
        <w:rPr>
          <w:caps w:val="0"/>
        </w:rPr>
        <w:t>&gt;</w:t>
      </w:r>
      <w:bookmarkEnd w:id="3"/>
      <w:bookmarkEnd w:id="4"/>
    </w:p>
    <w:p w14:paraId="5D2ADE93" w14:textId="1830EA02" w:rsidR="000C282E" w:rsidRDefault="007940F1" w:rsidP="00102767">
      <w:pPr>
        <w:pStyle w:val="H0-QS"/>
      </w:pPr>
      <w:bookmarkStart w:id="5" w:name="_Toc226483127"/>
      <w:bookmarkStart w:id="6" w:name="_Toc220602061"/>
      <w:r>
        <w:t>Regulatory Classification</w:t>
      </w:r>
      <w:bookmarkEnd w:id="5"/>
    </w:p>
    <w:p w14:paraId="680EC27A" w14:textId="2722BFD4" w:rsidR="003A7855" w:rsidRDefault="003A7855" w:rsidP="00102767">
      <w:pPr>
        <w:pStyle w:val="Instructions"/>
      </w:pPr>
      <w:r w:rsidRPr="00813CA7">
        <w:t xml:space="preserve">Complete the following based </w:t>
      </w:r>
      <w:r w:rsidR="00BE2973" w:rsidRPr="00813CA7">
        <w:t>on the</w:t>
      </w:r>
      <w:r w:rsidRPr="00813CA7">
        <w:t xml:space="preserve"> Computer System Risk Evaluation. Select the applicable regulatory status and indicate </w:t>
      </w:r>
      <w:r w:rsidR="00802716">
        <w:t xml:space="preserve">the </w:t>
      </w:r>
      <w:r w:rsidR="00AC3F48">
        <w:t>CSA Process Risk value.</w:t>
      </w:r>
    </w:p>
    <w:p w14:paraId="0CF0F1BF" w14:textId="61EEADD9" w:rsidR="00F401C9" w:rsidRPr="00BA5E9B" w:rsidRDefault="00F401C9" w:rsidP="00813CA7">
      <w:pPr>
        <w:pStyle w:val="CaptionTable-QS"/>
      </w:pPr>
      <w:r w:rsidRPr="00BB5AD5">
        <w:t>Table</w:t>
      </w:r>
      <w:r>
        <w:t xml:space="preserve"> </w:t>
      </w:r>
      <w:r>
        <w:fldChar w:fldCharType="begin"/>
      </w:r>
      <w:r>
        <w:instrText xml:space="preserve"> SEQ Table \* ARABIC </w:instrText>
      </w:r>
      <w:r>
        <w:fldChar w:fldCharType="separate"/>
      </w:r>
      <w:r w:rsidR="00F62E74">
        <w:t>1</w:t>
      </w:r>
      <w:r>
        <w:fldChar w:fldCharType="end"/>
      </w:r>
      <w:r>
        <w:t>: Regulatory Classification</w:t>
      </w:r>
    </w:p>
    <w:tbl>
      <w:tblPr>
        <w:tblW w:w="108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41"/>
        <w:gridCol w:w="6360"/>
      </w:tblGrid>
      <w:tr w:rsidR="00823D2E" w:rsidRPr="00823D2E" w14:paraId="6C93A918" w14:textId="77777777" w:rsidTr="00391DAE">
        <w:trPr>
          <w:jc w:val="center"/>
        </w:trPr>
        <w:tc>
          <w:tcPr>
            <w:tcW w:w="4441"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60" w:type="dxa"/>
              <w:left w:w="100" w:type="dxa"/>
              <w:bottom w:w="60" w:type="dxa"/>
              <w:right w:w="100" w:type="dxa"/>
            </w:tcMar>
          </w:tcPr>
          <w:p w14:paraId="03E99060" w14:textId="77777777" w:rsidR="00823D2E" w:rsidRPr="00813CA7" w:rsidRDefault="00823D2E" w:rsidP="00823D2E">
            <w:pPr>
              <w:spacing w:before="0" w:after="0"/>
              <w:rPr>
                <w:rFonts w:eastAsia="Segoe UI" w:cs="Segoe UI"/>
                <w:b/>
                <w:bCs/>
                <w:kern w:val="0"/>
                <w:szCs w:val="20"/>
                <w14:ligatures w14:val="none"/>
              </w:rPr>
            </w:pPr>
            <w:r w:rsidRPr="00813CA7">
              <w:rPr>
                <w:rFonts w:eastAsia="Segoe UI" w:cs="Segoe UI"/>
                <w:b/>
                <w:bCs/>
                <w:color w:val="000000"/>
                <w:kern w:val="0"/>
                <w:szCs w:val="20"/>
                <w14:ligatures w14:val="none"/>
              </w:rPr>
              <w:t>Regulatory Status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2547184" w14:textId="5D277C86" w:rsidR="00823D2E" w:rsidRPr="002822A0" w:rsidRDefault="00DF5C3E" w:rsidP="00823D2E">
            <w:pPr>
              <w:spacing w:before="0" w:after="0"/>
              <w:rPr>
                <w:rFonts w:eastAsia="Segoe UI" w:cs="Segoe UI"/>
                <w:kern w:val="0"/>
                <w:szCs w:val="20"/>
                <w14:ligatures w14:val="none"/>
              </w:rPr>
            </w:pPr>
            <w:r w:rsidRPr="00813CA7">
              <w:rPr>
                <w:rFonts w:eastAsia="Segoe UI" w:cs="Segoe UI"/>
                <w:color w:val="000000" w:themeColor="text1"/>
                <w:kern w:val="0"/>
                <w:szCs w:val="20"/>
                <w14:ligatures w14:val="none"/>
              </w:rPr>
              <w:t>&lt;</w:t>
            </w:r>
            <w:r w:rsidR="00823D2E" w:rsidRPr="00813CA7">
              <w:rPr>
                <w:rFonts w:eastAsia="Segoe UI" w:cs="Segoe UI"/>
                <w:color w:val="000000" w:themeColor="text1"/>
                <w:kern w:val="0"/>
                <w:szCs w:val="20"/>
                <w14:ligatures w14:val="none"/>
              </w:rPr>
              <w:t xml:space="preserve">GMP Direct Impact / GMP No Impact / GCP / GVP / GDP / GLP / </w:t>
            </w:r>
            <w:proofErr w:type="spellStart"/>
            <w:r w:rsidR="00823D2E" w:rsidRPr="00813CA7">
              <w:rPr>
                <w:rFonts w:eastAsia="Segoe UI" w:cs="Segoe UI"/>
                <w:color w:val="000000" w:themeColor="text1"/>
                <w:kern w:val="0"/>
                <w:szCs w:val="20"/>
                <w14:ligatures w14:val="none"/>
              </w:rPr>
              <w:t>SOx</w:t>
            </w:r>
            <w:proofErr w:type="spellEnd"/>
            <w:r w:rsidR="00823D2E" w:rsidRPr="00813CA7">
              <w:rPr>
                <w:rFonts w:eastAsia="Segoe UI" w:cs="Segoe UI"/>
                <w:color w:val="000000" w:themeColor="text1"/>
                <w:kern w:val="0"/>
                <w:szCs w:val="20"/>
                <w14:ligatures w14:val="none"/>
              </w:rPr>
              <w:t xml:space="preserve"> / Privacy / EHS / Promotional &amp; Advertising / Other – specify</w:t>
            </w:r>
            <w:r w:rsidRPr="00813CA7">
              <w:rPr>
                <w:rFonts w:eastAsia="Segoe UI" w:cs="Segoe UI"/>
                <w:color w:val="000000" w:themeColor="text1"/>
                <w:kern w:val="0"/>
                <w:szCs w:val="20"/>
                <w14:ligatures w14:val="none"/>
              </w:rPr>
              <w:t>&gt;</w:t>
            </w:r>
          </w:p>
        </w:tc>
      </w:tr>
      <w:tr w:rsidR="00823D2E" w:rsidRPr="00823D2E" w14:paraId="29314A68" w14:textId="77777777" w:rsidTr="00391DAE">
        <w:trPr>
          <w:jc w:val="center"/>
        </w:trPr>
        <w:tc>
          <w:tcPr>
            <w:tcW w:w="4441"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60" w:type="dxa"/>
              <w:left w:w="100" w:type="dxa"/>
              <w:bottom w:w="60" w:type="dxa"/>
              <w:right w:w="100" w:type="dxa"/>
            </w:tcMar>
          </w:tcPr>
          <w:p w14:paraId="68D103DD" w14:textId="6F5D5F50" w:rsidR="00823D2E" w:rsidRPr="00813CA7" w:rsidRDefault="00823D2E" w:rsidP="00823D2E">
            <w:pPr>
              <w:spacing w:before="0" w:after="0"/>
              <w:rPr>
                <w:rFonts w:eastAsia="Segoe UI" w:cs="Segoe UI"/>
                <w:b/>
                <w:bCs/>
                <w:kern w:val="0"/>
                <w:szCs w:val="20"/>
                <w14:ligatures w14:val="none"/>
              </w:rPr>
            </w:pPr>
            <w:r w:rsidRPr="00813CA7">
              <w:rPr>
                <w:rFonts w:eastAsia="Segoe UI" w:cs="Segoe UI"/>
                <w:b/>
                <w:bCs/>
                <w:color w:val="000000"/>
                <w:kern w:val="0"/>
                <w:szCs w:val="20"/>
                <w14:ligatures w14:val="none"/>
              </w:rPr>
              <w:t>CSA Process Risk (if applied at requirement level)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58E2514" w14:textId="0E4005E7" w:rsidR="00823D2E" w:rsidRPr="002822A0" w:rsidRDefault="00565A46" w:rsidP="00823D2E">
            <w:pPr>
              <w:spacing w:before="0" w:after="0"/>
              <w:rPr>
                <w:rFonts w:eastAsia="Segoe UI" w:cs="Segoe UI"/>
                <w:kern w:val="0"/>
                <w:szCs w:val="20"/>
                <w14:ligatures w14:val="none"/>
              </w:rPr>
            </w:pPr>
            <w:r w:rsidRPr="00813CA7">
              <w:rPr>
                <w:rFonts w:eastAsia="Segoe UI" w:cs="Segoe UI"/>
                <w:color w:val="000000" w:themeColor="text1"/>
                <w:kern w:val="0"/>
                <w:szCs w:val="20"/>
                <w14:ligatures w14:val="none"/>
              </w:rPr>
              <w:t>&lt;</w:t>
            </w:r>
            <w:r w:rsidR="00823D2E" w:rsidRPr="00813CA7">
              <w:rPr>
                <w:rFonts w:eastAsia="Segoe UI" w:cs="Segoe UI"/>
                <w:color w:val="000000" w:themeColor="text1"/>
                <w:kern w:val="0"/>
                <w:szCs w:val="20"/>
                <w14:ligatures w14:val="none"/>
              </w:rPr>
              <w:t>High / Medium / Low / N/A – system-level documentation applies</w:t>
            </w:r>
            <w:r w:rsidR="006512BC" w:rsidRPr="00813CA7">
              <w:rPr>
                <w:rFonts w:eastAsia="Segoe UI" w:cs="Segoe UI"/>
                <w:color w:val="000000" w:themeColor="text1"/>
                <w:kern w:val="0"/>
                <w:szCs w:val="20"/>
                <w14:ligatures w14:val="none"/>
              </w:rPr>
              <w:t>&gt;</w:t>
            </w:r>
          </w:p>
        </w:tc>
      </w:tr>
      <w:tr w:rsidR="00823D2E" w:rsidRPr="00823D2E" w14:paraId="0B7B06F1" w14:textId="77777777" w:rsidTr="00391DAE">
        <w:trPr>
          <w:jc w:val="center"/>
        </w:trPr>
        <w:tc>
          <w:tcPr>
            <w:tcW w:w="4441"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60" w:type="dxa"/>
              <w:left w:w="100" w:type="dxa"/>
              <w:bottom w:w="60" w:type="dxa"/>
              <w:right w:w="100" w:type="dxa"/>
            </w:tcMar>
          </w:tcPr>
          <w:p w14:paraId="63003EF6" w14:textId="77777777" w:rsidR="00823D2E" w:rsidRPr="00813CA7" w:rsidRDefault="00823D2E" w:rsidP="00823D2E">
            <w:pPr>
              <w:spacing w:before="0" w:after="0"/>
              <w:rPr>
                <w:rFonts w:eastAsia="Segoe UI" w:cs="Segoe UI"/>
                <w:b/>
                <w:bCs/>
                <w:kern w:val="0"/>
                <w:szCs w:val="20"/>
                <w14:ligatures w14:val="none"/>
              </w:rPr>
            </w:pPr>
            <w:r w:rsidRPr="00813CA7">
              <w:rPr>
                <w:rFonts w:eastAsia="Segoe UI" w:cs="Segoe UI"/>
                <w:b/>
                <w:bCs/>
                <w:color w:val="000000"/>
                <w:kern w:val="0"/>
                <w:szCs w:val="20"/>
                <w14:ligatures w14:val="none"/>
              </w:rPr>
              <w:t>AI/ML Enabled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B7C52A3" w14:textId="4D76A916" w:rsidR="00823D2E" w:rsidRPr="002822A0" w:rsidRDefault="00B3781D" w:rsidP="00823D2E">
            <w:pPr>
              <w:spacing w:before="0" w:after="0"/>
              <w:rPr>
                <w:rFonts w:eastAsia="Segoe UI" w:cs="Segoe UI"/>
                <w:kern w:val="0"/>
                <w:szCs w:val="20"/>
                <w14:ligatures w14:val="none"/>
              </w:rPr>
            </w:pPr>
            <w:r w:rsidRPr="00813CA7">
              <w:rPr>
                <w:rFonts w:eastAsia="Segoe UI" w:cs="Segoe UI"/>
                <w:color w:val="000000" w:themeColor="text1"/>
                <w:kern w:val="0"/>
                <w:szCs w:val="20"/>
                <w14:ligatures w14:val="none"/>
              </w:rPr>
              <w:t>&lt;</w:t>
            </w:r>
            <w:r w:rsidR="00823D2E" w:rsidRPr="00813CA7">
              <w:rPr>
                <w:rFonts w:eastAsia="Segoe UI" w:cs="Segoe UI"/>
                <w:color w:val="000000" w:themeColor="text1"/>
                <w:kern w:val="0"/>
                <w:szCs w:val="20"/>
                <w14:ligatures w14:val="none"/>
              </w:rPr>
              <w:t>Yes / No</w:t>
            </w:r>
            <w:r w:rsidRPr="00813CA7">
              <w:rPr>
                <w:rFonts w:eastAsia="Segoe UI" w:cs="Segoe UI"/>
                <w:color w:val="000000" w:themeColor="text1"/>
                <w:kern w:val="0"/>
                <w:szCs w:val="20"/>
                <w14:ligatures w14:val="none"/>
              </w:rPr>
              <w:t>&gt;</w:t>
            </w:r>
          </w:p>
        </w:tc>
      </w:tr>
    </w:tbl>
    <w:p w14:paraId="277A95AE" w14:textId="77777777" w:rsidR="007940F1" w:rsidRPr="007940F1" w:rsidRDefault="007940F1" w:rsidP="00813CA7">
      <w:pPr>
        <w:pStyle w:val="L1-Step-QS"/>
        <w:numPr>
          <w:ilvl w:val="0"/>
          <w:numId w:val="0"/>
        </w:numPr>
        <w:ind w:left="720" w:hanging="720"/>
      </w:pPr>
    </w:p>
    <w:p w14:paraId="2484692C" w14:textId="49D18A3C" w:rsidR="00846778" w:rsidRPr="00DD0D78" w:rsidRDefault="00DD0D78" w:rsidP="00102767">
      <w:pPr>
        <w:pStyle w:val="H0-QS"/>
      </w:pPr>
      <w:bookmarkStart w:id="7" w:name="_Toc226483128"/>
      <w:r w:rsidRPr="00DD0D78">
        <w:t>Pre-Execution Approval</w:t>
      </w:r>
      <w:bookmarkEnd w:id="6"/>
      <w:bookmarkEnd w:id="7"/>
    </w:p>
    <w:p w14:paraId="7A33EBED" w14:textId="7A40C785" w:rsidR="0051524D" w:rsidRPr="00813CA7" w:rsidRDefault="0051524D" w:rsidP="00102767">
      <w:pPr>
        <w:pStyle w:val="Instructions"/>
      </w:pPr>
      <w:r w:rsidRPr="00813CA7">
        <w:t xml:space="preserve">A </w:t>
      </w:r>
      <w:r w:rsidR="005F57A6">
        <w:t>S</w:t>
      </w:r>
      <w:r w:rsidR="00E303AC" w:rsidRPr="00E83864">
        <w:t xml:space="preserve">ubject </w:t>
      </w:r>
      <w:r w:rsidR="005F57A6">
        <w:t>M</w:t>
      </w:r>
      <w:r w:rsidR="00E303AC" w:rsidRPr="00E83864">
        <w:t xml:space="preserve">atter </w:t>
      </w:r>
      <w:r w:rsidR="0015732A">
        <w:t>E</w:t>
      </w:r>
      <w:r w:rsidR="00E303AC" w:rsidRPr="00E83864">
        <w:t xml:space="preserve">xpert </w:t>
      </w:r>
      <w:r w:rsidRPr="00E83864">
        <w:t>(SME) must approve the test script for execution prior to it being executed. Choose one of the suggested approvers from the examples shown below or insert the designated approval role for the system. If the document is being signed electronically, remove the signature table.</w:t>
      </w:r>
    </w:p>
    <w:p w14:paraId="34EECA5A" w14:textId="77777777" w:rsidR="0051524D" w:rsidRPr="00934AE8" w:rsidRDefault="0051524D" w:rsidP="000439AC">
      <w:pPr>
        <w:pStyle w:val="H0-BodyText"/>
      </w:pPr>
      <w:r w:rsidRPr="00934AE8">
        <w:t xml:space="preserve">The following </w:t>
      </w:r>
      <w:r w:rsidRPr="00E105EE">
        <w:t>individual approved this test to ensure the test documents expected results and includes acceptance criteria for determining pa</w:t>
      </w:r>
      <w:r w:rsidRPr="00934AE8">
        <w:t xml:space="preserve">ss or fail status. </w:t>
      </w:r>
    </w:p>
    <w:p w14:paraId="47D59DDC" w14:textId="0E00AB3D" w:rsidR="0051524D" w:rsidRPr="000439AC" w:rsidRDefault="0051524D" w:rsidP="000439AC">
      <w:pPr>
        <w:pStyle w:val="Examples"/>
        <w:numPr>
          <w:ilvl w:val="0"/>
          <w:numId w:val="50"/>
        </w:numPr>
      </w:pPr>
      <w:r w:rsidRPr="00E105EE">
        <w:t xml:space="preserve">Technical </w:t>
      </w:r>
      <w:r w:rsidRPr="000439AC">
        <w:t xml:space="preserve">Subject Matter Expert (TSME) - </w:t>
      </w:r>
      <w:r w:rsidR="009311F3" w:rsidRPr="000439AC">
        <w:t>&lt;</w:t>
      </w:r>
      <w:r w:rsidRPr="000439AC">
        <w:t>Name</w:t>
      </w:r>
      <w:r w:rsidR="009311F3" w:rsidRPr="000439AC">
        <w:t>&gt;</w:t>
      </w:r>
    </w:p>
    <w:p w14:paraId="6915DF7B" w14:textId="0B9D5C6C" w:rsidR="0051524D" w:rsidRPr="000439AC" w:rsidRDefault="0051524D" w:rsidP="000439AC">
      <w:pPr>
        <w:pStyle w:val="Examples"/>
        <w:numPr>
          <w:ilvl w:val="0"/>
          <w:numId w:val="50"/>
        </w:numPr>
      </w:pPr>
      <w:r w:rsidRPr="000439AC">
        <w:t xml:space="preserve">Business Subject Matter Expert (BSME) - </w:t>
      </w:r>
      <w:r w:rsidR="009311F3" w:rsidRPr="000439AC">
        <w:t>&lt;</w:t>
      </w:r>
      <w:r w:rsidRPr="000439AC">
        <w:t>Name</w:t>
      </w:r>
      <w:r w:rsidR="009311F3" w:rsidRPr="000439AC">
        <w:t>&gt;</w:t>
      </w:r>
    </w:p>
    <w:p w14:paraId="072B545E" w14:textId="54BC8698" w:rsidR="0051524D" w:rsidRDefault="0051524D" w:rsidP="000439AC">
      <w:pPr>
        <w:pStyle w:val="Examples"/>
        <w:numPr>
          <w:ilvl w:val="0"/>
          <w:numId w:val="50"/>
        </w:numPr>
      </w:pPr>
      <w:r w:rsidRPr="000439AC">
        <w:t xml:space="preserve">Test Lead - </w:t>
      </w:r>
      <w:r w:rsidR="009311F3" w:rsidRPr="000439AC">
        <w:t>&lt;</w:t>
      </w:r>
      <w:r w:rsidRPr="000439AC">
        <w:t>Name</w:t>
      </w:r>
      <w:r w:rsidR="009311F3" w:rsidRPr="00E83864">
        <w:t>&gt;</w:t>
      </w:r>
    </w:p>
    <w:p w14:paraId="6B11B91A" w14:textId="1CD2679D" w:rsidR="00904176" w:rsidRPr="002642ED" w:rsidRDefault="00904176" w:rsidP="00BB5AD5">
      <w:pPr>
        <w:pStyle w:val="CaptionTable-QS"/>
        <w:rPr>
          <w:b w:val="0"/>
        </w:rPr>
      </w:pPr>
      <w:r w:rsidRPr="00BB5AD5">
        <w:t>Table</w:t>
      </w:r>
      <w:r>
        <w:t xml:space="preserve"> </w:t>
      </w:r>
      <w:r>
        <w:fldChar w:fldCharType="begin"/>
      </w:r>
      <w:r>
        <w:instrText xml:space="preserve"> SEQ Table \* ARABIC </w:instrText>
      </w:r>
      <w:r>
        <w:fldChar w:fldCharType="separate"/>
      </w:r>
      <w:r w:rsidR="00F62E74">
        <w:t>2</w:t>
      </w:r>
      <w:r>
        <w:fldChar w:fldCharType="end"/>
      </w:r>
      <w:r>
        <w:t xml:space="preserve">: </w:t>
      </w:r>
      <w:r w:rsidR="002642ED">
        <w:t>P</w:t>
      </w:r>
      <w:r w:rsidR="002642ED" w:rsidRPr="002642ED">
        <w:t xml:space="preserve">re-execution </w:t>
      </w:r>
      <w:r w:rsidR="005209CB">
        <w:t>A</w:t>
      </w:r>
      <w:r w:rsidR="002642ED" w:rsidRPr="002642ED">
        <w:t>pproval</w:t>
      </w:r>
    </w:p>
    <w:tbl>
      <w:tblPr>
        <w:tblStyle w:val="TableGrid"/>
        <w:tblW w:w="5008"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7198"/>
        <w:gridCol w:w="3599"/>
      </w:tblGrid>
      <w:tr w:rsidR="000261F2" w:rsidRPr="00F25230" w14:paraId="0D50EE52" w14:textId="77777777" w:rsidTr="00A26709">
        <w:trPr>
          <w:trHeight w:val="288"/>
          <w:tblHeader/>
          <w:jc w:val="center"/>
        </w:trPr>
        <w:tc>
          <w:tcPr>
            <w:tcW w:w="7198" w:type="dxa"/>
            <w:tcBorders>
              <w:top w:val="single" w:sz="8" w:space="0" w:color="auto"/>
              <w:left w:val="single" w:sz="8" w:space="0" w:color="auto"/>
              <w:bottom w:val="single" w:sz="4" w:space="0" w:color="auto"/>
            </w:tcBorders>
            <w:shd w:val="clear" w:color="auto" w:fill="D9D9D9"/>
          </w:tcPr>
          <w:p w14:paraId="1B34389D" w14:textId="49202095" w:rsidR="000261F2" w:rsidRPr="0038089A" w:rsidRDefault="000261F2" w:rsidP="000261F2">
            <w:pPr>
              <w:pStyle w:val="TableHeader-QS"/>
            </w:pPr>
            <w:r>
              <w:rPr>
                <w:rFonts w:cstheme="minorHAnsi"/>
              </w:rPr>
              <w:t>Signature</w:t>
            </w:r>
          </w:p>
        </w:tc>
        <w:tc>
          <w:tcPr>
            <w:tcW w:w="3599" w:type="dxa"/>
            <w:tcBorders>
              <w:top w:val="single" w:sz="8" w:space="0" w:color="auto"/>
              <w:bottom w:val="single" w:sz="4" w:space="0" w:color="auto"/>
              <w:right w:val="single" w:sz="8" w:space="0" w:color="auto"/>
            </w:tcBorders>
            <w:shd w:val="clear" w:color="auto" w:fill="D9D9D9"/>
          </w:tcPr>
          <w:p w14:paraId="3D6CADB6" w14:textId="31B7124F" w:rsidR="000261F2" w:rsidRPr="0038089A" w:rsidRDefault="000261F2" w:rsidP="000261F2">
            <w:pPr>
              <w:pStyle w:val="TableHeader-QS"/>
            </w:pPr>
            <w:r>
              <w:rPr>
                <w:rFonts w:cstheme="minorHAnsi"/>
              </w:rPr>
              <w:t>Date</w:t>
            </w:r>
          </w:p>
        </w:tc>
      </w:tr>
      <w:tr w:rsidR="00194F35" w:rsidRPr="00F25230" w14:paraId="77858B43" w14:textId="77777777" w:rsidTr="00A26709">
        <w:trPr>
          <w:trHeight w:val="484"/>
          <w:jc w:val="center"/>
        </w:trPr>
        <w:tc>
          <w:tcPr>
            <w:tcW w:w="7198" w:type="dxa"/>
            <w:tcBorders>
              <w:top w:val="single" w:sz="4" w:space="0" w:color="auto"/>
              <w:left w:val="single" w:sz="8" w:space="0" w:color="auto"/>
              <w:bottom w:val="single" w:sz="4" w:space="0" w:color="auto"/>
            </w:tcBorders>
            <w:vAlign w:val="center"/>
          </w:tcPr>
          <w:p w14:paraId="6EF129C3" w14:textId="77777777" w:rsidR="00194F35" w:rsidRPr="00FE7F6B" w:rsidRDefault="00194F35" w:rsidP="00D824DB">
            <w:pPr>
              <w:pStyle w:val="TableTxt-QS"/>
            </w:pPr>
          </w:p>
        </w:tc>
        <w:tc>
          <w:tcPr>
            <w:tcW w:w="3599" w:type="dxa"/>
            <w:tcBorders>
              <w:top w:val="single" w:sz="4" w:space="0" w:color="auto"/>
              <w:bottom w:val="single" w:sz="4" w:space="0" w:color="auto"/>
              <w:right w:val="single" w:sz="8" w:space="0" w:color="auto"/>
            </w:tcBorders>
            <w:vAlign w:val="center"/>
          </w:tcPr>
          <w:p w14:paraId="34DC03AB" w14:textId="77777777" w:rsidR="00194F35" w:rsidRPr="00FE7F6B" w:rsidRDefault="00194F35" w:rsidP="00D5059C">
            <w:pPr>
              <w:pStyle w:val="TableTxt-QS"/>
              <w:keepNext/>
            </w:pPr>
          </w:p>
        </w:tc>
      </w:tr>
    </w:tbl>
    <w:p w14:paraId="0E2D4C21" w14:textId="0F2BC57D" w:rsidR="009B3F9C" w:rsidRDefault="00DD0D78" w:rsidP="000439AC">
      <w:pPr>
        <w:pStyle w:val="H0-QS"/>
      </w:pPr>
      <w:bookmarkStart w:id="8" w:name="_Toc226483129"/>
      <w:bookmarkStart w:id="9" w:name="_Toc226483130"/>
      <w:bookmarkStart w:id="10" w:name="_Toc226483131"/>
      <w:bookmarkStart w:id="11" w:name="_Toc226483132"/>
      <w:bookmarkStart w:id="12" w:name="_Toc226483133"/>
      <w:bookmarkStart w:id="13" w:name="_Toc226483137"/>
      <w:bookmarkStart w:id="14" w:name="_Toc226483140"/>
      <w:bookmarkStart w:id="15" w:name="_Toc226483141"/>
      <w:bookmarkStart w:id="16" w:name="_Toc226483142"/>
      <w:bookmarkStart w:id="17" w:name="_Toc226483143"/>
      <w:bookmarkStart w:id="18" w:name="_Toc226483144"/>
      <w:bookmarkStart w:id="19" w:name="_Toc226483145"/>
      <w:bookmarkStart w:id="20" w:name="_Toc226483146"/>
      <w:bookmarkStart w:id="21" w:name="_Toc226483150"/>
      <w:bookmarkStart w:id="22" w:name="_Toc220602064"/>
      <w:bookmarkStart w:id="23" w:name="_Toc226483153"/>
      <w:bookmarkStart w:id="24" w:name="_Toc205591657"/>
      <w:bookmarkStart w:id="25" w:name="_Toc207383581"/>
      <w:bookmarkStart w:id="26" w:name="_Toc209441262"/>
      <w:bookmarkEnd w:id="8"/>
      <w:bookmarkEnd w:id="9"/>
      <w:bookmarkEnd w:id="10"/>
      <w:bookmarkEnd w:id="11"/>
      <w:bookmarkEnd w:id="12"/>
      <w:bookmarkEnd w:id="13"/>
      <w:bookmarkEnd w:id="14"/>
      <w:bookmarkEnd w:id="15"/>
      <w:bookmarkEnd w:id="16"/>
      <w:bookmarkEnd w:id="17"/>
      <w:bookmarkEnd w:id="18"/>
      <w:bookmarkEnd w:id="19"/>
      <w:bookmarkEnd w:id="20"/>
      <w:bookmarkEnd w:id="21"/>
      <w:r w:rsidRPr="00073A08">
        <w:t>Test Identification</w:t>
      </w:r>
      <w:bookmarkEnd w:id="22"/>
      <w:bookmarkEnd w:id="23"/>
    </w:p>
    <w:p w14:paraId="1DB1DB7B" w14:textId="0573ED31" w:rsidR="00EE44F0" w:rsidRDefault="00EE44F0" w:rsidP="00BB5AD5">
      <w:pPr>
        <w:pStyle w:val="CaptionTable-QS"/>
      </w:pPr>
      <w:r w:rsidRPr="00BB5AD5">
        <w:t>Table</w:t>
      </w:r>
      <w:r>
        <w:t xml:space="preserve"> </w:t>
      </w:r>
      <w:r>
        <w:fldChar w:fldCharType="begin"/>
      </w:r>
      <w:r>
        <w:instrText xml:space="preserve"> SEQ Table \* ARABIC </w:instrText>
      </w:r>
      <w:r>
        <w:fldChar w:fldCharType="separate"/>
      </w:r>
      <w:r w:rsidR="00F62E74">
        <w:t>3</w:t>
      </w:r>
      <w:r>
        <w:fldChar w:fldCharType="end"/>
      </w:r>
      <w:r>
        <w:t xml:space="preserve">: </w:t>
      </w:r>
      <w:r w:rsidR="00342508" w:rsidRPr="00570337">
        <w:t>Test Identification</w:t>
      </w:r>
    </w:p>
    <w:tbl>
      <w:tblPr>
        <w:tblStyle w:val="TableGrid"/>
        <w:tblW w:w="5008" w:type="pct"/>
        <w:jc w:val="center"/>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599"/>
        <w:gridCol w:w="7202"/>
      </w:tblGrid>
      <w:tr w:rsidR="00CF1C0E" w:rsidRPr="00F25230" w14:paraId="20B0ACA7" w14:textId="77777777" w:rsidTr="00D75763">
        <w:trPr>
          <w:trHeight w:val="484"/>
          <w:jc w:val="center"/>
        </w:trPr>
        <w:tc>
          <w:tcPr>
            <w:tcW w:w="3599" w:type="dxa"/>
            <w:shd w:val="clear" w:color="auto" w:fill="D9D9D9" w:themeFill="background1" w:themeFillShade="D9"/>
            <w:vAlign w:val="center"/>
          </w:tcPr>
          <w:p w14:paraId="16200B36" w14:textId="6B4E4FFB" w:rsidR="00CF1C0E" w:rsidRPr="00475143" w:rsidRDefault="001557DA" w:rsidP="00D824DB">
            <w:pPr>
              <w:pStyle w:val="TableTxt-QS"/>
              <w:rPr>
                <w:b/>
                <w:bCs/>
              </w:rPr>
            </w:pPr>
            <w:r w:rsidRPr="00475143">
              <w:rPr>
                <w:b/>
                <w:bCs/>
              </w:rPr>
              <w:t>Test Objective and Description</w:t>
            </w:r>
          </w:p>
        </w:tc>
        <w:tc>
          <w:tcPr>
            <w:tcW w:w="7202" w:type="dxa"/>
            <w:vAlign w:val="center"/>
          </w:tcPr>
          <w:p w14:paraId="480FC977" w14:textId="06EF6E84" w:rsidR="00CF1C0E" w:rsidRPr="00D34F79" w:rsidRDefault="00280E79" w:rsidP="00475143">
            <w:pPr>
              <w:pStyle w:val="TableTxt-QS"/>
              <w:rPr>
                <w:color w:val="FF0000"/>
              </w:rPr>
            </w:pPr>
            <w:r>
              <w:t>&lt;</w:t>
            </w:r>
            <w:r w:rsidR="00267F3D" w:rsidRPr="00475143">
              <w:t>State the objective of the test and provide a high-level description of what is being tested</w:t>
            </w:r>
            <w:r>
              <w:t>&gt;</w:t>
            </w:r>
          </w:p>
        </w:tc>
      </w:tr>
      <w:tr w:rsidR="005B09BE" w:rsidRPr="00F25230" w14:paraId="332E98D4" w14:textId="77777777" w:rsidTr="00D75763">
        <w:trPr>
          <w:trHeight w:val="484"/>
          <w:jc w:val="center"/>
        </w:trPr>
        <w:tc>
          <w:tcPr>
            <w:tcW w:w="3599" w:type="dxa"/>
            <w:shd w:val="clear" w:color="auto" w:fill="D9D9D9" w:themeFill="background1" w:themeFillShade="D9"/>
            <w:vAlign w:val="center"/>
          </w:tcPr>
          <w:p w14:paraId="738855F8" w14:textId="02C1962F" w:rsidR="005B09BE" w:rsidRPr="00D22E4D" w:rsidRDefault="00DC7F26" w:rsidP="00D824DB">
            <w:pPr>
              <w:pStyle w:val="TableTxt-QS"/>
              <w:rPr>
                <w:b/>
                <w:bCs/>
              </w:rPr>
            </w:pPr>
            <w:r w:rsidRPr="00D22E4D">
              <w:rPr>
                <w:b/>
                <w:bCs/>
              </w:rPr>
              <w:lastRenderedPageBreak/>
              <w:t>Test Level</w:t>
            </w:r>
          </w:p>
        </w:tc>
        <w:tc>
          <w:tcPr>
            <w:tcW w:w="7202" w:type="dxa"/>
            <w:vAlign w:val="center"/>
          </w:tcPr>
          <w:p w14:paraId="5056F62A" w14:textId="504D4461" w:rsidR="005B09BE" w:rsidRPr="008A7056" w:rsidRDefault="00BD4C0B" w:rsidP="006E1A21">
            <w:pPr>
              <w:pStyle w:val="TableTxt-QS"/>
              <w:rPr>
                <w:color w:val="FF0000"/>
              </w:rPr>
            </w:pPr>
            <w:r w:rsidRPr="006E1A21">
              <w:rPr>
                <w:rStyle w:val="InstructionsChar"/>
                <w:rFonts w:eastAsiaTheme="minorHAnsi"/>
              </w:rPr>
              <w:t>Indicate the test level for which this test is being executed</w:t>
            </w:r>
            <w:r w:rsidRPr="00D22E4D">
              <w:rPr>
                <w:color w:val="C00000"/>
              </w:rPr>
              <w:t xml:space="preserve"> </w:t>
            </w:r>
            <w:r w:rsidR="00165E60" w:rsidRPr="006E1A21">
              <w:rPr>
                <w:color w:val="000000" w:themeColor="text1"/>
              </w:rPr>
              <w:t>&lt;</w:t>
            </w:r>
            <w:r w:rsidR="000500EF" w:rsidRPr="006E1A21">
              <w:rPr>
                <w:color w:val="000000" w:themeColor="text1"/>
              </w:rPr>
              <w:t>S</w:t>
            </w:r>
            <w:r w:rsidRPr="006E1A21">
              <w:rPr>
                <w:color w:val="000000" w:themeColor="text1"/>
              </w:rPr>
              <w:t>ystem,</w:t>
            </w:r>
            <w:r w:rsidR="002D7621" w:rsidRPr="006E1A21">
              <w:rPr>
                <w:color w:val="000000" w:themeColor="text1"/>
              </w:rPr>
              <w:t xml:space="preserve"> </w:t>
            </w:r>
            <w:r w:rsidR="001D3E3E" w:rsidRPr="006E1A21">
              <w:rPr>
                <w:color w:val="000000" w:themeColor="text1"/>
              </w:rPr>
              <w:t>I</w:t>
            </w:r>
            <w:r w:rsidRPr="006E1A21">
              <w:rPr>
                <w:color w:val="000000" w:themeColor="text1"/>
              </w:rPr>
              <w:t>ntegration</w:t>
            </w:r>
            <w:r w:rsidR="001D3E3E" w:rsidRPr="006E1A21">
              <w:rPr>
                <w:color w:val="000000" w:themeColor="text1"/>
              </w:rPr>
              <w:t xml:space="preserve">, Acceptance, </w:t>
            </w:r>
            <w:r w:rsidR="00F42701" w:rsidRPr="00C46FB1">
              <w:rPr>
                <w:color w:val="000000" w:themeColor="text1"/>
              </w:rPr>
              <w:t xml:space="preserve">Regression, </w:t>
            </w:r>
            <w:r w:rsidR="001D3E3E" w:rsidRPr="00D22E4D">
              <w:rPr>
                <w:color w:val="000000" w:themeColor="text1"/>
              </w:rPr>
              <w:t>Other - specify</w:t>
            </w:r>
            <w:r w:rsidR="00165E60" w:rsidRPr="00D22E4D">
              <w:rPr>
                <w:color w:val="000000" w:themeColor="text1"/>
              </w:rPr>
              <w:t>&gt;</w:t>
            </w:r>
          </w:p>
        </w:tc>
      </w:tr>
      <w:tr w:rsidR="005B09BE" w:rsidRPr="00F25230" w14:paraId="5F877A04" w14:textId="77777777" w:rsidTr="00D75763">
        <w:trPr>
          <w:trHeight w:val="484"/>
          <w:jc w:val="center"/>
        </w:trPr>
        <w:tc>
          <w:tcPr>
            <w:tcW w:w="3599" w:type="dxa"/>
            <w:shd w:val="clear" w:color="auto" w:fill="D9D9D9" w:themeFill="background1" w:themeFillShade="D9"/>
            <w:vAlign w:val="center"/>
          </w:tcPr>
          <w:p w14:paraId="228F2DE5" w14:textId="103B8215" w:rsidR="005B09BE" w:rsidRPr="00D22E4D" w:rsidRDefault="00C03592" w:rsidP="00D824DB">
            <w:pPr>
              <w:pStyle w:val="TableTxt-QS"/>
              <w:rPr>
                <w:b/>
                <w:bCs/>
              </w:rPr>
            </w:pPr>
            <w:r w:rsidRPr="00D22E4D">
              <w:rPr>
                <w:b/>
                <w:bCs/>
              </w:rPr>
              <w:t>Test Document Type</w:t>
            </w:r>
          </w:p>
        </w:tc>
        <w:tc>
          <w:tcPr>
            <w:tcW w:w="7202" w:type="dxa"/>
            <w:vAlign w:val="center"/>
          </w:tcPr>
          <w:p w14:paraId="69E05E1D" w14:textId="45920782" w:rsidR="005B09BE" w:rsidRPr="00FE7F6B" w:rsidRDefault="00BB318A" w:rsidP="00D22E4D">
            <w:pPr>
              <w:pStyle w:val="TableTxt-QS"/>
            </w:pPr>
            <w:r w:rsidRPr="006E1A21">
              <w:rPr>
                <w:color w:val="000000" w:themeColor="text1"/>
              </w:rPr>
              <w:t>&lt;</w:t>
            </w:r>
            <w:r w:rsidR="00A953C3" w:rsidRPr="006E1A21">
              <w:rPr>
                <w:color w:val="000000" w:themeColor="text1"/>
              </w:rPr>
              <w:t>Case, Script, Use Case</w:t>
            </w:r>
            <w:r w:rsidRPr="006E1A21">
              <w:rPr>
                <w:color w:val="000000" w:themeColor="text1"/>
              </w:rPr>
              <w:t>&gt;</w:t>
            </w:r>
          </w:p>
        </w:tc>
      </w:tr>
      <w:tr w:rsidR="005B09BE" w:rsidRPr="00F25230" w14:paraId="10D5A0AC" w14:textId="77777777" w:rsidTr="00D75763">
        <w:trPr>
          <w:trHeight w:val="484"/>
          <w:jc w:val="center"/>
        </w:trPr>
        <w:tc>
          <w:tcPr>
            <w:tcW w:w="3599" w:type="dxa"/>
            <w:shd w:val="clear" w:color="auto" w:fill="D9D9D9" w:themeFill="background1" w:themeFillShade="D9"/>
            <w:vAlign w:val="center"/>
          </w:tcPr>
          <w:p w14:paraId="6B60D27A" w14:textId="535480DF" w:rsidR="005B09BE" w:rsidRPr="00D22E4D" w:rsidRDefault="00F473CA" w:rsidP="00D824DB">
            <w:pPr>
              <w:pStyle w:val="TableTxt-QS"/>
              <w:rPr>
                <w:b/>
                <w:bCs/>
              </w:rPr>
            </w:pPr>
            <w:r w:rsidRPr="00D22E4D">
              <w:rPr>
                <w:b/>
                <w:bCs/>
              </w:rPr>
              <w:t>Test Identifier</w:t>
            </w:r>
          </w:p>
        </w:tc>
        <w:tc>
          <w:tcPr>
            <w:tcW w:w="7202" w:type="dxa"/>
            <w:vAlign w:val="center"/>
          </w:tcPr>
          <w:p w14:paraId="7C778927" w14:textId="52F6932B" w:rsidR="005B09BE" w:rsidRPr="00D34F79" w:rsidRDefault="00280E79" w:rsidP="006E1A21">
            <w:pPr>
              <w:pStyle w:val="TableTxt-QS"/>
              <w:rPr>
                <w:color w:val="FF0000"/>
              </w:rPr>
            </w:pPr>
            <w:r>
              <w:t>&lt;</w:t>
            </w:r>
            <w:r w:rsidR="00FA1F04" w:rsidRPr="006E1A21">
              <w:t>Insert test script/case number or another unique identifier</w:t>
            </w:r>
            <w:r>
              <w:t>&gt;</w:t>
            </w:r>
          </w:p>
        </w:tc>
      </w:tr>
      <w:tr w:rsidR="008A74E9" w:rsidRPr="00F25230" w14:paraId="700DFEED" w14:textId="77777777" w:rsidTr="00D75763">
        <w:trPr>
          <w:trHeight w:val="484"/>
          <w:jc w:val="center"/>
        </w:trPr>
        <w:tc>
          <w:tcPr>
            <w:tcW w:w="3599" w:type="dxa"/>
            <w:shd w:val="clear" w:color="auto" w:fill="D9D9D9" w:themeFill="background1" w:themeFillShade="D9"/>
            <w:vAlign w:val="center"/>
          </w:tcPr>
          <w:p w14:paraId="3146C613" w14:textId="123A1E92" w:rsidR="008A74E9" w:rsidRPr="00D22E4D" w:rsidRDefault="00A57525" w:rsidP="00D824DB">
            <w:pPr>
              <w:pStyle w:val="TableTxt-QS"/>
              <w:rPr>
                <w:b/>
                <w:bCs/>
              </w:rPr>
            </w:pPr>
            <w:r w:rsidRPr="00D22E4D">
              <w:rPr>
                <w:b/>
                <w:bCs/>
              </w:rPr>
              <w:t>Associated Requirements</w:t>
            </w:r>
          </w:p>
        </w:tc>
        <w:tc>
          <w:tcPr>
            <w:tcW w:w="7202" w:type="dxa"/>
            <w:vAlign w:val="center"/>
          </w:tcPr>
          <w:p w14:paraId="0329A790" w14:textId="3C87330C" w:rsidR="008A74E9" w:rsidRPr="00D34F79" w:rsidRDefault="00280E79" w:rsidP="00D22E4D">
            <w:pPr>
              <w:pStyle w:val="TableTxt-QS"/>
              <w:rPr>
                <w:color w:val="FF0000"/>
              </w:rPr>
            </w:pPr>
            <w:r>
              <w:t>&lt;</w:t>
            </w:r>
            <w:r w:rsidR="00177227" w:rsidRPr="00D22E4D">
              <w:t>Insert requirements being tested in this case or script</w:t>
            </w:r>
            <w:r w:rsidR="00733477" w:rsidRPr="00D22E4D">
              <w:t>; must align to RTM</w:t>
            </w:r>
            <w:r>
              <w:t>&gt;</w:t>
            </w:r>
          </w:p>
        </w:tc>
      </w:tr>
      <w:tr w:rsidR="00613E36" w:rsidRPr="00F25230" w14:paraId="415604E9" w14:textId="77777777" w:rsidTr="00D75763">
        <w:trPr>
          <w:trHeight w:val="484"/>
          <w:jc w:val="center"/>
        </w:trPr>
        <w:tc>
          <w:tcPr>
            <w:tcW w:w="3599" w:type="dxa"/>
            <w:shd w:val="clear" w:color="auto" w:fill="D9D9D9" w:themeFill="background1" w:themeFillShade="D9"/>
            <w:vAlign w:val="center"/>
          </w:tcPr>
          <w:p w14:paraId="79B6E2D1" w14:textId="2A4809F8" w:rsidR="00613E36" w:rsidRPr="00D22E4D" w:rsidRDefault="00613E36" w:rsidP="00D824DB">
            <w:pPr>
              <w:pStyle w:val="TableTxt-QS"/>
              <w:rPr>
                <w:b/>
                <w:bCs/>
              </w:rPr>
            </w:pPr>
            <w:r w:rsidRPr="00D22E4D">
              <w:rPr>
                <w:b/>
                <w:bCs/>
              </w:rPr>
              <w:t>Test Environment</w:t>
            </w:r>
          </w:p>
        </w:tc>
        <w:tc>
          <w:tcPr>
            <w:tcW w:w="7202" w:type="dxa"/>
            <w:vAlign w:val="center"/>
          </w:tcPr>
          <w:p w14:paraId="78286921" w14:textId="24E65412" w:rsidR="00613E36" w:rsidRPr="00D34F79" w:rsidRDefault="00280E79" w:rsidP="00D22E4D">
            <w:pPr>
              <w:pStyle w:val="TableTxt-QS"/>
              <w:rPr>
                <w:color w:val="FF0000"/>
              </w:rPr>
            </w:pPr>
            <w:r>
              <w:t>&lt;</w:t>
            </w:r>
            <w:r w:rsidR="003C38D6" w:rsidRPr="00D22E4D">
              <w:t>Identify the qualified test environment</w:t>
            </w:r>
            <w:r>
              <w:t>&gt;</w:t>
            </w:r>
          </w:p>
        </w:tc>
      </w:tr>
      <w:tr w:rsidR="003C38D6" w:rsidRPr="00F25230" w14:paraId="64A3B20D" w14:textId="77777777" w:rsidTr="00D75763">
        <w:trPr>
          <w:trHeight w:val="484"/>
          <w:jc w:val="center"/>
        </w:trPr>
        <w:tc>
          <w:tcPr>
            <w:tcW w:w="3599" w:type="dxa"/>
            <w:shd w:val="clear" w:color="auto" w:fill="D9D9D9" w:themeFill="background1" w:themeFillShade="D9"/>
            <w:vAlign w:val="center"/>
          </w:tcPr>
          <w:p w14:paraId="79F97993" w14:textId="6799EF8C" w:rsidR="003C38D6" w:rsidRPr="00D22E4D" w:rsidRDefault="003C38D6" w:rsidP="00D824DB">
            <w:pPr>
              <w:pStyle w:val="TableTxt-QS"/>
              <w:rPr>
                <w:b/>
                <w:bCs/>
              </w:rPr>
            </w:pPr>
            <w:r w:rsidRPr="00D22E4D">
              <w:rPr>
                <w:b/>
                <w:bCs/>
              </w:rPr>
              <w:t>Manual / Automated</w:t>
            </w:r>
          </w:p>
        </w:tc>
        <w:tc>
          <w:tcPr>
            <w:tcW w:w="7202" w:type="dxa"/>
            <w:vAlign w:val="center"/>
          </w:tcPr>
          <w:p w14:paraId="72BA0020" w14:textId="5BBCFFC7" w:rsidR="003C38D6" w:rsidRDefault="003F609D" w:rsidP="00D22E4D">
            <w:pPr>
              <w:pStyle w:val="TableTxt-QS"/>
              <w:rPr>
                <w:color w:val="FF0000"/>
              </w:rPr>
            </w:pPr>
            <w:r w:rsidRPr="00D22E4D">
              <w:rPr>
                <w:color w:val="000000" w:themeColor="text1"/>
              </w:rPr>
              <w:t>&lt;m</w:t>
            </w:r>
            <w:r w:rsidR="003C38D6" w:rsidRPr="00D22E4D">
              <w:rPr>
                <w:color w:val="000000" w:themeColor="text1"/>
              </w:rPr>
              <w:t xml:space="preserve">anual / </w:t>
            </w:r>
            <w:r w:rsidR="00EB3482" w:rsidRPr="00D22E4D">
              <w:rPr>
                <w:color w:val="000000" w:themeColor="text1"/>
              </w:rPr>
              <w:t>a</w:t>
            </w:r>
            <w:r w:rsidR="003C38D6" w:rsidRPr="00D22E4D">
              <w:rPr>
                <w:color w:val="000000" w:themeColor="text1"/>
              </w:rPr>
              <w:t>utomated</w:t>
            </w:r>
            <w:r w:rsidRPr="00D22E4D">
              <w:rPr>
                <w:color w:val="000000" w:themeColor="text1"/>
              </w:rPr>
              <w:t>&gt;</w:t>
            </w:r>
            <w:r w:rsidR="003C38D6" w:rsidRPr="00D22E4D">
              <w:rPr>
                <w:color w:val="000000" w:themeColor="text1"/>
              </w:rPr>
              <w:t xml:space="preserve"> </w:t>
            </w:r>
            <w:r w:rsidR="003C38D6" w:rsidRPr="00D22E4D">
              <w:rPr>
                <w:rStyle w:val="InstructionsChar"/>
                <w:rFonts w:eastAsiaTheme="minorHAnsi"/>
              </w:rPr>
              <w:t>– if automated, state tool and qualification reference</w:t>
            </w:r>
          </w:p>
        </w:tc>
      </w:tr>
      <w:tr w:rsidR="008A74E9" w:rsidRPr="00F25230" w14:paraId="1A5EE290" w14:textId="77777777" w:rsidTr="00D75763">
        <w:trPr>
          <w:trHeight w:val="484"/>
          <w:jc w:val="center"/>
        </w:trPr>
        <w:tc>
          <w:tcPr>
            <w:tcW w:w="3599" w:type="dxa"/>
            <w:shd w:val="clear" w:color="auto" w:fill="D9D9D9" w:themeFill="background1" w:themeFillShade="D9"/>
            <w:vAlign w:val="center"/>
          </w:tcPr>
          <w:p w14:paraId="63F9AC1B" w14:textId="206D2DFF" w:rsidR="008A74E9" w:rsidRPr="00D22E4D" w:rsidRDefault="009D4CFE" w:rsidP="00D824DB">
            <w:pPr>
              <w:pStyle w:val="TableTxt-QS"/>
              <w:rPr>
                <w:b/>
                <w:bCs/>
              </w:rPr>
            </w:pPr>
            <w:r w:rsidRPr="00D22E4D">
              <w:rPr>
                <w:b/>
                <w:bCs/>
              </w:rPr>
              <w:t>Additional Information</w:t>
            </w:r>
          </w:p>
        </w:tc>
        <w:tc>
          <w:tcPr>
            <w:tcW w:w="7202" w:type="dxa"/>
            <w:vAlign w:val="center"/>
          </w:tcPr>
          <w:p w14:paraId="7C4C68D6" w14:textId="4D3650AC" w:rsidR="008A74E9" w:rsidRPr="00D34F79" w:rsidRDefault="00F42701" w:rsidP="00D22E4D">
            <w:pPr>
              <w:pStyle w:val="TableTxt-QS"/>
              <w:rPr>
                <w:color w:val="FF0000"/>
              </w:rPr>
            </w:pPr>
            <w:r>
              <w:t xml:space="preserve">&lt;Enter any additional information. </w:t>
            </w:r>
            <w:r w:rsidR="008A7056" w:rsidRPr="00D22E4D">
              <w:t>For example, Change Request number, Release number</w:t>
            </w:r>
            <w:r>
              <w:t>&gt;</w:t>
            </w:r>
          </w:p>
        </w:tc>
      </w:tr>
    </w:tbl>
    <w:p w14:paraId="2F5A3835" w14:textId="12F00B41" w:rsidR="00DF73EC" w:rsidRDefault="006C0A19" w:rsidP="000439AC">
      <w:pPr>
        <w:pStyle w:val="H0-QS"/>
      </w:pPr>
      <w:bookmarkStart w:id="27" w:name="_Toc226483154"/>
      <w:bookmarkStart w:id="28" w:name="_Toc220602065"/>
      <w:r>
        <w:t>AI/ML Applicability (Conditional)</w:t>
      </w:r>
      <w:bookmarkEnd w:id="27"/>
    </w:p>
    <w:p w14:paraId="093C3C36" w14:textId="77777777" w:rsidR="008A45D5" w:rsidRPr="00D22E4D" w:rsidRDefault="008A45D5" w:rsidP="000439AC">
      <w:pPr>
        <w:pStyle w:val="Instructions"/>
      </w:pPr>
      <w:r w:rsidRPr="00D22E4D">
        <w:t>Complete this section only if the system includes AI-enabled functionality. If not applicable, state 'N/A – system does not include AI/ML components' and delete the table below. Refer to GSOP-1201.1 Section 2.8 for AI/ML-specific test planning requirements.</w:t>
      </w:r>
    </w:p>
    <w:p w14:paraId="38AD798B" w14:textId="039883B3" w:rsidR="000665CB" w:rsidRPr="000665CB" w:rsidRDefault="003F4D39" w:rsidP="00D22E4D">
      <w:pPr>
        <w:pStyle w:val="CaptionTable-QS"/>
        <w:spacing w:after="60"/>
      </w:pPr>
      <w:r>
        <w:t xml:space="preserve">Table </w:t>
      </w:r>
      <w:r>
        <w:fldChar w:fldCharType="begin"/>
      </w:r>
      <w:r>
        <w:instrText xml:space="preserve"> SEQ Table \* ARABIC </w:instrText>
      </w:r>
      <w:r>
        <w:fldChar w:fldCharType="separate"/>
      </w:r>
      <w:r w:rsidR="00F62E74">
        <w:t>4</w:t>
      </w:r>
      <w:r>
        <w:fldChar w:fldCharType="end"/>
      </w:r>
      <w:r>
        <w:t xml:space="preserve">: </w:t>
      </w:r>
      <w:r w:rsidR="0082035E">
        <w:t>AI/ML Applicability</w:t>
      </w:r>
    </w:p>
    <w:tbl>
      <w:tblPr>
        <w:tblStyle w:val="TableGrid"/>
        <w:tblW w:w="0" w:type="auto"/>
        <w:tblLook w:val="04A0" w:firstRow="1" w:lastRow="0" w:firstColumn="1" w:lastColumn="0" w:noHBand="0" w:noVBand="1"/>
      </w:tblPr>
      <w:tblGrid>
        <w:gridCol w:w="3595"/>
        <w:gridCol w:w="7195"/>
      </w:tblGrid>
      <w:tr w:rsidR="0025764E" w14:paraId="2CE0D753" w14:textId="77777777" w:rsidTr="00D75763">
        <w:tc>
          <w:tcPr>
            <w:tcW w:w="3595" w:type="dxa"/>
            <w:shd w:val="clear" w:color="auto" w:fill="D9D9D9" w:themeFill="background1" w:themeFillShade="D9"/>
          </w:tcPr>
          <w:p w14:paraId="0ABC58D2" w14:textId="777CC6C8" w:rsidR="0025764E" w:rsidRPr="00306742" w:rsidRDefault="00985431" w:rsidP="006C0A19">
            <w:pPr>
              <w:pStyle w:val="L1-Step-QS"/>
              <w:numPr>
                <w:ilvl w:val="0"/>
                <w:numId w:val="0"/>
              </w:numPr>
              <w:rPr>
                <w:b/>
                <w:bCs w:val="0"/>
              </w:rPr>
            </w:pPr>
            <w:r w:rsidRPr="00306742">
              <w:rPr>
                <w:b/>
                <w:bCs w:val="0"/>
              </w:rPr>
              <w:t>AI/ML Component Description</w:t>
            </w:r>
          </w:p>
        </w:tc>
        <w:tc>
          <w:tcPr>
            <w:tcW w:w="7195" w:type="dxa"/>
          </w:tcPr>
          <w:p w14:paraId="76A82D5A" w14:textId="4D369468" w:rsidR="0025764E" w:rsidRPr="00284356" w:rsidRDefault="00AD6CE8" w:rsidP="00306742">
            <w:pPr>
              <w:pStyle w:val="TableTxt-QS"/>
            </w:pPr>
            <w:r>
              <w:t>&lt;</w:t>
            </w:r>
            <w:r w:rsidR="00985431" w:rsidRPr="00284356">
              <w:t>Describe the AI/ML functionality being tested</w:t>
            </w:r>
            <w:r>
              <w:t>&gt;</w:t>
            </w:r>
          </w:p>
        </w:tc>
      </w:tr>
      <w:tr w:rsidR="0025764E" w14:paraId="0D75E0BB" w14:textId="77777777" w:rsidTr="00D75763">
        <w:tc>
          <w:tcPr>
            <w:tcW w:w="3595" w:type="dxa"/>
            <w:shd w:val="clear" w:color="auto" w:fill="D9D9D9" w:themeFill="background1" w:themeFillShade="D9"/>
          </w:tcPr>
          <w:p w14:paraId="48B147EB" w14:textId="0EE850E7" w:rsidR="0025764E" w:rsidRPr="00306742" w:rsidRDefault="00141245" w:rsidP="006C0A19">
            <w:pPr>
              <w:pStyle w:val="L1-Step-QS"/>
              <w:numPr>
                <w:ilvl w:val="0"/>
                <w:numId w:val="0"/>
              </w:numPr>
              <w:rPr>
                <w:b/>
                <w:bCs w:val="0"/>
              </w:rPr>
            </w:pPr>
            <w:r w:rsidRPr="00306742">
              <w:rPr>
                <w:b/>
                <w:bCs w:val="0"/>
              </w:rPr>
              <w:t>Performance Metric(s)</w:t>
            </w:r>
          </w:p>
        </w:tc>
        <w:tc>
          <w:tcPr>
            <w:tcW w:w="7195" w:type="dxa"/>
          </w:tcPr>
          <w:p w14:paraId="5420E81F" w14:textId="3387980B" w:rsidR="0025764E" w:rsidRPr="00284356" w:rsidRDefault="00AD6CE8" w:rsidP="00306742">
            <w:pPr>
              <w:pStyle w:val="TableTxt-QS"/>
            </w:pPr>
            <w:r>
              <w:t>&lt;</w:t>
            </w:r>
            <w:r w:rsidR="00141245" w:rsidRPr="00284356">
              <w:t>For example, accuracy, precision, recall, F1 score, AUC-ROC</w:t>
            </w:r>
            <w:r>
              <w:t>&gt;</w:t>
            </w:r>
          </w:p>
        </w:tc>
      </w:tr>
      <w:tr w:rsidR="0025764E" w14:paraId="57679487" w14:textId="77777777" w:rsidTr="00D75763">
        <w:tc>
          <w:tcPr>
            <w:tcW w:w="3595" w:type="dxa"/>
            <w:shd w:val="clear" w:color="auto" w:fill="D9D9D9" w:themeFill="background1" w:themeFillShade="D9"/>
          </w:tcPr>
          <w:p w14:paraId="7E3B15E2" w14:textId="5DFD4174" w:rsidR="0025764E" w:rsidRPr="00306742" w:rsidRDefault="00956B15" w:rsidP="006C0A19">
            <w:pPr>
              <w:pStyle w:val="L1-Step-QS"/>
              <w:numPr>
                <w:ilvl w:val="0"/>
                <w:numId w:val="0"/>
              </w:numPr>
              <w:rPr>
                <w:b/>
                <w:bCs w:val="0"/>
              </w:rPr>
            </w:pPr>
            <w:r w:rsidRPr="00306742">
              <w:rPr>
                <w:b/>
                <w:bCs w:val="0"/>
              </w:rPr>
              <w:t>Minimum Acceptable Threshold</w:t>
            </w:r>
          </w:p>
        </w:tc>
        <w:tc>
          <w:tcPr>
            <w:tcW w:w="7195" w:type="dxa"/>
          </w:tcPr>
          <w:p w14:paraId="3BC388E5" w14:textId="6ACEADC8" w:rsidR="0025764E" w:rsidRPr="00284356" w:rsidRDefault="00AD6CE8" w:rsidP="00306742">
            <w:pPr>
              <w:pStyle w:val="TableTxt-QS"/>
            </w:pPr>
            <w:r>
              <w:t>&lt;</w:t>
            </w:r>
            <w:r w:rsidR="00956B15" w:rsidRPr="00284356">
              <w:t>State the risk-based justif</w:t>
            </w:r>
            <w:r w:rsidR="00A71083" w:rsidRPr="00284356">
              <w:t>ication for the threshold per the Test Plan</w:t>
            </w:r>
            <w:r>
              <w:t>&gt;</w:t>
            </w:r>
          </w:p>
        </w:tc>
      </w:tr>
      <w:tr w:rsidR="0025764E" w14:paraId="479F9ED0" w14:textId="77777777" w:rsidTr="00D75763">
        <w:tc>
          <w:tcPr>
            <w:tcW w:w="3595" w:type="dxa"/>
            <w:shd w:val="clear" w:color="auto" w:fill="D9D9D9" w:themeFill="background1" w:themeFillShade="D9"/>
          </w:tcPr>
          <w:p w14:paraId="3BB9E8FE" w14:textId="73876F2F" w:rsidR="0025764E" w:rsidRPr="00306742" w:rsidRDefault="00A71083" w:rsidP="006C0A19">
            <w:pPr>
              <w:pStyle w:val="L1-Step-QS"/>
              <w:numPr>
                <w:ilvl w:val="0"/>
                <w:numId w:val="0"/>
              </w:numPr>
              <w:rPr>
                <w:b/>
                <w:bCs w:val="0"/>
              </w:rPr>
            </w:pPr>
            <w:r w:rsidRPr="00306742">
              <w:rPr>
                <w:b/>
                <w:bCs w:val="0"/>
              </w:rPr>
              <w:t>Test Dataset Reference</w:t>
            </w:r>
          </w:p>
        </w:tc>
        <w:tc>
          <w:tcPr>
            <w:tcW w:w="7195" w:type="dxa"/>
          </w:tcPr>
          <w:p w14:paraId="662C2BF7" w14:textId="0596F17B" w:rsidR="0025764E" w:rsidRPr="00284356" w:rsidRDefault="00AD6CE8" w:rsidP="00306742">
            <w:pPr>
              <w:pStyle w:val="TableTxt-QS"/>
            </w:pPr>
            <w:r>
              <w:t>&lt;</w:t>
            </w:r>
            <w:r w:rsidR="00B062C1" w:rsidRPr="00284356">
              <w:t>Reference the test dataset identifier and location</w:t>
            </w:r>
            <w:r w:rsidR="00F8770D" w:rsidRPr="00284356">
              <w:t>; confirm separation from training data</w:t>
            </w:r>
            <w:r>
              <w:t>&gt;</w:t>
            </w:r>
          </w:p>
        </w:tc>
      </w:tr>
      <w:tr w:rsidR="0025764E" w14:paraId="3D2DE71E" w14:textId="77777777" w:rsidTr="00D75763">
        <w:tc>
          <w:tcPr>
            <w:tcW w:w="3595" w:type="dxa"/>
            <w:shd w:val="clear" w:color="auto" w:fill="D9D9D9" w:themeFill="background1" w:themeFillShade="D9"/>
          </w:tcPr>
          <w:p w14:paraId="519C639C" w14:textId="4596B278" w:rsidR="0025764E" w:rsidRPr="00306742" w:rsidRDefault="00F8770D" w:rsidP="006C0A19">
            <w:pPr>
              <w:pStyle w:val="L1-Step-QS"/>
              <w:numPr>
                <w:ilvl w:val="0"/>
                <w:numId w:val="0"/>
              </w:numPr>
              <w:rPr>
                <w:b/>
                <w:bCs w:val="0"/>
              </w:rPr>
            </w:pPr>
            <w:r w:rsidRPr="00306742">
              <w:rPr>
                <w:b/>
                <w:bCs w:val="0"/>
              </w:rPr>
              <w:t>Data Scientist Agreement</w:t>
            </w:r>
          </w:p>
        </w:tc>
        <w:tc>
          <w:tcPr>
            <w:tcW w:w="7195" w:type="dxa"/>
          </w:tcPr>
          <w:p w14:paraId="77A62D89" w14:textId="31FE26B1" w:rsidR="0025764E" w:rsidRDefault="00C12F78" w:rsidP="00306742">
            <w:pPr>
              <w:pStyle w:val="TableTxt-QS"/>
            </w:pPr>
            <w:r w:rsidRPr="00306742">
              <w:rPr>
                <w:color w:val="000000" w:themeColor="text1"/>
              </w:rPr>
              <w:t>&lt;</w:t>
            </w:r>
            <w:r w:rsidR="00F8770D" w:rsidRPr="00306742">
              <w:rPr>
                <w:color w:val="000000" w:themeColor="text1"/>
              </w:rPr>
              <w:t>Name, Date</w:t>
            </w:r>
            <w:r w:rsidR="002E4C19" w:rsidRPr="00306742">
              <w:rPr>
                <w:color w:val="000000" w:themeColor="text1"/>
              </w:rPr>
              <w:t xml:space="preserve"> </w:t>
            </w:r>
            <w:r w:rsidRPr="00306742">
              <w:rPr>
                <w:color w:val="000000" w:themeColor="text1"/>
              </w:rPr>
              <w:t>dd-</w:t>
            </w:r>
            <w:proofErr w:type="spellStart"/>
            <w:r w:rsidRPr="00306742">
              <w:rPr>
                <w:color w:val="000000" w:themeColor="text1"/>
              </w:rPr>
              <w:t>Mmm</w:t>
            </w:r>
            <w:proofErr w:type="spellEnd"/>
            <w:r w:rsidRPr="00306742">
              <w:rPr>
                <w:color w:val="000000" w:themeColor="text1"/>
              </w:rPr>
              <w:t>-</w:t>
            </w:r>
            <w:proofErr w:type="spellStart"/>
            <w:r w:rsidRPr="00306742">
              <w:rPr>
                <w:color w:val="000000" w:themeColor="text1"/>
              </w:rPr>
              <w:t>yyyy</w:t>
            </w:r>
            <w:proofErr w:type="spellEnd"/>
            <w:r w:rsidRPr="00306742">
              <w:rPr>
                <w:color w:val="000000" w:themeColor="text1"/>
              </w:rPr>
              <w:t>&gt;</w:t>
            </w:r>
            <w:r w:rsidR="00F8770D" w:rsidRPr="00306742">
              <w:rPr>
                <w:color w:val="000000" w:themeColor="text1"/>
              </w:rPr>
              <w:t xml:space="preserve"> </w:t>
            </w:r>
            <w:r w:rsidR="00F8770D" w:rsidRPr="00306742">
              <w:rPr>
                <w:rStyle w:val="InstructionsChar"/>
                <w:rFonts w:eastAsiaTheme="minorHAnsi"/>
              </w:rPr>
              <w:t>– required for custom ML models</w:t>
            </w:r>
          </w:p>
        </w:tc>
      </w:tr>
    </w:tbl>
    <w:p w14:paraId="6B897F07" w14:textId="77777777" w:rsidR="006C0A19" w:rsidRPr="006C0A19" w:rsidRDefault="006C0A19" w:rsidP="00306742">
      <w:pPr>
        <w:pStyle w:val="L1-Step-QS"/>
        <w:numPr>
          <w:ilvl w:val="0"/>
          <w:numId w:val="0"/>
        </w:numPr>
      </w:pPr>
    </w:p>
    <w:p w14:paraId="34DC5504" w14:textId="7337663D" w:rsidR="00EE44F0" w:rsidRDefault="00DD0D78" w:rsidP="000439AC">
      <w:pPr>
        <w:pStyle w:val="H0-QS"/>
      </w:pPr>
      <w:bookmarkStart w:id="29" w:name="_Toc226483155"/>
      <w:r w:rsidRPr="00FF66C3">
        <w:t>Test Guidelines</w:t>
      </w:r>
      <w:bookmarkEnd w:id="28"/>
      <w:bookmarkEnd w:id="29"/>
    </w:p>
    <w:p w14:paraId="7E12B22F" w14:textId="1E1FECAA" w:rsidR="0043316B" w:rsidRPr="00306742" w:rsidRDefault="0043316B" w:rsidP="000439AC">
      <w:pPr>
        <w:pStyle w:val="Instructions"/>
      </w:pPr>
      <w:r w:rsidRPr="00306742">
        <w:t>Provide additional testing guidelines if they are useful in executing the test. Otherwise, this section can be deleted.</w:t>
      </w:r>
    </w:p>
    <w:p w14:paraId="077FD94D" w14:textId="214E7383" w:rsidR="00FF66C3" w:rsidRPr="00FF66C3" w:rsidRDefault="00FF66C3" w:rsidP="00FF66C3">
      <w:pPr>
        <w:pStyle w:val="CaptionTable-QS"/>
        <w:spacing w:after="60"/>
      </w:pPr>
      <w:r>
        <w:t xml:space="preserve">Table </w:t>
      </w:r>
      <w:r>
        <w:fldChar w:fldCharType="begin"/>
      </w:r>
      <w:r>
        <w:instrText xml:space="preserve"> SEQ Table \* ARABIC </w:instrText>
      </w:r>
      <w:r>
        <w:fldChar w:fldCharType="separate"/>
      </w:r>
      <w:r w:rsidR="00F62E74">
        <w:t>5</w:t>
      </w:r>
      <w:r>
        <w:fldChar w:fldCharType="end"/>
      </w:r>
      <w:r>
        <w:t xml:space="preserve">: </w:t>
      </w:r>
      <w:r w:rsidRPr="00FF66C3">
        <w:t>Test Guidelines</w:t>
      </w:r>
    </w:p>
    <w:tbl>
      <w:tblPr>
        <w:tblStyle w:val="TableGrid"/>
        <w:tblW w:w="5008" w:type="pct"/>
        <w:jc w:val="center"/>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599"/>
        <w:gridCol w:w="7202"/>
      </w:tblGrid>
      <w:tr w:rsidR="00FF66C3" w:rsidRPr="00F25230" w14:paraId="654628C1" w14:textId="77777777" w:rsidTr="006363C9">
        <w:trPr>
          <w:trHeight w:val="484"/>
          <w:jc w:val="center"/>
        </w:trPr>
        <w:tc>
          <w:tcPr>
            <w:tcW w:w="3599" w:type="dxa"/>
            <w:shd w:val="clear" w:color="auto" w:fill="D9D9D9" w:themeFill="background1" w:themeFillShade="D9"/>
            <w:vAlign w:val="center"/>
          </w:tcPr>
          <w:p w14:paraId="586A0FCF" w14:textId="5BCDF0C2" w:rsidR="00FF66C3" w:rsidRPr="00306742" w:rsidRDefault="00D21674" w:rsidP="00A26709">
            <w:pPr>
              <w:pStyle w:val="TableTxt-QS"/>
              <w:rPr>
                <w:b/>
                <w:bCs/>
              </w:rPr>
            </w:pPr>
            <w:r w:rsidRPr="00306742">
              <w:rPr>
                <w:b/>
                <w:bCs/>
              </w:rPr>
              <w:t>Test Data and Setup</w:t>
            </w:r>
          </w:p>
        </w:tc>
        <w:tc>
          <w:tcPr>
            <w:tcW w:w="7202" w:type="dxa"/>
            <w:vAlign w:val="center"/>
          </w:tcPr>
          <w:p w14:paraId="77ED4A3E" w14:textId="431962B3" w:rsidR="00FF66C3" w:rsidRPr="00284356" w:rsidRDefault="00AD6CE8" w:rsidP="00306742">
            <w:pPr>
              <w:pStyle w:val="TableTxt-QS"/>
              <w:rPr>
                <w:color w:val="FF0000"/>
              </w:rPr>
            </w:pPr>
            <w:r>
              <w:t>&lt;</w:t>
            </w:r>
            <w:r w:rsidR="00371E32" w:rsidRPr="00306742">
              <w:t>Describe the data and any required setup activities to successfully execute the test</w:t>
            </w:r>
            <w:r>
              <w:t>&gt;</w:t>
            </w:r>
          </w:p>
        </w:tc>
      </w:tr>
      <w:tr w:rsidR="00FF66C3" w:rsidRPr="00F25230" w14:paraId="668BA444" w14:textId="77777777" w:rsidTr="006363C9">
        <w:trPr>
          <w:trHeight w:val="484"/>
          <w:jc w:val="center"/>
        </w:trPr>
        <w:tc>
          <w:tcPr>
            <w:tcW w:w="3599" w:type="dxa"/>
            <w:shd w:val="clear" w:color="auto" w:fill="D9D9D9" w:themeFill="background1" w:themeFillShade="D9"/>
            <w:vAlign w:val="center"/>
          </w:tcPr>
          <w:p w14:paraId="4F96543F" w14:textId="6A70B411" w:rsidR="00FF66C3" w:rsidRPr="008C0031" w:rsidRDefault="00450BA8" w:rsidP="00A26709">
            <w:pPr>
              <w:pStyle w:val="TableTxt-QS"/>
              <w:rPr>
                <w:b/>
                <w:bCs/>
              </w:rPr>
            </w:pPr>
            <w:r w:rsidRPr="008C0031">
              <w:rPr>
                <w:b/>
                <w:bCs/>
              </w:rPr>
              <w:t>Other Test Setup</w:t>
            </w:r>
          </w:p>
        </w:tc>
        <w:tc>
          <w:tcPr>
            <w:tcW w:w="7202" w:type="dxa"/>
            <w:vAlign w:val="center"/>
          </w:tcPr>
          <w:p w14:paraId="552AD073" w14:textId="6F377CC9" w:rsidR="00FF66C3" w:rsidRPr="008C0031" w:rsidRDefault="00AD6CE8" w:rsidP="008C0031">
            <w:pPr>
              <w:pStyle w:val="TableTxt-QS"/>
            </w:pPr>
            <w:r>
              <w:t>&lt;</w:t>
            </w:r>
            <w:r w:rsidR="005809EC" w:rsidRPr="008C0031">
              <w:t xml:space="preserve">Describe any other conditions or </w:t>
            </w:r>
            <w:r w:rsidR="00363E26" w:rsidRPr="008C0031">
              <w:t>set-up</w:t>
            </w:r>
            <w:r w:rsidR="005809EC" w:rsidRPr="008C0031">
              <w:t xml:space="preserve"> activities that must be in place</w:t>
            </w:r>
            <w:r>
              <w:t>&gt;</w:t>
            </w:r>
          </w:p>
        </w:tc>
      </w:tr>
      <w:tr w:rsidR="00FF66C3" w:rsidRPr="00F25230" w14:paraId="1E27440A" w14:textId="77777777" w:rsidTr="006363C9">
        <w:trPr>
          <w:trHeight w:val="484"/>
          <w:jc w:val="center"/>
        </w:trPr>
        <w:tc>
          <w:tcPr>
            <w:tcW w:w="3599" w:type="dxa"/>
            <w:shd w:val="clear" w:color="auto" w:fill="D9D9D9" w:themeFill="background1" w:themeFillShade="D9"/>
            <w:vAlign w:val="center"/>
          </w:tcPr>
          <w:p w14:paraId="1629B267" w14:textId="71726AD6" w:rsidR="00FF66C3" w:rsidRPr="00EF1122" w:rsidRDefault="00D85F95" w:rsidP="00A26709">
            <w:pPr>
              <w:pStyle w:val="TableTxt-QS"/>
              <w:rPr>
                <w:b/>
                <w:bCs/>
              </w:rPr>
            </w:pPr>
            <w:r w:rsidRPr="00EF1122">
              <w:rPr>
                <w:b/>
                <w:bCs/>
              </w:rPr>
              <w:lastRenderedPageBreak/>
              <w:t>Test Acceptance Criteria</w:t>
            </w:r>
          </w:p>
        </w:tc>
        <w:tc>
          <w:tcPr>
            <w:tcW w:w="7202" w:type="dxa"/>
            <w:vAlign w:val="center"/>
          </w:tcPr>
          <w:p w14:paraId="58ADC9E5" w14:textId="34183977" w:rsidR="00FF66C3" w:rsidRPr="00284356" w:rsidRDefault="00AD6CE8" w:rsidP="007A1E08">
            <w:pPr>
              <w:pStyle w:val="TableTxt-QS"/>
            </w:pPr>
            <w:r>
              <w:t>&lt;</w:t>
            </w:r>
            <w:r w:rsidR="002969D6" w:rsidRPr="007A1E08">
              <w:t>Describe the acceptance criteria to determine whether the test has passed or failed</w:t>
            </w:r>
            <w:r w:rsidRPr="00EF1122">
              <w:t>&gt;</w:t>
            </w:r>
          </w:p>
        </w:tc>
      </w:tr>
    </w:tbl>
    <w:p w14:paraId="04662FF1" w14:textId="4F764629" w:rsidR="00FF66C3" w:rsidRPr="00224373" w:rsidRDefault="00DD0D78" w:rsidP="00224373">
      <w:pPr>
        <w:pStyle w:val="H0-QS"/>
      </w:pPr>
      <w:bookmarkStart w:id="30" w:name="_Toc220602066"/>
      <w:bookmarkStart w:id="31" w:name="_Toc226483156"/>
      <w:r w:rsidRPr="00224373">
        <w:t>Test Execution Steps</w:t>
      </w:r>
      <w:bookmarkEnd w:id="30"/>
      <w:bookmarkEnd w:id="31"/>
    </w:p>
    <w:p w14:paraId="08802FD5" w14:textId="367DC9CF" w:rsidR="00BC3E2E" w:rsidRPr="00E22626" w:rsidRDefault="00BC3E2E" w:rsidP="00E22626">
      <w:pPr>
        <w:pStyle w:val="Instructions"/>
        <w:rPr>
          <w:rFonts w:cstheme="minorBidi"/>
          <w14:ligatures w14:val="standardContextual"/>
        </w:rPr>
      </w:pPr>
      <w:r w:rsidRPr="001047F6">
        <w:t>Document preapproved instructions with expected results. Retain actual results (system outputs or observed results) sufficient for independent confirmation.</w:t>
      </w:r>
      <w:r w:rsidR="00E22626">
        <w:t xml:space="preserve"> </w:t>
      </w:r>
      <w:r w:rsidR="00E22626" w:rsidRPr="001047F6">
        <w:t>Actual results must include system outputs, screenshots, or observed results sufficient for a second person to independently confirm the outcome. Add rows as needed.</w:t>
      </w:r>
    </w:p>
    <w:p w14:paraId="7AAC6ED2" w14:textId="32712028" w:rsidR="005D60D5" w:rsidRDefault="005D60D5" w:rsidP="00BB5AD5">
      <w:pPr>
        <w:pStyle w:val="CaptionTable-QS"/>
      </w:pPr>
      <w:r w:rsidRPr="00BB5AD5">
        <w:t>Table</w:t>
      </w:r>
      <w:r>
        <w:t xml:space="preserve"> </w:t>
      </w:r>
      <w:r>
        <w:fldChar w:fldCharType="begin"/>
      </w:r>
      <w:r>
        <w:instrText xml:space="preserve"> SEQ Table \* ARABIC </w:instrText>
      </w:r>
      <w:r>
        <w:fldChar w:fldCharType="separate"/>
      </w:r>
      <w:r w:rsidR="00F62E74">
        <w:t>6</w:t>
      </w:r>
      <w:r>
        <w:fldChar w:fldCharType="end"/>
      </w:r>
      <w:r>
        <w:t xml:space="preserve">: </w:t>
      </w:r>
      <w:r w:rsidR="00C90C5A" w:rsidRPr="007F0C28">
        <w:t>Test Execution Steps</w:t>
      </w:r>
    </w:p>
    <w:tbl>
      <w:tblPr>
        <w:tblStyle w:val="TableGrid"/>
        <w:tblW w:w="5008" w:type="pct"/>
        <w:jc w:val="center"/>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710"/>
        <w:gridCol w:w="2521"/>
        <w:gridCol w:w="3061"/>
        <w:gridCol w:w="3061"/>
        <w:gridCol w:w="1448"/>
      </w:tblGrid>
      <w:tr w:rsidR="002633D9" w:rsidRPr="00F25230" w14:paraId="1BB476B1" w14:textId="77777777" w:rsidTr="007F0C28">
        <w:trPr>
          <w:trHeight w:val="288"/>
          <w:tblHeader/>
          <w:jc w:val="center"/>
        </w:trPr>
        <w:tc>
          <w:tcPr>
            <w:tcW w:w="710" w:type="dxa"/>
            <w:shd w:val="clear" w:color="auto" w:fill="D9D9D9"/>
          </w:tcPr>
          <w:p w14:paraId="37BABFA5" w14:textId="5CF47F7C" w:rsidR="002633D9" w:rsidRPr="001141F4" w:rsidRDefault="002633D9" w:rsidP="002633D9">
            <w:pPr>
              <w:pStyle w:val="TableHeader-QS"/>
            </w:pPr>
            <w:bookmarkStart w:id="32" w:name="_Hlk205591135"/>
            <w:r w:rsidRPr="00B37FFC">
              <w:rPr>
                <w:bCs w:val="0"/>
              </w:rPr>
              <w:t>Step #</w:t>
            </w:r>
          </w:p>
        </w:tc>
        <w:tc>
          <w:tcPr>
            <w:tcW w:w="2521" w:type="dxa"/>
            <w:shd w:val="clear" w:color="auto" w:fill="D9D9D9"/>
          </w:tcPr>
          <w:p w14:paraId="442477A2" w14:textId="2ACBA67E" w:rsidR="002633D9" w:rsidRPr="001141F4" w:rsidRDefault="002633D9" w:rsidP="002633D9">
            <w:pPr>
              <w:pStyle w:val="TableHeader-QS"/>
            </w:pPr>
            <w:r>
              <w:rPr>
                <w:bCs w:val="0"/>
              </w:rPr>
              <w:t>Test Instruction</w:t>
            </w:r>
          </w:p>
        </w:tc>
        <w:tc>
          <w:tcPr>
            <w:tcW w:w="3061" w:type="dxa"/>
            <w:shd w:val="clear" w:color="auto" w:fill="D9D9D9"/>
          </w:tcPr>
          <w:p w14:paraId="460E59BE" w14:textId="775F6F09" w:rsidR="002633D9" w:rsidRPr="0038089A" w:rsidRDefault="002633D9" w:rsidP="002633D9">
            <w:pPr>
              <w:pStyle w:val="TableHeader-QS"/>
            </w:pPr>
            <w:r w:rsidRPr="00B37FFC">
              <w:rPr>
                <w:bCs w:val="0"/>
              </w:rPr>
              <w:t>Expected Result</w:t>
            </w:r>
          </w:p>
        </w:tc>
        <w:tc>
          <w:tcPr>
            <w:tcW w:w="3061" w:type="dxa"/>
            <w:shd w:val="clear" w:color="auto" w:fill="D9D9D9"/>
          </w:tcPr>
          <w:p w14:paraId="31208B24" w14:textId="0CE01893" w:rsidR="002633D9" w:rsidRPr="0038089A" w:rsidRDefault="002633D9" w:rsidP="002633D9">
            <w:pPr>
              <w:pStyle w:val="TableHeader-QS"/>
            </w:pPr>
            <w:r w:rsidRPr="00B37FFC">
              <w:rPr>
                <w:bCs w:val="0"/>
              </w:rPr>
              <w:t>Actual Result</w:t>
            </w:r>
          </w:p>
        </w:tc>
        <w:tc>
          <w:tcPr>
            <w:tcW w:w="1448" w:type="dxa"/>
            <w:shd w:val="clear" w:color="auto" w:fill="D9D9D9"/>
          </w:tcPr>
          <w:p w14:paraId="2F95AA56" w14:textId="280063BB" w:rsidR="002633D9" w:rsidRPr="0038089A" w:rsidRDefault="002633D9" w:rsidP="002633D9">
            <w:pPr>
              <w:pStyle w:val="TableHeader-QS"/>
            </w:pPr>
            <w:r w:rsidRPr="00B37FFC">
              <w:rPr>
                <w:bCs w:val="0"/>
              </w:rPr>
              <w:t>Pass/</w:t>
            </w:r>
            <w:r w:rsidR="005D03E9">
              <w:rPr>
                <w:bCs w:val="0"/>
              </w:rPr>
              <w:t xml:space="preserve"> </w:t>
            </w:r>
            <w:r w:rsidRPr="00B37FFC">
              <w:rPr>
                <w:bCs w:val="0"/>
              </w:rPr>
              <w:t>Fail</w:t>
            </w:r>
          </w:p>
        </w:tc>
      </w:tr>
      <w:tr w:rsidR="00E579CF" w:rsidRPr="00F25230" w14:paraId="5C962862" w14:textId="77777777" w:rsidTr="007F0C28">
        <w:trPr>
          <w:trHeight w:val="484"/>
          <w:jc w:val="center"/>
        </w:trPr>
        <w:tc>
          <w:tcPr>
            <w:tcW w:w="710" w:type="dxa"/>
            <w:vAlign w:val="center"/>
          </w:tcPr>
          <w:p w14:paraId="06146BEC" w14:textId="0AFF644E" w:rsidR="00E579CF" w:rsidRPr="008D655D" w:rsidRDefault="008C499F" w:rsidP="00D824DB">
            <w:pPr>
              <w:pStyle w:val="TableTxt-QS"/>
              <w:rPr>
                <w:b/>
                <w:bCs/>
              </w:rPr>
            </w:pPr>
            <w:r w:rsidRPr="008D655D">
              <w:rPr>
                <w:b/>
                <w:bCs/>
              </w:rPr>
              <w:t>1</w:t>
            </w:r>
          </w:p>
        </w:tc>
        <w:tc>
          <w:tcPr>
            <w:tcW w:w="2521" w:type="dxa"/>
            <w:vAlign w:val="center"/>
          </w:tcPr>
          <w:p w14:paraId="753A28C8" w14:textId="2C70FFDC" w:rsidR="00E579CF" w:rsidRPr="001141F4" w:rsidRDefault="00E579CF" w:rsidP="00D824DB">
            <w:pPr>
              <w:pStyle w:val="TableTxt-QS"/>
            </w:pPr>
          </w:p>
        </w:tc>
        <w:tc>
          <w:tcPr>
            <w:tcW w:w="3061" w:type="dxa"/>
            <w:vAlign w:val="center"/>
          </w:tcPr>
          <w:p w14:paraId="533B819B" w14:textId="77777777" w:rsidR="00E579CF" w:rsidRPr="00FE7F6B" w:rsidRDefault="00E579CF" w:rsidP="00D824DB">
            <w:pPr>
              <w:pStyle w:val="TableTxt-QS"/>
            </w:pPr>
          </w:p>
        </w:tc>
        <w:tc>
          <w:tcPr>
            <w:tcW w:w="3061" w:type="dxa"/>
            <w:vAlign w:val="center"/>
          </w:tcPr>
          <w:p w14:paraId="728DEBBA" w14:textId="77777777" w:rsidR="00E579CF" w:rsidRPr="00FE7F6B" w:rsidRDefault="00E579CF" w:rsidP="00D5059C">
            <w:pPr>
              <w:pStyle w:val="TableTxt-QS"/>
              <w:keepNext/>
            </w:pPr>
          </w:p>
        </w:tc>
        <w:tc>
          <w:tcPr>
            <w:tcW w:w="1448" w:type="dxa"/>
            <w:vAlign w:val="center"/>
          </w:tcPr>
          <w:p w14:paraId="2CE80860" w14:textId="31430119" w:rsidR="00E579CF" w:rsidRPr="00FE7F6B" w:rsidRDefault="00E579CF" w:rsidP="00D5059C">
            <w:pPr>
              <w:pStyle w:val="TableTxt-QS"/>
              <w:keepNext/>
            </w:pPr>
          </w:p>
        </w:tc>
      </w:tr>
      <w:tr w:rsidR="00143441" w:rsidRPr="00F25230" w14:paraId="78FDC916" w14:textId="77777777" w:rsidTr="007F0C28">
        <w:trPr>
          <w:trHeight w:val="484"/>
          <w:jc w:val="center"/>
        </w:trPr>
        <w:tc>
          <w:tcPr>
            <w:tcW w:w="710" w:type="dxa"/>
            <w:vAlign w:val="center"/>
          </w:tcPr>
          <w:p w14:paraId="2F1F8355" w14:textId="02B7C65A" w:rsidR="00143441" w:rsidRPr="008D655D" w:rsidRDefault="008C499F" w:rsidP="00D824DB">
            <w:pPr>
              <w:pStyle w:val="TableTxt-QS"/>
              <w:rPr>
                <w:b/>
                <w:bCs/>
              </w:rPr>
            </w:pPr>
            <w:r w:rsidRPr="008D655D">
              <w:rPr>
                <w:b/>
                <w:bCs/>
              </w:rPr>
              <w:t>2</w:t>
            </w:r>
          </w:p>
        </w:tc>
        <w:tc>
          <w:tcPr>
            <w:tcW w:w="2521" w:type="dxa"/>
            <w:vAlign w:val="center"/>
          </w:tcPr>
          <w:p w14:paraId="66FE142A" w14:textId="77777777" w:rsidR="00143441" w:rsidRPr="001141F4" w:rsidRDefault="00143441" w:rsidP="00D824DB">
            <w:pPr>
              <w:pStyle w:val="TableTxt-QS"/>
            </w:pPr>
          </w:p>
        </w:tc>
        <w:tc>
          <w:tcPr>
            <w:tcW w:w="3061" w:type="dxa"/>
            <w:vAlign w:val="center"/>
          </w:tcPr>
          <w:p w14:paraId="3C58899E" w14:textId="77777777" w:rsidR="00143441" w:rsidRPr="00FE7F6B" w:rsidRDefault="00143441" w:rsidP="00D824DB">
            <w:pPr>
              <w:pStyle w:val="TableTxt-QS"/>
            </w:pPr>
          </w:p>
        </w:tc>
        <w:tc>
          <w:tcPr>
            <w:tcW w:w="3061" w:type="dxa"/>
            <w:vAlign w:val="center"/>
          </w:tcPr>
          <w:p w14:paraId="2BA43DA1" w14:textId="77777777" w:rsidR="00143441" w:rsidRPr="00FE7F6B" w:rsidRDefault="00143441" w:rsidP="00D5059C">
            <w:pPr>
              <w:pStyle w:val="TableTxt-QS"/>
              <w:keepNext/>
            </w:pPr>
          </w:p>
        </w:tc>
        <w:tc>
          <w:tcPr>
            <w:tcW w:w="1448" w:type="dxa"/>
            <w:vAlign w:val="center"/>
          </w:tcPr>
          <w:p w14:paraId="56DD0B0D" w14:textId="77777777" w:rsidR="00143441" w:rsidRPr="00FE7F6B" w:rsidRDefault="00143441" w:rsidP="00D5059C">
            <w:pPr>
              <w:pStyle w:val="TableTxt-QS"/>
              <w:keepNext/>
            </w:pPr>
          </w:p>
        </w:tc>
      </w:tr>
    </w:tbl>
    <w:p w14:paraId="098DC419" w14:textId="2955D8AB" w:rsidR="00762F3B" w:rsidRDefault="00DD0D78" w:rsidP="00224373">
      <w:pPr>
        <w:pStyle w:val="H0-QS"/>
      </w:pPr>
      <w:bookmarkStart w:id="33" w:name="_Toc220602067"/>
      <w:bookmarkStart w:id="34" w:name="_Toc226483157"/>
      <w:bookmarkEnd w:id="32"/>
      <w:r w:rsidRPr="007F0C28">
        <w:t>Test Execution Summary</w:t>
      </w:r>
      <w:bookmarkEnd w:id="33"/>
      <w:bookmarkEnd w:id="34"/>
    </w:p>
    <w:p w14:paraId="6E88C774" w14:textId="629BC3A6" w:rsidR="00D30651" w:rsidRPr="00D30651" w:rsidRDefault="00D30651" w:rsidP="00D30651">
      <w:pPr>
        <w:pStyle w:val="CaptionTable-QS"/>
        <w:spacing w:after="60"/>
      </w:pPr>
      <w:r>
        <w:t xml:space="preserve">Table </w:t>
      </w:r>
      <w:r>
        <w:fldChar w:fldCharType="begin"/>
      </w:r>
      <w:r>
        <w:instrText xml:space="preserve"> SEQ Table \* ARABIC </w:instrText>
      </w:r>
      <w:r>
        <w:fldChar w:fldCharType="separate"/>
      </w:r>
      <w:r w:rsidR="00F62E74">
        <w:t>7</w:t>
      </w:r>
      <w:r>
        <w:fldChar w:fldCharType="end"/>
      </w:r>
      <w:r>
        <w:t xml:space="preserve">: </w:t>
      </w:r>
      <w:r w:rsidRPr="00D30651">
        <w:t>Test Execution Summary</w:t>
      </w:r>
    </w:p>
    <w:tbl>
      <w:tblPr>
        <w:tblStyle w:val="TableGrid"/>
        <w:tblW w:w="5008" w:type="pct"/>
        <w:jc w:val="center"/>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599"/>
        <w:gridCol w:w="7202"/>
      </w:tblGrid>
      <w:tr w:rsidR="00D30651" w:rsidRPr="00F25230" w14:paraId="0B4BEF4B" w14:textId="77777777" w:rsidTr="006363C9">
        <w:trPr>
          <w:trHeight w:val="484"/>
          <w:jc w:val="center"/>
        </w:trPr>
        <w:tc>
          <w:tcPr>
            <w:tcW w:w="3599" w:type="dxa"/>
            <w:shd w:val="clear" w:color="auto" w:fill="D9D9D9" w:themeFill="background1" w:themeFillShade="D9"/>
            <w:vAlign w:val="center"/>
          </w:tcPr>
          <w:p w14:paraId="4886662A" w14:textId="230175FB" w:rsidR="00D30651" w:rsidRPr="00EF1122" w:rsidRDefault="005A53E6" w:rsidP="005A53E6">
            <w:pPr>
              <w:pStyle w:val="TableTxt-QS"/>
              <w:rPr>
                <w:b/>
                <w:bCs/>
              </w:rPr>
            </w:pPr>
            <w:r w:rsidRPr="00EF1122">
              <w:rPr>
                <w:b/>
                <w:bCs/>
              </w:rPr>
              <w:t xml:space="preserve">Date Executed </w:t>
            </w:r>
          </w:p>
        </w:tc>
        <w:tc>
          <w:tcPr>
            <w:tcW w:w="7202" w:type="dxa"/>
            <w:vAlign w:val="center"/>
          </w:tcPr>
          <w:p w14:paraId="670A2575" w14:textId="1DCAE850" w:rsidR="00D30651" w:rsidRPr="00EF1122" w:rsidRDefault="005B4B20" w:rsidP="00EF1122">
            <w:pPr>
              <w:pStyle w:val="TableTxt-QS"/>
            </w:pPr>
            <w:r w:rsidRPr="00AD6CE8">
              <w:t>&lt;</w:t>
            </w:r>
            <w:r w:rsidR="00D04E0B" w:rsidRPr="00EF1122">
              <w:t>Enter the date of test execution</w:t>
            </w:r>
            <w:r w:rsidR="00A61427" w:rsidRPr="00AD6CE8">
              <w:t xml:space="preserve"> </w:t>
            </w:r>
            <w:r w:rsidR="00696E23" w:rsidRPr="00EF1122">
              <w:t>&lt;</w:t>
            </w:r>
            <w:r w:rsidR="00A61427" w:rsidRPr="00EF1122">
              <w:t>dd-</w:t>
            </w:r>
            <w:proofErr w:type="spellStart"/>
            <w:r w:rsidR="00A61427" w:rsidRPr="00EF1122">
              <w:t>Mmm</w:t>
            </w:r>
            <w:proofErr w:type="spellEnd"/>
            <w:r w:rsidR="00A61427" w:rsidRPr="00EF1122">
              <w:t>-</w:t>
            </w:r>
            <w:proofErr w:type="spellStart"/>
            <w:r w:rsidR="00A61427" w:rsidRPr="00EF1122">
              <w:t>yyyy</w:t>
            </w:r>
            <w:proofErr w:type="spellEnd"/>
            <w:r w:rsidR="00696E23" w:rsidRPr="00EF1122">
              <w:t>&gt;</w:t>
            </w:r>
            <w:r w:rsidR="005D43F0">
              <w:t>&gt;</w:t>
            </w:r>
          </w:p>
        </w:tc>
      </w:tr>
      <w:tr w:rsidR="00D30651" w:rsidRPr="00F25230" w14:paraId="6B7DF819" w14:textId="77777777" w:rsidTr="006363C9">
        <w:trPr>
          <w:trHeight w:val="484"/>
          <w:jc w:val="center"/>
        </w:trPr>
        <w:tc>
          <w:tcPr>
            <w:tcW w:w="3599" w:type="dxa"/>
            <w:shd w:val="clear" w:color="auto" w:fill="D9D9D9" w:themeFill="background1" w:themeFillShade="D9"/>
            <w:vAlign w:val="center"/>
          </w:tcPr>
          <w:p w14:paraId="7B27D866" w14:textId="553529CD" w:rsidR="00D30651" w:rsidRPr="00EF1122" w:rsidRDefault="00A9003D" w:rsidP="00A26709">
            <w:pPr>
              <w:pStyle w:val="TableTxt-QS"/>
              <w:rPr>
                <w:b/>
                <w:bCs/>
              </w:rPr>
            </w:pPr>
            <w:r w:rsidRPr="00EF1122">
              <w:rPr>
                <w:b/>
                <w:bCs/>
              </w:rPr>
              <w:t>Run Number</w:t>
            </w:r>
          </w:p>
        </w:tc>
        <w:tc>
          <w:tcPr>
            <w:tcW w:w="7202" w:type="dxa"/>
            <w:vAlign w:val="center"/>
          </w:tcPr>
          <w:p w14:paraId="42A5BE2F" w14:textId="49203762" w:rsidR="00D30651" w:rsidRPr="00EF1122" w:rsidRDefault="005B4B20" w:rsidP="00EF1122">
            <w:pPr>
              <w:pStyle w:val="TableTxt-QS"/>
            </w:pPr>
            <w:r w:rsidRPr="00AD6CE8">
              <w:t>&lt;</w:t>
            </w:r>
            <w:r w:rsidR="007C3D79" w:rsidRPr="00EF1122">
              <w:t>Enter test run number</w:t>
            </w:r>
            <w:r w:rsidRPr="00EF1122">
              <w:t>&gt;</w:t>
            </w:r>
          </w:p>
        </w:tc>
      </w:tr>
      <w:tr w:rsidR="00D30651" w:rsidRPr="00F25230" w14:paraId="2A84859A" w14:textId="77777777" w:rsidTr="006363C9">
        <w:trPr>
          <w:trHeight w:val="484"/>
          <w:jc w:val="center"/>
        </w:trPr>
        <w:tc>
          <w:tcPr>
            <w:tcW w:w="3599" w:type="dxa"/>
            <w:shd w:val="clear" w:color="auto" w:fill="D9D9D9" w:themeFill="background1" w:themeFillShade="D9"/>
            <w:vAlign w:val="center"/>
          </w:tcPr>
          <w:p w14:paraId="5AA3CDEB" w14:textId="2455695F" w:rsidR="00D30651" w:rsidRPr="00EF1122" w:rsidRDefault="004F4C53" w:rsidP="00A26709">
            <w:pPr>
              <w:pStyle w:val="TableTxt-QS"/>
              <w:rPr>
                <w:b/>
                <w:bCs/>
              </w:rPr>
            </w:pPr>
            <w:r w:rsidRPr="00EF1122">
              <w:rPr>
                <w:b/>
                <w:bCs/>
              </w:rPr>
              <w:t>Overall Test Result</w:t>
            </w:r>
          </w:p>
        </w:tc>
        <w:tc>
          <w:tcPr>
            <w:tcW w:w="7202" w:type="dxa"/>
            <w:vAlign w:val="center"/>
          </w:tcPr>
          <w:p w14:paraId="591F8D81" w14:textId="0CC111FD" w:rsidR="00D30651" w:rsidRPr="00AD6CE8" w:rsidRDefault="00696E23" w:rsidP="00EF1122">
            <w:pPr>
              <w:pStyle w:val="TableTxt-QS"/>
            </w:pPr>
            <w:r w:rsidRPr="00EF1122">
              <w:rPr>
                <w:rStyle w:val="InstructionsChar"/>
                <w:rFonts w:eastAsiaTheme="minorHAnsi" w:cs="Segoe UI"/>
                <w:i w:val="0"/>
                <w:color w:val="auto"/>
                <w:lang w:val="en-US"/>
              </w:rPr>
              <w:t xml:space="preserve"> </w:t>
            </w:r>
            <w:r w:rsidR="005B4B20" w:rsidRPr="00EF1122">
              <w:rPr>
                <w:rStyle w:val="InstructionsChar"/>
                <w:rFonts w:eastAsiaTheme="minorHAnsi" w:cs="Segoe UI"/>
                <w:i w:val="0"/>
                <w:color w:val="auto"/>
                <w:lang w:val="en-US"/>
              </w:rPr>
              <w:t>&lt;</w:t>
            </w:r>
            <w:r w:rsidR="00A819D1" w:rsidRPr="00EF1122">
              <w:rPr>
                <w:rStyle w:val="InstructionsChar"/>
                <w:rFonts w:eastAsiaTheme="minorHAnsi" w:cs="Segoe UI"/>
                <w:i w:val="0"/>
                <w:color w:val="auto"/>
                <w:lang w:val="en-US"/>
              </w:rPr>
              <w:t>Enter overall test result</w:t>
            </w:r>
            <w:r w:rsidR="00A819D1" w:rsidRPr="00EF1122">
              <w:t xml:space="preserve"> </w:t>
            </w:r>
            <w:r w:rsidR="00C814BC" w:rsidRPr="00EF1122">
              <w:t>&lt;</w:t>
            </w:r>
            <w:r w:rsidR="00A819D1" w:rsidRPr="00EF1122">
              <w:t>pass or fail</w:t>
            </w:r>
            <w:r w:rsidR="00C814BC" w:rsidRPr="00EF1122">
              <w:t>&gt;</w:t>
            </w:r>
            <w:r w:rsidR="00BC249F" w:rsidRPr="00EF1122">
              <w:t>&gt;</w:t>
            </w:r>
          </w:p>
        </w:tc>
      </w:tr>
      <w:tr w:rsidR="00D30651" w:rsidRPr="00F25230" w14:paraId="2914E305" w14:textId="77777777" w:rsidTr="006363C9">
        <w:trPr>
          <w:trHeight w:val="484"/>
          <w:jc w:val="center"/>
        </w:trPr>
        <w:tc>
          <w:tcPr>
            <w:tcW w:w="3599" w:type="dxa"/>
            <w:shd w:val="clear" w:color="auto" w:fill="D9D9D9" w:themeFill="background1" w:themeFillShade="D9"/>
            <w:vAlign w:val="center"/>
          </w:tcPr>
          <w:p w14:paraId="39062276" w14:textId="3D8F30D0" w:rsidR="00D30651" w:rsidRPr="00EF1122" w:rsidRDefault="00700CA4" w:rsidP="00A26709">
            <w:pPr>
              <w:pStyle w:val="TableTxt-QS"/>
              <w:rPr>
                <w:b/>
                <w:bCs/>
              </w:rPr>
            </w:pPr>
            <w:r w:rsidRPr="00EF1122">
              <w:rPr>
                <w:b/>
                <w:bCs/>
              </w:rPr>
              <w:t>Additional Comments</w:t>
            </w:r>
          </w:p>
        </w:tc>
        <w:tc>
          <w:tcPr>
            <w:tcW w:w="7202" w:type="dxa"/>
            <w:vAlign w:val="center"/>
          </w:tcPr>
          <w:p w14:paraId="3B64E794" w14:textId="085DA065" w:rsidR="00D30651" w:rsidRPr="00EF1122" w:rsidRDefault="00BC249F" w:rsidP="00EF1122">
            <w:pPr>
              <w:pStyle w:val="TableTxt-QS"/>
            </w:pPr>
            <w:r w:rsidRPr="00AD6CE8">
              <w:t>&lt;</w:t>
            </w:r>
            <w:r w:rsidR="00F10155" w:rsidRPr="00EF1122">
              <w:t>Provide additional information if needed to support the Overall Test Result</w:t>
            </w:r>
            <w:r w:rsidRPr="00AD6CE8">
              <w:t>&gt;</w:t>
            </w:r>
          </w:p>
        </w:tc>
      </w:tr>
      <w:tr w:rsidR="00D30651" w:rsidRPr="00F25230" w14:paraId="0CDEE675" w14:textId="77777777" w:rsidTr="006363C9">
        <w:trPr>
          <w:trHeight w:val="484"/>
          <w:jc w:val="center"/>
        </w:trPr>
        <w:tc>
          <w:tcPr>
            <w:tcW w:w="3599" w:type="dxa"/>
            <w:shd w:val="clear" w:color="auto" w:fill="D9D9D9" w:themeFill="background1" w:themeFillShade="D9"/>
            <w:vAlign w:val="center"/>
          </w:tcPr>
          <w:p w14:paraId="215610E2" w14:textId="54189FFC" w:rsidR="00D30651" w:rsidRPr="00EF1122" w:rsidRDefault="00873A4F" w:rsidP="00A26709">
            <w:pPr>
              <w:pStyle w:val="TableTxt-QS"/>
              <w:rPr>
                <w:b/>
                <w:bCs/>
              </w:rPr>
            </w:pPr>
            <w:r w:rsidRPr="00EF1122">
              <w:rPr>
                <w:b/>
                <w:bCs/>
              </w:rPr>
              <w:t>Test Problem Report Number(s)</w:t>
            </w:r>
          </w:p>
        </w:tc>
        <w:tc>
          <w:tcPr>
            <w:tcW w:w="7202" w:type="dxa"/>
            <w:vAlign w:val="center"/>
          </w:tcPr>
          <w:p w14:paraId="7DD26E50" w14:textId="7EFEE3E2" w:rsidR="00D30651" w:rsidRPr="00EF1122" w:rsidRDefault="00BC249F" w:rsidP="00EF1122">
            <w:pPr>
              <w:pStyle w:val="TableTxt-QS"/>
            </w:pPr>
            <w:r w:rsidRPr="00AD6CE8">
              <w:t>&lt;</w:t>
            </w:r>
            <w:r w:rsidR="009B571C" w:rsidRPr="00EF1122">
              <w:t>Provide test</w:t>
            </w:r>
            <w:r w:rsidR="00BC12CF" w:rsidRPr="00EF1122">
              <w:t xml:space="preserve"> </w:t>
            </w:r>
            <w:r w:rsidR="009B571C" w:rsidRPr="00EF1122">
              <w:t>defect numbers/</w:t>
            </w:r>
            <w:r w:rsidR="00CB2393" w:rsidRPr="00EF1122">
              <w:t xml:space="preserve"> </w:t>
            </w:r>
            <w:r w:rsidR="009B571C" w:rsidRPr="00EF1122">
              <w:t>information if the test failed, otherwise, enter N/A</w:t>
            </w:r>
            <w:r w:rsidRPr="00EF1122">
              <w:t>&gt;</w:t>
            </w:r>
          </w:p>
        </w:tc>
      </w:tr>
    </w:tbl>
    <w:p w14:paraId="0EC32374" w14:textId="77777777" w:rsidR="00695551" w:rsidRPr="005E7FE3" w:rsidRDefault="00695551" w:rsidP="00B83424">
      <w:pPr>
        <w:pStyle w:val="H0-QS"/>
      </w:pPr>
      <w:bookmarkStart w:id="35" w:name="_Toc226483158"/>
      <w:bookmarkStart w:id="36" w:name="_Toc216350784"/>
      <w:bookmarkStart w:id="37" w:name="_Toc220602068"/>
      <w:r w:rsidRPr="00195730">
        <w:t xml:space="preserve">Tester </w:t>
      </w:r>
      <w:r w:rsidRPr="005E7FE3">
        <w:t>A</w:t>
      </w:r>
      <w:r>
        <w:t>pproval</w:t>
      </w:r>
      <w:bookmarkEnd w:id="35"/>
    </w:p>
    <w:p w14:paraId="6F33D694" w14:textId="77777777" w:rsidR="00695551" w:rsidRPr="00B83424" w:rsidRDefault="00695551" w:rsidP="00B83424">
      <w:pPr>
        <w:pStyle w:val="Instructions"/>
        <w:rPr>
          <w:rFonts w:eastAsiaTheme="minorHAnsi"/>
        </w:rPr>
      </w:pPr>
      <w:r w:rsidRPr="00B83424">
        <w:rPr>
          <w:rFonts w:eastAsiaTheme="minorHAnsi"/>
        </w:rPr>
        <w:t>The individual executing the test must sign the test. If the document is being signed electronically, remove the signature table.</w:t>
      </w:r>
    </w:p>
    <w:p w14:paraId="32BBE9DF" w14:textId="77777777" w:rsidR="00695551" w:rsidRPr="00A376DB" w:rsidRDefault="00695551" w:rsidP="00B83424">
      <w:pPr>
        <w:pStyle w:val="H0-BodyText"/>
      </w:pPr>
      <w:r w:rsidRPr="00A376DB">
        <w:t>The following individual executed this test as instructed and the results are accurate and complete.</w:t>
      </w:r>
    </w:p>
    <w:p w14:paraId="6E07DE76" w14:textId="6DC4F408" w:rsidR="00695551" w:rsidRPr="00844486" w:rsidRDefault="00695551" w:rsidP="00B83424">
      <w:pPr>
        <w:pStyle w:val="H0-BodyTxt-Bullet-QS"/>
      </w:pPr>
      <w:r w:rsidRPr="00EF1122">
        <w:rPr>
          <w:color w:val="000000" w:themeColor="text1"/>
        </w:rPr>
        <w:t>Tester</w:t>
      </w:r>
      <w:r w:rsidRPr="00D84C51">
        <w:rPr>
          <w:color w:val="0070C0"/>
        </w:rPr>
        <w:t xml:space="preserve"> </w:t>
      </w:r>
      <w:r w:rsidRPr="00D00164">
        <w:t xml:space="preserve">- </w:t>
      </w:r>
      <w:r w:rsidR="00F77FB8" w:rsidRPr="00EF1122">
        <w:t>&lt;</w:t>
      </w:r>
      <w:r w:rsidRPr="00F77FB8">
        <w:t>Name</w:t>
      </w:r>
      <w:r w:rsidR="00F77FB8" w:rsidRPr="00EF1122">
        <w:t>&gt;</w:t>
      </w:r>
    </w:p>
    <w:p w14:paraId="3EEE3586" w14:textId="5B9C7E43" w:rsidR="00695551" w:rsidRDefault="00695551" w:rsidP="00695551">
      <w:pPr>
        <w:pStyle w:val="CaptionTable-QS"/>
      </w:pPr>
      <w:r w:rsidRPr="00BB5AD5">
        <w:t>Table</w:t>
      </w:r>
      <w:r>
        <w:t xml:space="preserve"> </w:t>
      </w:r>
      <w:r>
        <w:fldChar w:fldCharType="begin"/>
      </w:r>
      <w:r>
        <w:instrText xml:space="preserve"> SEQ Table \* ARABIC </w:instrText>
      </w:r>
      <w:r>
        <w:fldChar w:fldCharType="separate"/>
      </w:r>
      <w:r w:rsidR="00F62E74">
        <w:t>8</w:t>
      </w:r>
      <w:r>
        <w:fldChar w:fldCharType="end"/>
      </w:r>
      <w:r>
        <w:t>: T</w:t>
      </w:r>
      <w:r w:rsidRPr="00D84C51">
        <w:t xml:space="preserve">ester </w:t>
      </w:r>
      <w:r>
        <w:t>A</w:t>
      </w:r>
      <w:r w:rsidRPr="00D84C51">
        <w:t>pproval</w:t>
      </w:r>
    </w:p>
    <w:tbl>
      <w:tblPr>
        <w:tblStyle w:val="TableGrid"/>
        <w:tblW w:w="5008"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7198"/>
        <w:gridCol w:w="3599"/>
      </w:tblGrid>
      <w:tr w:rsidR="00695551" w:rsidRPr="00F25230" w14:paraId="292DE35F" w14:textId="77777777" w:rsidTr="005F4A3D">
        <w:trPr>
          <w:trHeight w:val="288"/>
          <w:tblHeader/>
          <w:jc w:val="center"/>
        </w:trPr>
        <w:tc>
          <w:tcPr>
            <w:tcW w:w="7198" w:type="dxa"/>
            <w:tcBorders>
              <w:top w:val="single" w:sz="8" w:space="0" w:color="auto"/>
              <w:left w:val="single" w:sz="8" w:space="0" w:color="auto"/>
              <w:bottom w:val="single" w:sz="4" w:space="0" w:color="auto"/>
            </w:tcBorders>
            <w:shd w:val="clear" w:color="auto" w:fill="D9D9D9"/>
          </w:tcPr>
          <w:p w14:paraId="53883BCE" w14:textId="77777777" w:rsidR="00695551" w:rsidRPr="0038089A" w:rsidRDefault="00695551" w:rsidP="005F4A3D">
            <w:pPr>
              <w:pStyle w:val="TableHeader-QS"/>
            </w:pPr>
            <w:r>
              <w:rPr>
                <w:rFonts w:cstheme="minorHAnsi"/>
              </w:rPr>
              <w:t>Signature</w:t>
            </w:r>
          </w:p>
        </w:tc>
        <w:tc>
          <w:tcPr>
            <w:tcW w:w="3599" w:type="dxa"/>
            <w:tcBorders>
              <w:top w:val="single" w:sz="8" w:space="0" w:color="auto"/>
              <w:bottom w:val="single" w:sz="4" w:space="0" w:color="auto"/>
              <w:right w:val="single" w:sz="8" w:space="0" w:color="auto"/>
            </w:tcBorders>
            <w:shd w:val="clear" w:color="auto" w:fill="D9D9D9"/>
          </w:tcPr>
          <w:p w14:paraId="2C6B3DC8" w14:textId="77777777" w:rsidR="00695551" w:rsidRPr="0038089A" w:rsidRDefault="00695551" w:rsidP="005F4A3D">
            <w:pPr>
              <w:pStyle w:val="TableHeader-QS"/>
            </w:pPr>
            <w:r>
              <w:rPr>
                <w:rFonts w:cstheme="minorHAnsi"/>
              </w:rPr>
              <w:t>Date</w:t>
            </w:r>
          </w:p>
        </w:tc>
      </w:tr>
      <w:tr w:rsidR="00695551" w:rsidRPr="00F25230" w14:paraId="283E7BCB" w14:textId="77777777" w:rsidTr="005F4A3D">
        <w:trPr>
          <w:trHeight w:val="484"/>
          <w:jc w:val="center"/>
        </w:trPr>
        <w:tc>
          <w:tcPr>
            <w:tcW w:w="7198" w:type="dxa"/>
            <w:tcBorders>
              <w:top w:val="single" w:sz="4" w:space="0" w:color="auto"/>
              <w:left w:val="single" w:sz="8" w:space="0" w:color="auto"/>
              <w:bottom w:val="single" w:sz="4" w:space="0" w:color="auto"/>
            </w:tcBorders>
            <w:vAlign w:val="center"/>
          </w:tcPr>
          <w:p w14:paraId="60787273" w14:textId="77777777" w:rsidR="00695551" w:rsidRPr="00FE7F6B" w:rsidRDefault="00695551" w:rsidP="005F4A3D">
            <w:pPr>
              <w:pStyle w:val="TableTxt-QS"/>
            </w:pPr>
          </w:p>
        </w:tc>
        <w:tc>
          <w:tcPr>
            <w:tcW w:w="3599" w:type="dxa"/>
            <w:tcBorders>
              <w:top w:val="single" w:sz="4" w:space="0" w:color="auto"/>
              <w:bottom w:val="single" w:sz="4" w:space="0" w:color="auto"/>
              <w:right w:val="single" w:sz="8" w:space="0" w:color="auto"/>
            </w:tcBorders>
            <w:vAlign w:val="center"/>
          </w:tcPr>
          <w:p w14:paraId="07CB95CD" w14:textId="77777777" w:rsidR="00695551" w:rsidRPr="00FE7F6B" w:rsidRDefault="00695551" w:rsidP="005F4A3D">
            <w:pPr>
              <w:pStyle w:val="TableTxt-QS"/>
              <w:keepNext/>
            </w:pPr>
          </w:p>
        </w:tc>
      </w:tr>
    </w:tbl>
    <w:p w14:paraId="3F1D8F1D" w14:textId="77777777" w:rsidR="00695551" w:rsidRDefault="00695551" w:rsidP="00B83424">
      <w:pPr>
        <w:pStyle w:val="H0-QS"/>
      </w:pPr>
      <w:bookmarkStart w:id="38" w:name="_Toc226483159"/>
      <w:r w:rsidRPr="002E2DDE">
        <w:lastRenderedPageBreak/>
        <w:t>Post-Execution Approval</w:t>
      </w:r>
      <w:bookmarkEnd w:id="38"/>
    </w:p>
    <w:p w14:paraId="6C0812F1" w14:textId="2B59859B" w:rsidR="00695551" w:rsidRPr="005176FE" w:rsidRDefault="00695551" w:rsidP="00B83424">
      <w:pPr>
        <w:pStyle w:val="Instructions"/>
      </w:pPr>
      <w:r w:rsidRPr="00B83424">
        <w:rPr>
          <w:rFonts w:eastAsiaTheme="minorHAnsi"/>
        </w:rPr>
        <w:t xml:space="preserve">A </w:t>
      </w:r>
      <w:r w:rsidR="00E22626">
        <w:rPr>
          <w:rFonts w:eastAsiaTheme="minorHAnsi"/>
        </w:rPr>
        <w:t>S</w:t>
      </w:r>
      <w:r w:rsidRPr="00B83424">
        <w:rPr>
          <w:rFonts w:eastAsiaTheme="minorHAnsi"/>
        </w:rPr>
        <w:t xml:space="preserve">ubject </w:t>
      </w:r>
      <w:r w:rsidR="00E22626">
        <w:rPr>
          <w:rFonts w:eastAsiaTheme="minorHAnsi"/>
        </w:rPr>
        <w:t>M</w:t>
      </w:r>
      <w:r w:rsidRPr="00B83424">
        <w:rPr>
          <w:rFonts w:eastAsiaTheme="minorHAnsi"/>
        </w:rPr>
        <w:t xml:space="preserve">atter </w:t>
      </w:r>
      <w:r w:rsidR="00E22626">
        <w:rPr>
          <w:rFonts w:eastAsiaTheme="minorHAnsi"/>
        </w:rPr>
        <w:t>E</w:t>
      </w:r>
      <w:r w:rsidRPr="00B83424">
        <w:rPr>
          <w:rFonts w:eastAsiaTheme="minorHAnsi"/>
        </w:rPr>
        <w:t>xpert (SME) must approve the executed test script and associated test results. If the document is being signed electronically, remove the signature table</w:t>
      </w:r>
      <w:r w:rsidRPr="005176FE">
        <w:t>.</w:t>
      </w:r>
    </w:p>
    <w:p w14:paraId="0CCB855D" w14:textId="77777777" w:rsidR="00695551" w:rsidRDefault="00695551" w:rsidP="00B83424">
      <w:pPr>
        <w:pStyle w:val="H0-BodyText"/>
      </w:pPr>
      <w:r>
        <w:t xml:space="preserve">The following individual reviewed the executed test to confirm the test results support the test activity.   </w:t>
      </w:r>
    </w:p>
    <w:p w14:paraId="76C80425" w14:textId="24473EC5" w:rsidR="00695551" w:rsidRDefault="00695551" w:rsidP="00B83424">
      <w:pPr>
        <w:pStyle w:val="H0-BodyTxt-Bullet-QS"/>
      </w:pPr>
      <w:r w:rsidRPr="005176FE">
        <w:t>Technical Subject Matter Expert (TSME)</w:t>
      </w:r>
      <w:r w:rsidRPr="002708F4">
        <w:rPr>
          <w:color w:val="0070C0"/>
        </w:rPr>
        <w:t xml:space="preserve"> </w:t>
      </w:r>
      <w:r>
        <w:t xml:space="preserve">- </w:t>
      </w:r>
      <w:r w:rsidR="00983177" w:rsidRPr="005176FE">
        <w:t>&lt;</w:t>
      </w:r>
      <w:r w:rsidRPr="00983177">
        <w:t>Name</w:t>
      </w:r>
      <w:r w:rsidR="00983177" w:rsidRPr="005176FE">
        <w:t>&gt;</w:t>
      </w:r>
    </w:p>
    <w:p w14:paraId="7253E498" w14:textId="03908DF8" w:rsidR="00695551" w:rsidRDefault="00695551" w:rsidP="00695551">
      <w:pPr>
        <w:pStyle w:val="CaptionTable-QS"/>
      </w:pPr>
      <w:r w:rsidRPr="00BB5AD5">
        <w:t>Table</w:t>
      </w:r>
      <w:r>
        <w:t xml:space="preserve"> </w:t>
      </w:r>
      <w:r>
        <w:fldChar w:fldCharType="begin"/>
      </w:r>
      <w:r>
        <w:instrText xml:space="preserve"> SEQ Table \* ARABIC </w:instrText>
      </w:r>
      <w:r>
        <w:fldChar w:fldCharType="separate"/>
      </w:r>
      <w:r w:rsidR="00F62E74">
        <w:t>9</w:t>
      </w:r>
      <w:r>
        <w:fldChar w:fldCharType="end"/>
      </w:r>
      <w:r>
        <w:t xml:space="preserve">: </w:t>
      </w:r>
      <w:r w:rsidRPr="00284EFC">
        <w:t>Post-Execution Approval</w:t>
      </w:r>
    </w:p>
    <w:tbl>
      <w:tblPr>
        <w:tblStyle w:val="TableGrid"/>
        <w:tblW w:w="5008"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7198"/>
        <w:gridCol w:w="3599"/>
      </w:tblGrid>
      <w:tr w:rsidR="00695551" w:rsidRPr="00F25230" w14:paraId="587BBC46" w14:textId="77777777" w:rsidTr="005F4A3D">
        <w:trPr>
          <w:trHeight w:val="288"/>
          <w:tblHeader/>
          <w:jc w:val="center"/>
        </w:trPr>
        <w:tc>
          <w:tcPr>
            <w:tcW w:w="7198" w:type="dxa"/>
            <w:tcBorders>
              <w:top w:val="single" w:sz="8" w:space="0" w:color="auto"/>
              <w:left w:val="single" w:sz="8" w:space="0" w:color="auto"/>
              <w:bottom w:val="single" w:sz="4" w:space="0" w:color="auto"/>
            </w:tcBorders>
            <w:shd w:val="clear" w:color="auto" w:fill="D9D9D9"/>
          </w:tcPr>
          <w:p w14:paraId="17757D74" w14:textId="77777777" w:rsidR="00695551" w:rsidRPr="0038089A" w:rsidRDefault="00695551" w:rsidP="005F4A3D">
            <w:pPr>
              <w:pStyle w:val="TableHeader-QS"/>
            </w:pPr>
            <w:r>
              <w:rPr>
                <w:rFonts w:cstheme="minorHAnsi"/>
              </w:rPr>
              <w:t>Signature</w:t>
            </w:r>
          </w:p>
        </w:tc>
        <w:tc>
          <w:tcPr>
            <w:tcW w:w="3599" w:type="dxa"/>
            <w:tcBorders>
              <w:top w:val="single" w:sz="8" w:space="0" w:color="auto"/>
              <w:bottom w:val="single" w:sz="4" w:space="0" w:color="auto"/>
              <w:right w:val="single" w:sz="8" w:space="0" w:color="auto"/>
            </w:tcBorders>
            <w:shd w:val="clear" w:color="auto" w:fill="D9D9D9"/>
          </w:tcPr>
          <w:p w14:paraId="115A83B7" w14:textId="77777777" w:rsidR="00695551" w:rsidRPr="0038089A" w:rsidRDefault="00695551" w:rsidP="005F4A3D">
            <w:pPr>
              <w:pStyle w:val="TableHeader-QS"/>
            </w:pPr>
            <w:r>
              <w:rPr>
                <w:rFonts w:cstheme="minorHAnsi"/>
              </w:rPr>
              <w:t>Date</w:t>
            </w:r>
          </w:p>
        </w:tc>
      </w:tr>
      <w:tr w:rsidR="00695551" w:rsidRPr="00F25230" w14:paraId="69A074C8" w14:textId="77777777" w:rsidTr="005F4A3D">
        <w:trPr>
          <w:trHeight w:val="484"/>
          <w:jc w:val="center"/>
        </w:trPr>
        <w:tc>
          <w:tcPr>
            <w:tcW w:w="7198" w:type="dxa"/>
            <w:tcBorders>
              <w:top w:val="single" w:sz="4" w:space="0" w:color="auto"/>
              <w:left w:val="single" w:sz="8" w:space="0" w:color="auto"/>
              <w:bottom w:val="single" w:sz="4" w:space="0" w:color="auto"/>
            </w:tcBorders>
            <w:vAlign w:val="center"/>
          </w:tcPr>
          <w:p w14:paraId="1DF2BD7F" w14:textId="77777777" w:rsidR="00695551" w:rsidRPr="00FE7F6B" w:rsidRDefault="00695551" w:rsidP="005F4A3D">
            <w:pPr>
              <w:pStyle w:val="TableTxt-QS"/>
            </w:pPr>
          </w:p>
        </w:tc>
        <w:tc>
          <w:tcPr>
            <w:tcW w:w="3599" w:type="dxa"/>
            <w:tcBorders>
              <w:top w:val="single" w:sz="4" w:space="0" w:color="auto"/>
              <w:bottom w:val="single" w:sz="4" w:space="0" w:color="auto"/>
              <w:right w:val="single" w:sz="8" w:space="0" w:color="auto"/>
            </w:tcBorders>
            <w:vAlign w:val="center"/>
          </w:tcPr>
          <w:p w14:paraId="045C727A" w14:textId="77777777" w:rsidR="00695551" w:rsidRPr="00FE7F6B" w:rsidRDefault="00695551" w:rsidP="005F4A3D">
            <w:pPr>
              <w:pStyle w:val="TableTxt-QS"/>
              <w:keepNext/>
            </w:pPr>
          </w:p>
        </w:tc>
      </w:tr>
    </w:tbl>
    <w:p w14:paraId="09D7FDD9" w14:textId="54D96E25" w:rsidR="00E26C4A" w:rsidRPr="00E26C4A" w:rsidRDefault="00E26C4A" w:rsidP="00E26C4A">
      <w:pPr>
        <w:spacing w:before="0" w:after="0"/>
        <w:rPr>
          <w:rFonts w:cs="Segoe UI"/>
          <w:b/>
          <w:bCs/>
          <w:caps/>
          <w:color w:val="000000" w:themeColor="text1"/>
          <w:kern w:val="0"/>
          <w:sz w:val="24"/>
          <w:szCs w:val="28"/>
          <w14:ligatures w14:val="none"/>
        </w:rPr>
      </w:pPr>
      <w:bookmarkStart w:id="39" w:name="_Toc221022527"/>
    </w:p>
    <w:p w14:paraId="3E322E45" w14:textId="77777777" w:rsidR="00E26C4A" w:rsidRPr="00E26C4A" w:rsidRDefault="00E26C4A" w:rsidP="00E26C4A">
      <w:pPr>
        <w:keepNext/>
        <w:spacing w:before="360" w:after="60"/>
        <w:ind w:left="792" w:hanging="734"/>
        <w:rPr>
          <w:rFonts w:cs="Segoe UI"/>
          <w:b/>
          <w:bCs/>
          <w:caps/>
          <w:color w:val="000000" w:themeColor="text1"/>
          <w:kern w:val="0"/>
          <w:sz w:val="24"/>
          <w:szCs w:val="28"/>
          <w14:ligatures w14:val="none"/>
        </w:rPr>
      </w:pPr>
      <w:bookmarkStart w:id="40" w:name="_Toc226539279"/>
      <w:r w:rsidRPr="00E26C4A">
        <w:rPr>
          <w:rFonts w:cs="Segoe UI"/>
          <w:b/>
          <w:bCs/>
          <w:caps/>
          <w:color w:val="000000" w:themeColor="text1"/>
          <w:kern w:val="0"/>
          <w:sz w:val="24"/>
          <w:szCs w:val="28"/>
          <w14:ligatures w14:val="none"/>
        </w:rPr>
        <w:t>REVISION HISTORY</w:t>
      </w:r>
      <w:bookmarkEnd w:id="39"/>
      <w:bookmarkEnd w:id="40"/>
    </w:p>
    <w:tbl>
      <w:tblPr>
        <w:tblStyle w:val="TableGrid"/>
        <w:tblW w:w="0" w:type="auto"/>
        <w:tblInd w:w="-5" w:type="dxa"/>
        <w:tblLook w:val="01E0" w:firstRow="1" w:lastRow="1" w:firstColumn="1" w:lastColumn="1" w:noHBand="0" w:noVBand="0"/>
      </w:tblPr>
      <w:tblGrid>
        <w:gridCol w:w="1225"/>
        <w:gridCol w:w="1547"/>
        <w:gridCol w:w="4100"/>
        <w:gridCol w:w="2254"/>
        <w:gridCol w:w="1656"/>
      </w:tblGrid>
      <w:tr w:rsidR="00E26C4A" w:rsidRPr="00E26C4A" w14:paraId="68D953AE" w14:textId="77777777" w:rsidTr="00AC3805">
        <w:trPr>
          <w:trHeight w:val="556"/>
          <w:tblHeader/>
        </w:trPr>
        <w:tc>
          <w:tcPr>
            <w:tcW w:w="1225" w:type="dxa"/>
            <w:shd w:val="pct12" w:color="auto" w:fill="auto"/>
          </w:tcPr>
          <w:p w14:paraId="2625EF00" w14:textId="77777777" w:rsidR="00E26C4A" w:rsidRPr="00E26C4A" w:rsidRDefault="00E26C4A" w:rsidP="00E26C4A">
            <w:pPr>
              <w:keepNext/>
              <w:spacing w:before="20" w:after="20"/>
              <w:jc w:val="center"/>
              <w:rPr>
                <w:rFonts w:cs="Segoe UI"/>
                <w:b/>
                <w:bCs/>
              </w:rPr>
            </w:pPr>
            <w:r w:rsidRPr="00E26C4A">
              <w:rPr>
                <w:rFonts w:cs="Segoe UI"/>
                <w:b/>
                <w:bCs/>
                <w:kern w:val="2"/>
                <w14:ligatures w14:val="standardContextual"/>
              </w:rPr>
              <w:t>Version</w:t>
            </w:r>
          </w:p>
        </w:tc>
        <w:tc>
          <w:tcPr>
            <w:tcW w:w="1547" w:type="dxa"/>
            <w:shd w:val="pct12" w:color="auto" w:fill="auto"/>
          </w:tcPr>
          <w:p w14:paraId="184E95FD" w14:textId="77777777" w:rsidR="00E26C4A" w:rsidRPr="00E26C4A" w:rsidRDefault="00E26C4A" w:rsidP="00E26C4A">
            <w:pPr>
              <w:keepNext/>
              <w:spacing w:before="20" w:after="20"/>
              <w:jc w:val="center"/>
              <w:rPr>
                <w:rFonts w:cs="Segoe UI"/>
                <w:b/>
                <w:bCs/>
              </w:rPr>
            </w:pPr>
            <w:r w:rsidRPr="00E26C4A">
              <w:rPr>
                <w:rFonts w:cs="Segoe UI"/>
                <w:b/>
                <w:bCs/>
                <w:kern w:val="2"/>
                <w14:ligatures w14:val="standardContextual"/>
              </w:rPr>
              <w:t>Revision Date</w:t>
            </w:r>
          </w:p>
        </w:tc>
        <w:tc>
          <w:tcPr>
            <w:tcW w:w="4100" w:type="dxa"/>
            <w:shd w:val="pct12" w:color="auto" w:fill="auto"/>
          </w:tcPr>
          <w:p w14:paraId="19DCCD39" w14:textId="77777777" w:rsidR="00E26C4A" w:rsidRPr="00E26C4A" w:rsidRDefault="00E26C4A" w:rsidP="00E26C4A">
            <w:pPr>
              <w:keepNext/>
              <w:spacing w:before="20" w:after="20"/>
              <w:jc w:val="center"/>
              <w:rPr>
                <w:rFonts w:cs="Segoe UI"/>
                <w:b/>
                <w:bCs/>
              </w:rPr>
            </w:pPr>
            <w:r w:rsidRPr="00E26C4A">
              <w:rPr>
                <w:rFonts w:cs="Segoe UI"/>
                <w:b/>
                <w:bCs/>
                <w:kern w:val="2"/>
                <w14:ligatures w14:val="standardContextual"/>
              </w:rPr>
              <w:t>Summary of Changes</w:t>
            </w:r>
          </w:p>
        </w:tc>
        <w:tc>
          <w:tcPr>
            <w:tcW w:w="2254" w:type="dxa"/>
            <w:shd w:val="pct12" w:color="auto" w:fill="auto"/>
          </w:tcPr>
          <w:p w14:paraId="46B9D408" w14:textId="77777777" w:rsidR="00E26C4A" w:rsidRPr="00E26C4A" w:rsidRDefault="00E26C4A" w:rsidP="00E26C4A">
            <w:pPr>
              <w:keepNext/>
              <w:spacing w:before="20" w:after="20"/>
              <w:jc w:val="center"/>
              <w:rPr>
                <w:rFonts w:cs="Segoe UI"/>
                <w:b/>
                <w:bCs/>
              </w:rPr>
            </w:pPr>
            <w:r w:rsidRPr="00E26C4A">
              <w:rPr>
                <w:rFonts w:cs="Segoe UI"/>
                <w:b/>
                <w:bCs/>
                <w:kern w:val="2"/>
                <w14:ligatures w14:val="standardContextual"/>
              </w:rPr>
              <w:t>Revised By, Role</w:t>
            </w:r>
          </w:p>
        </w:tc>
        <w:tc>
          <w:tcPr>
            <w:tcW w:w="1656" w:type="dxa"/>
            <w:shd w:val="pct12" w:color="auto" w:fill="auto"/>
          </w:tcPr>
          <w:p w14:paraId="620805F4" w14:textId="77777777" w:rsidR="00E26C4A" w:rsidRPr="00E26C4A" w:rsidRDefault="00E26C4A" w:rsidP="00E26C4A">
            <w:pPr>
              <w:keepNext/>
              <w:spacing w:before="20" w:after="20"/>
              <w:jc w:val="center"/>
              <w:rPr>
                <w:rFonts w:cs="Segoe UI"/>
                <w:b/>
                <w:bCs/>
              </w:rPr>
            </w:pPr>
            <w:r w:rsidRPr="00E26C4A">
              <w:rPr>
                <w:rFonts w:cs="Segoe UI"/>
                <w:b/>
                <w:bCs/>
                <w:kern w:val="2"/>
                <w14:ligatures w14:val="standardContextual"/>
              </w:rPr>
              <w:t>Reference Number</w:t>
            </w:r>
          </w:p>
        </w:tc>
      </w:tr>
      <w:tr w:rsidR="00E26C4A" w:rsidRPr="00E26C4A" w14:paraId="25B081F0" w14:textId="77777777" w:rsidTr="00AC3805">
        <w:trPr>
          <w:trHeight w:val="1010"/>
        </w:trPr>
        <w:tc>
          <w:tcPr>
            <w:tcW w:w="1225" w:type="dxa"/>
          </w:tcPr>
          <w:p w14:paraId="746C2595" w14:textId="77777777" w:rsidR="00E26C4A" w:rsidRPr="00E26C4A" w:rsidRDefault="00E26C4A" w:rsidP="00E26C4A">
            <w:pPr>
              <w:rPr>
                <w:rFonts w:cs="Segoe UI"/>
              </w:rPr>
            </w:pPr>
            <w:r w:rsidRPr="00E26C4A">
              <w:rPr>
                <w:rFonts w:cs="Segoe UI"/>
              </w:rPr>
              <w:t>&lt;Version Number&gt;</w:t>
            </w:r>
          </w:p>
        </w:tc>
        <w:tc>
          <w:tcPr>
            <w:tcW w:w="1547" w:type="dxa"/>
          </w:tcPr>
          <w:p w14:paraId="73EAAA21" w14:textId="77777777" w:rsidR="00E26C4A" w:rsidRPr="00E26C4A" w:rsidRDefault="00E26C4A" w:rsidP="00E26C4A">
            <w:pPr>
              <w:rPr>
                <w:rFonts w:cs="Segoe UI"/>
              </w:rPr>
            </w:pPr>
            <w:r w:rsidRPr="00E26C4A">
              <w:rPr>
                <w:rFonts w:cs="Segoe UI"/>
              </w:rPr>
              <w:t>&lt;dd-</w:t>
            </w:r>
            <w:proofErr w:type="spellStart"/>
            <w:r w:rsidRPr="00E26C4A">
              <w:rPr>
                <w:rFonts w:cs="Segoe UI"/>
              </w:rPr>
              <w:t>Mmm</w:t>
            </w:r>
            <w:proofErr w:type="spellEnd"/>
            <w:r w:rsidRPr="00E26C4A">
              <w:rPr>
                <w:rFonts w:cs="Segoe UI"/>
              </w:rPr>
              <w:t>-</w:t>
            </w:r>
            <w:proofErr w:type="spellStart"/>
            <w:r w:rsidRPr="00E26C4A">
              <w:rPr>
                <w:rFonts w:cs="Segoe UI"/>
              </w:rPr>
              <w:t>yyyy</w:t>
            </w:r>
            <w:proofErr w:type="spellEnd"/>
            <w:r w:rsidRPr="00E26C4A">
              <w:rPr>
                <w:rFonts w:cs="Segoe UI"/>
              </w:rPr>
              <w:t>&gt;</w:t>
            </w:r>
          </w:p>
        </w:tc>
        <w:tc>
          <w:tcPr>
            <w:tcW w:w="4100" w:type="dxa"/>
          </w:tcPr>
          <w:p w14:paraId="0C8DAE80" w14:textId="77777777" w:rsidR="00E26C4A" w:rsidRPr="00E26C4A" w:rsidRDefault="00E26C4A" w:rsidP="00E26C4A">
            <w:pPr>
              <w:rPr>
                <w:rFonts w:cs="Segoe UI"/>
              </w:rPr>
            </w:pPr>
            <w:r w:rsidRPr="00E26C4A">
              <w:rPr>
                <w:rFonts w:cs="Segoe UI"/>
              </w:rPr>
              <w:t>&lt;Succinct description of the current revision being made to the document&gt;</w:t>
            </w:r>
          </w:p>
        </w:tc>
        <w:tc>
          <w:tcPr>
            <w:tcW w:w="2254" w:type="dxa"/>
          </w:tcPr>
          <w:p w14:paraId="326C1761" w14:textId="77777777" w:rsidR="00E26C4A" w:rsidRPr="00E26C4A" w:rsidRDefault="00E26C4A" w:rsidP="00E26C4A">
            <w:pPr>
              <w:rPr>
                <w:rFonts w:cs="Segoe UI"/>
              </w:rPr>
            </w:pPr>
            <w:r w:rsidRPr="00E26C4A">
              <w:rPr>
                <w:rFonts w:cs="Segoe UI"/>
              </w:rPr>
              <w:t>&lt;Name, Role&gt;</w:t>
            </w:r>
          </w:p>
        </w:tc>
        <w:tc>
          <w:tcPr>
            <w:tcW w:w="1656" w:type="dxa"/>
          </w:tcPr>
          <w:p w14:paraId="77C9A486" w14:textId="77777777" w:rsidR="00E26C4A" w:rsidRPr="00E26C4A" w:rsidRDefault="00E26C4A" w:rsidP="00E26C4A">
            <w:pPr>
              <w:rPr>
                <w:rFonts w:cs="Segoe UI"/>
              </w:rPr>
            </w:pPr>
            <w:r w:rsidRPr="00E26C4A">
              <w:rPr>
                <w:rFonts w:cs="Segoe UI"/>
              </w:rPr>
              <w:t>&lt;CHG#, RITM#, PRB#, INC#, CAPA#&gt; or</w:t>
            </w:r>
          </w:p>
          <w:p w14:paraId="0DB9A30A" w14:textId="77777777" w:rsidR="00E26C4A" w:rsidRPr="00E26C4A" w:rsidRDefault="00E26C4A" w:rsidP="00E26C4A">
            <w:pPr>
              <w:rPr>
                <w:rFonts w:cs="Segoe UI"/>
              </w:rPr>
            </w:pPr>
            <w:r w:rsidRPr="00E26C4A">
              <w:rPr>
                <w:rFonts w:cs="Segoe UI"/>
              </w:rPr>
              <w:t>N/A</w:t>
            </w:r>
          </w:p>
        </w:tc>
      </w:tr>
      <w:bookmarkEnd w:id="24"/>
      <w:bookmarkEnd w:id="25"/>
      <w:bookmarkEnd w:id="26"/>
      <w:bookmarkEnd w:id="36"/>
      <w:bookmarkEnd w:id="37"/>
    </w:tbl>
    <w:p w14:paraId="3D3A1188" w14:textId="5C99D94E" w:rsidR="00826F16" w:rsidRPr="00C40DA2" w:rsidRDefault="00826F16" w:rsidP="00145648">
      <w:pPr>
        <w:pStyle w:val="H0-BodyText"/>
        <w:ind w:left="0"/>
      </w:pPr>
    </w:p>
    <w:sectPr w:rsidR="00826F16" w:rsidRPr="00C40DA2" w:rsidSect="003B5775">
      <w:headerReference w:type="even" r:id="rId19"/>
      <w:headerReference w:type="default" r:id="rId20"/>
      <w:footerReference w:type="even" r:id="rId21"/>
      <w:footerReference w:type="default" r:id="rId22"/>
      <w:headerReference w:type="first" r:id="rId23"/>
      <w:footerReference w:type="first" r:id="rId24"/>
      <w:pgSz w:w="12240" w:h="15840"/>
      <w:pgMar w:top="600" w:right="720" w:bottom="720" w:left="720" w:header="100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82F60" w14:textId="77777777" w:rsidR="00C41010" w:rsidRDefault="00C41010" w:rsidP="00CA6FE7">
      <w:pPr>
        <w:spacing w:after="0"/>
      </w:pPr>
      <w:r>
        <w:separator/>
      </w:r>
    </w:p>
  </w:endnote>
  <w:endnote w:type="continuationSeparator" w:id="0">
    <w:p w14:paraId="2AAE23DA" w14:textId="77777777" w:rsidR="00C41010" w:rsidRDefault="00C41010" w:rsidP="00CA6FE7">
      <w:pPr>
        <w:spacing w:after="0"/>
      </w:pPr>
      <w:r>
        <w:continuationSeparator/>
      </w:r>
    </w:p>
  </w:endnote>
  <w:endnote w:type="continuationNotice" w:id="1">
    <w:p w14:paraId="66B5F2B0" w14:textId="77777777" w:rsidR="00C41010" w:rsidRDefault="00C4101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Segoe UI Black">
    <w:panose1 w:val="020B0A02040204020203"/>
    <w:charset w:val="00"/>
    <w:family w:val="swiss"/>
    <w:pitch w:val="variable"/>
    <w:sig w:usb0="E00002FF" w:usb1="4000E47F" w:usb2="00000021" w:usb3="00000000" w:csb0="0000019F" w:csb1="00000000"/>
  </w:font>
  <w:font w:name="Calibri">
    <w:panose1 w:val="020F0502020204030204"/>
    <w:charset w:val="00"/>
    <w:family w:val="swiss"/>
    <w:pitch w:val="variable"/>
    <w:sig w:usb0="E0002E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F922E" w14:textId="77777777" w:rsidR="007A042D" w:rsidRDefault="007A04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5"/>
      <w:gridCol w:w="2078"/>
      <w:gridCol w:w="4257"/>
    </w:tblGrid>
    <w:tr w:rsidR="001E34AB" w14:paraId="55EC3618" w14:textId="77777777">
      <w:trPr>
        <w:jc w:val="center"/>
      </w:trPr>
      <w:tc>
        <w:tcPr>
          <w:tcW w:w="2067" w:type="pct"/>
        </w:tcPr>
        <w:p w14:paraId="23B1B20F" w14:textId="77777777" w:rsidR="001E34AB" w:rsidRPr="00195BC7" w:rsidRDefault="001E34AB" w:rsidP="001E34AB">
          <w:pPr>
            <w:pStyle w:val="Footer"/>
            <w:spacing w:before="60" w:after="60"/>
            <w:rPr>
              <w:rFonts w:cs="Segoe UI"/>
            </w:rPr>
          </w:pPr>
        </w:p>
      </w:tc>
      <w:tc>
        <w:tcPr>
          <w:tcW w:w="962" w:type="pct"/>
        </w:tcPr>
        <w:sdt>
          <w:sdtPr>
            <w:rPr>
              <w:rFonts w:cs="Segoe UI"/>
            </w:rPr>
            <w:id w:val="1547259701"/>
            <w:docPartObj>
              <w:docPartGallery w:val="Page Numbers (Bottom of Page)"/>
              <w:docPartUnique/>
            </w:docPartObj>
          </w:sdtPr>
          <w:sdtEndPr/>
          <w:sdtContent>
            <w:sdt>
              <w:sdtPr>
                <w:rPr>
                  <w:rFonts w:cs="Segoe UI"/>
                </w:rPr>
                <w:id w:val="1042105132"/>
                <w:docPartObj>
                  <w:docPartGallery w:val="Page Numbers (Top of Page)"/>
                  <w:docPartUnique/>
                </w:docPartObj>
              </w:sdtPr>
              <w:sdtEndPr/>
              <w:sdtContent>
                <w:p w14:paraId="7308C083" w14:textId="77777777" w:rsidR="001E34AB" w:rsidRPr="00195BC7" w:rsidRDefault="001E34AB" w:rsidP="001E34AB">
                  <w:pPr>
                    <w:pStyle w:val="Footer"/>
                    <w:spacing w:before="60" w:after="60"/>
                    <w:jc w:val="center"/>
                    <w:rPr>
                      <w:rFonts w:cs="Segoe UI"/>
                    </w:rPr>
                  </w:pPr>
                  <w:r w:rsidRPr="00195BC7">
                    <w:rPr>
                      <w:rFonts w:cs="Segoe UI"/>
                    </w:rPr>
                    <w:t xml:space="preserve">Page </w:t>
                  </w:r>
                  <w:r w:rsidRPr="00195BC7">
                    <w:rPr>
                      <w:rFonts w:cs="Segoe UI"/>
                      <w:b/>
                      <w:bCs/>
                    </w:rPr>
                    <w:fldChar w:fldCharType="begin"/>
                  </w:r>
                  <w:r w:rsidRPr="00195BC7">
                    <w:rPr>
                      <w:rFonts w:cs="Segoe UI"/>
                      <w:b/>
                      <w:bCs/>
                    </w:rPr>
                    <w:instrText xml:space="preserve"> PAGE </w:instrText>
                  </w:r>
                  <w:r w:rsidRPr="00195BC7">
                    <w:rPr>
                      <w:rFonts w:cs="Segoe UI"/>
                      <w:b/>
                      <w:bCs/>
                    </w:rPr>
                    <w:fldChar w:fldCharType="separate"/>
                  </w:r>
                  <w:r w:rsidRPr="00195BC7">
                    <w:rPr>
                      <w:rFonts w:cs="Segoe UI"/>
                      <w:b/>
                      <w:bCs/>
                    </w:rPr>
                    <w:t>1</w:t>
                  </w:r>
                  <w:r w:rsidRPr="00195BC7">
                    <w:rPr>
                      <w:rFonts w:cs="Segoe UI"/>
                      <w:b/>
                      <w:bCs/>
                    </w:rPr>
                    <w:fldChar w:fldCharType="end"/>
                  </w:r>
                  <w:r w:rsidRPr="00195BC7">
                    <w:rPr>
                      <w:rFonts w:cs="Segoe UI"/>
                    </w:rPr>
                    <w:t xml:space="preserve"> of </w:t>
                  </w:r>
                  <w:r w:rsidRPr="00195BC7">
                    <w:rPr>
                      <w:rFonts w:cs="Segoe UI"/>
                      <w:b/>
                      <w:bCs/>
                    </w:rPr>
                    <w:fldChar w:fldCharType="begin"/>
                  </w:r>
                  <w:r w:rsidRPr="00195BC7">
                    <w:rPr>
                      <w:rFonts w:cs="Segoe UI"/>
                      <w:b/>
                      <w:bCs/>
                    </w:rPr>
                    <w:instrText xml:space="preserve"> NUMPAGES  </w:instrText>
                  </w:r>
                  <w:r w:rsidRPr="00195BC7">
                    <w:rPr>
                      <w:rFonts w:cs="Segoe UI"/>
                      <w:b/>
                      <w:bCs/>
                    </w:rPr>
                    <w:fldChar w:fldCharType="separate"/>
                  </w:r>
                  <w:r w:rsidRPr="00195BC7">
                    <w:rPr>
                      <w:rFonts w:cs="Segoe UI"/>
                      <w:b/>
                      <w:bCs/>
                    </w:rPr>
                    <w:t>1</w:t>
                  </w:r>
                  <w:r w:rsidRPr="00195BC7">
                    <w:rPr>
                      <w:rFonts w:cs="Segoe UI"/>
                      <w:b/>
                      <w:bCs/>
                    </w:rPr>
                    <w:fldChar w:fldCharType="end"/>
                  </w:r>
                </w:p>
              </w:sdtContent>
            </w:sdt>
          </w:sdtContent>
        </w:sdt>
      </w:tc>
      <w:tc>
        <w:tcPr>
          <w:tcW w:w="1971" w:type="pct"/>
        </w:tcPr>
        <w:p w14:paraId="31CE6457" w14:textId="77777777" w:rsidR="001E34AB" w:rsidRPr="00195BC7" w:rsidRDefault="001E34AB" w:rsidP="001E34AB">
          <w:pPr>
            <w:pStyle w:val="Footer"/>
            <w:spacing w:before="60" w:after="60"/>
            <w:jc w:val="right"/>
            <w:rPr>
              <w:rFonts w:cs="Segoe UI"/>
            </w:rPr>
          </w:pPr>
          <w:r w:rsidRPr="00195BC7">
            <w:rPr>
              <w:rFonts w:cs="Segoe UI"/>
            </w:rPr>
            <w:t>Confidential, Eli Lilly and Company</w:t>
          </w:r>
        </w:p>
      </w:tc>
    </w:tr>
  </w:tbl>
  <w:p w14:paraId="61E42469" w14:textId="77777777" w:rsidR="00F21B08" w:rsidRDefault="00F21B08" w:rsidP="001E34AB">
    <w:pPr>
      <w:pStyle w:val="Footer"/>
      <w:tabs>
        <w:tab w:val="clear" w:pos="9360"/>
        <w:tab w:val="left" w:pos="6869"/>
        <w:tab w:val="left" w:pos="8640"/>
      </w:tabs>
      <w:spacing w:before="0"/>
      <w:jc w:val="center"/>
      <w:rPr>
        <w:rFonts w:cs="Segoe UI"/>
        <w:sz w:val="4"/>
        <w:szCs w:val="4"/>
      </w:rPr>
    </w:pPr>
  </w:p>
  <w:p w14:paraId="0855CD5A" w14:textId="77777777" w:rsidR="00085105" w:rsidRPr="00085105" w:rsidRDefault="00085105" w:rsidP="001E34AB">
    <w:pPr>
      <w:spacing w:before="0" w:after="0"/>
      <w:rPr>
        <w:sz w:val="4"/>
        <w:szCs w:val="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937B9" w14:textId="77777777" w:rsidR="007A042D" w:rsidRDefault="007A04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EC669" w14:textId="77777777" w:rsidR="00C41010" w:rsidRDefault="00C41010" w:rsidP="00CA6FE7">
      <w:pPr>
        <w:spacing w:after="0"/>
      </w:pPr>
      <w:r>
        <w:separator/>
      </w:r>
    </w:p>
  </w:footnote>
  <w:footnote w:type="continuationSeparator" w:id="0">
    <w:p w14:paraId="0CA2E6CA" w14:textId="77777777" w:rsidR="00C41010" w:rsidRDefault="00C41010" w:rsidP="00CA6FE7">
      <w:pPr>
        <w:spacing w:after="0"/>
      </w:pPr>
      <w:r>
        <w:continuationSeparator/>
      </w:r>
    </w:p>
  </w:footnote>
  <w:footnote w:type="continuationNotice" w:id="1">
    <w:p w14:paraId="270BD80A" w14:textId="77777777" w:rsidR="00C41010" w:rsidRDefault="00C41010">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0CAAD" w14:textId="77777777" w:rsidR="007A042D" w:rsidRDefault="007A04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453"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1369"/>
      <w:gridCol w:w="8996"/>
      <w:gridCol w:w="1413"/>
    </w:tblGrid>
    <w:tr w:rsidR="00CE2CCF" w14:paraId="3427BA4F" w14:textId="77777777" w:rsidTr="06794AD6">
      <w:trPr>
        <w:trHeight w:val="1152"/>
        <w:jc w:val="center"/>
      </w:trPr>
      <w:tc>
        <w:tcPr>
          <w:tcW w:w="581" w:type="pct"/>
          <w:tcBorders>
            <w:right w:val="single" w:sz="4" w:space="0" w:color="auto"/>
          </w:tcBorders>
          <w:shd w:val="clear" w:color="auto" w:fill="FFFFFF" w:themeFill="background1"/>
          <w:vAlign w:val="center"/>
        </w:tcPr>
        <w:p w14:paraId="4DFAE74D" w14:textId="637A0F83" w:rsidR="00BF7B71" w:rsidRDefault="00BA7F73" w:rsidP="00BF7B71">
          <w:pPr>
            <w:pStyle w:val="Header"/>
            <w:tabs>
              <w:tab w:val="left" w:pos="12960"/>
            </w:tabs>
            <w:spacing w:before="60"/>
            <w:jc w:val="center"/>
            <w:rPr>
              <w:rFonts w:ascii="Arial" w:hAnsi="Arial" w:cs="Arial"/>
              <w:sz w:val="28"/>
              <w:szCs w:val="28"/>
            </w:rPr>
          </w:pPr>
          <w:bookmarkStart w:id="41" w:name="_Hlk207264561"/>
          <w:r w:rsidRPr="009C26C7">
            <w:rPr>
              <w:noProof/>
            </w:rPr>
            <w:drawing>
              <wp:inline distT="0" distB="0" distL="0" distR="0" wp14:anchorId="6C0E4D3A" wp14:editId="7BB58F98">
                <wp:extent cx="731520" cy="483061"/>
                <wp:effectExtent l="0" t="0" r="0" b="0"/>
                <wp:docPr id="661241822" name="Picture 2"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58104" name="Picture 2" descr="A red text on a black background&#10;&#10;AI-generated content may be incorrect."/>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7423" t="9758" r="7995" b="11097"/>
                        <a:stretch>
                          <a:fillRect/>
                        </a:stretch>
                      </pic:blipFill>
                      <pic:spPr bwMode="auto">
                        <a:xfrm>
                          <a:off x="0" y="0"/>
                          <a:ext cx="731520" cy="483061"/>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0" w:type="auto"/>
          <w:tcBorders>
            <w:left w:val="single" w:sz="4" w:space="0" w:color="auto"/>
          </w:tcBorders>
          <w:shd w:val="clear" w:color="auto" w:fill="FFFFFF" w:themeFill="background1"/>
          <w:vAlign w:val="center"/>
        </w:tcPr>
        <w:p w14:paraId="4E868238" w14:textId="6F740E74" w:rsidR="00BA7F73" w:rsidRDefault="00223516" w:rsidP="00BA7F73">
          <w:pPr>
            <w:pStyle w:val="Header"/>
            <w:tabs>
              <w:tab w:val="left" w:pos="12960"/>
            </w:tabs>
            <w:spacing w:before="60" w:after="60"/>
            <w:jc w:val="center"/>
            <w:rPr>
              <w:rFonts w:ascii="Segoe UI Black" w:hAnsi="Segoe UI Black" w:cs="Segoe UI"/>
              <w:b/>
              <w:bCs/>
              <w:sz w:val="28"/>
              <w:szCs w:val="28"/>
            </w:rPr>
          </w:pPr>
          <w:r>
            <w:rPr>
              <w:rFonts w:ascii="Segoe UI Black" w:hAnsi="Segoe UI Black" w:cs="Segoe UI"/>
              <w:b/>
              <w:bCs/>
              <w:sz w:val="28"/>
              <w:szCs w:val="28"/>
            </w:rPr>
            <w:t>&lt;System Name&gt; &lt;Test Script Name&gt;</w:t>
          </w:r>
          <w:r w:rsidR="007A042D">
            <w:rPr>
              <w:rFonts w:ascii="Segoe UI Black" w:hAnsi="Segoe UI Black" w:cs="Segoe UI"/>
              <w:b/>
              <w:bCs/>
              <w:sz w:val="28"/>
              <w:szCs w:val="28"/>
            </w:rPr>
            <w:t xml:space="preserve"> Robust </w:t>
          </w:r>
          <w:r w:rsidR="00A54C00">
            <w:rPr>
              <w:rFonts w:ascii="Segoe UI Black" w:hAnsi="Segoe UI Black" w:cs="Segoe UI"/>
              <w:b/>
              <w:bCs/>
              <w:sz w:val="28"/>
              <w:szCs w:val="28"/>
            </w:rPr>
            <w:t>T</w:t>
          </w:r>
          <w:r w:rsidR="06794AD6" w:rsidRPr="06794AD6">
            <w:rPr>
              <w:rFonts w:ascii="Segoe UI Black" w:hAnsi="Segoe UI Black" w:cs="Segoe UI"/>
              <w:b/>
              <w:bCs/>
              <w:sz w:val="28"/>
              <w:szCs w:val="28"/>
            </w:rPr>
            <w:t xml:space="preserve">est </w:t>
          </w:r>
          <w:r>
            <w:rPr>
              <w:rFonts w:ascii="Segoe UI Black" w:hAnsi="Segoe UI Black" w:cs="Segoe UI"/>
              <w:b/>
              <w:bCs/>
              <w:sz w:val="28"/>
              <w:szCs w:val="28"/>
            </w:rPr>
            <w:t>Script</w:t>
          </w:r>
        </w:p>
        <w:p w14:paraId="60A35A7A" w14:textId="1A5288D6" w:rsidR="005025B6" w:rsidRPr="00BA7F73" w:rsidRDefault="005025B6" w:rsidP="00BA7F73">
          <w:pPr>
            <w:pStyle w:val="Header"/>
            <w:tabs>
              <w:tab w:val="left" w:pos="12960"/>
            </w:tabs>
            <w:spacing w:before="60" w:after="60"/>
            <w:jc w:val="center"/>
            <w:rPr>
              <w:rFonts w:ascii="Segoe UI Black" w:hAnsi="Segoe UI Black" w:cs="Segoe UI"/>
              <w:b/>
              <w:bCs/>
              <w:sz w:val="28"/>
              <w:szCs w:val="28"/>
            </w:rPr>
          </w:pPr>
          <w:r w:rsidRPr="00FD6EC1">
            <w:rPr>
              <w:b/>
              <w:bCs/>
            </w:rPr>
            <w:t>Configuration Item (CI):</w:t>
          </w:r>
          <w:r>
            <w:t xml:space="preserve"> &lt;CI###########&gt;</w:t>
          </w:r>
        </w:p>
      </w:tc>
      <w:tc>
        <w:tcPr>
          <w:tcW w:w="600" w:type="pct"/>
          <w:tcBorders>
            <w:left w:val="nil"/>
          </w:tcBorders>
          <w:shd w:val="clear" w:color="auto" w:fill="FFFFFF" w:themeFill="background1"/>
          <w:textDirection w:val="btLr"/>
          <w:vAlign w:val="center"/>
        </w:tcPr>
        <w:p w14:paraId="75D2D44E" w14:textId="77777777" w:rsidR="00BF7B71" w:rsidRPr="00A94F75" w:rsidRDefault="00CE2CCF" w:rsidP="00A94F75">
          <w:pPr>
            <w:pStyle w:val="Header"/>
            <w:tabs>
              <w:tab w:val="left" w:pos="12960"/>
            </w:tabs>
            <w:spacing w:after="120"/>
            <w:ind w:left="113" w:right="113"/>
            <w:jc w:val="center"/>
            <w:rPr>
              <w:rFonts w:cs="Segoe UI"/>
              <w:b/>
              <w:bCs/>
              <w:vanish/>
              <w:sz w:val="24"/>
              <w:szCs w:val="24"/>
            </w:rPr>
          </w:pPr>
          <w:r w:rsidRPr="00A94F75">
            <w:rPr>
              <w:rFonts w:cs="Segoe UI"/>
              <w:b/>
              <w:bCs/>
              <w:vanish/>
              <w:color w:val="F2F2F2" w:themeColor="background1" w:themeShade="F2"/>
              <w:sz w:val="12"/>
              <w:szCs w:val="12"/>
            </w:rPr>
            <w:t>Do NOT Type Here</w:t>
          </w:r>
        </w:p>
      </w:tc>
    </w:tr>
    <w:bookmarkEnd w:id="41"/>
  </w:tbl>
  <w:p w14:paraId="732339D8" w14:textId="77777777" w:rsidR="000F19E9" w:rsidRPr="00F21B08" w:rsidRDefault="000F19E9" w:rsidP="001E34AB">
    <w:pPr>
      <w:tabs>
        <w:tab w:val="left" w:pos="3606"/>
      </w:tabs>
      <w:spacing w:after="0"/>
      <w:rPr>
        <w:b/>
        <w:bCs/>
        <w:sz w:val="4"/>
        <w:szCs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00083" w14:textId="77777777" w:rsidR="007A042D" w:rsidRDefault="007A04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5835"/>
    <w:multiLevelType w:val="singleLevel"/>
    <w:tmpl w:val="4322DF84"/>
    <w:lvl w:ilvl="0">
      <w:start w:val="1"/>
      <w:numFmt w:val="bullet"/>
      <w:pStyle w:val="ListBulletIndented"/>
      <w:lvlText w:val=""/>
      <w:lvlJc w:val="left"/>
      <w:pPr>
        <w:tabs>
          <w:tab w:val="num" w:pos="720"/>
        </w:tabs>
        <w:ind w:left="720" w:hanging="360"/>
      </w:pPr>
      <w:rPr>
        <w:rFonts w:ascii="Symbol" w:hAnsi="Symbol" w:hint="default"/>
      </w:rPr>
    </w:lvl>
  </w:abstractNum>
  <w:abstractNum w:abstractNumId="1" w15:restartNumberingAfterBreak="0">
    <w:nsid w:val="017A5274"/>
    <w:multiLevelType w:val="multilevel"/>
    <w:tmpl w:val="05CCD4F6"/>
    <w:lvl w:ilvl="0">
      <w:start w:val="1"/>
      <w:numFmt w:val="lowerLetter"/>
      <w:pStyle w:val="L2-alpha-QS"/>
      <w:lvlText w:val="(%1)"/>
      <w:lvlJc w:val="left"/>
      <w:pPr>
        <w:tabs>
          <w:tab w:val="num" w:pos="2074"/>
        </w:tabs>
        <w:ind w:left="2074" w:hanging="548"/>
      </w:pPr>
    </w:lvl>
    <w:lvl w:ilvl="1">
      <w:start w:val="1"/>
      <w:numFmt w:val="decimal"/>
      <w:lvlText w:val="(%2)"/>
      <w:lvlJc w:val="left"/>
      <w:pPr>
        <w:tabs>
          <w:tab w:val="num" w:pos="2520"/>
        </w:tabs>
        <w:ind w:left="2520" w:hanging="533"/>
      </w:pPr>
      <w:rPr>
        <w:rFonts w:hint="default"/>
        <w:sz w:val="22"/>
        <w:szCs w:val="22"/>
      </w:rPr>
    </w:lvl>
    <w:lvl w:ilvl="2">
      <w:start w:val="1"/>
      <w:numFmt w:val="bullet"/>
      <w:lvlText w:val=""/>
      <w:lvlJc w:val="left"/>
      <w:pPr>
        <w:tabs>
          <w:tab w:val="num" w:pos="1987"/>
        </w:tabs>
        <w:ind w:left="1987" w:hanging="475"/>
      </w:pPr>
      <w:rPr>
        <w:rFonts w:ascii="Symbol" w:hAnsi="Symbol" w:hint="default"/>
      </w:rPr>
    </w:lvl>
    <w:lvl w:ilvl="3">
      <w:start w:val="1"/>
      <w:numFmt w:val="bullet"/>
      <w:lvlText w:val="o"/>
      <w:lvlJc w:val="left"/>
      <w:pPr>
        <w:tabs>
          <w:tab w:val="num" w:pos="2520"/>
        </w:tabs>
        <w:ind w:left="2520" w:hanging="533"/>
      </w:pPr>
      <w:rPr>
        <w:rFonts w:ascii="Courier New" w:hAnsi="Courier New" w:hint="default"/>
        <w:sz w:val="16"/>
        <w:szCs w:val="16"/>
      </w:rPr>
    </w:lvl>
    <w:lvl w:ilvl="4">
      <w:start w:val="1"/>
      <w:numFmt w:val="decimal"/>
      <w:lvlText w:val="%1.%2.%3.%4.%5"/>
      <w:lvlJc w:val="left"/>
      <w:pPr>
        <w:tabs>
          <w:tab w:val="num" w:pos="2448"/>
        </w:tabs>
        <w:ind w:left="2448" w:hanging="1008"/>
      </w:pPr>
      <w:rPr>
        <w:rFonts w:hint="default"/>
      </w:rPr>
    </w:lvl>
    <w:lvl w:ilvl="5">
      <w:start w:val="1"/>
      <w:numFmt w:val="decimal"/>
      <w:lvlText w:val="%1.%2.%3.%4.%5.%6"/>
      <w:lvlJc w:val="left"/>
      <w:pPr>
        <w:tabs>
          <w:tab w:val="num" w:pos="2592"/>
        </w:tabs>
        <w:ind w:left="2592" w:hanging="1152"/>
      </w:pPr>
      <w:rPr>
        <w:rFonts w:hint="default"/>
      </w:rPr>
    </w:lvl>
    <w:lvl w:ilvl="6">
      <w:start w:val="1"/>
      <w:numFmt w:val="decimal"/>
      <w:lvlText w:val="%1.%2.%3.%4.%5.%6.%7"/>
      <w:lvlJc w:val="left"/>
      <w:pPr>
        <w:tabs>
          <w:tab w:val="num" w:pos="2736"/>
        </w:tabs>
        <w:ind w:left="2736" w:hanging="1296"/>
      </w:pPr>
      <w:rPr>
        <w:rFonts w:hint="default"/>
      </w:rPr>
    </w:lvl>
    <w:lvl w:ilvl="7">
      <w:start w:val="1"/>
      <w:numFmt w:val="decimal"/>
      <w:lvlText w:val="%1.%2.%3.%4.%5.%6.%7.%8"/>
      <w:lvlJc w:val="left"/>
      <w:pPr>
        <w:tabs>
          <w:tab w:val="num" w:pos="2880"/>
        </w:tabs>
        <w:ind w:left="2880" w:hanging="1440"/>
      </w:pPr>
      <w:rPr>
        <w:rFonts w:hint="default"/>
      </w:rPr>
    </w:lvl>
    <w:lvl w:ilvl="8">
      <w:start w:val="1"/>
      <w:numFmt w:val="decimal"/>
      <w:lvlText w:val="%1.%2.%3.%4.%5.%6.%7.%8.%9"/>
      <w:lvlJc w:val="left"/>
      <w:pPr>
        <w:tabs>
          <w:tab w:val="num" w:pos="3024"/>
        </w:tabs>
        <w:ind w:left="3024" w:hanging="1584"/>
      </w:pPr>
      <w:rPr>
        <w:rFonts w:hint="default"/>
      </w:rPr>
    </w:lvl>
  </w:abstractNum>
  <w:abstractNum w:abstractNumId="2" w15:restartNumberingAfterBreak="0">
    <w:nsid w:val="01887C27"/>
    <w:multiLevelType w:val="hybridMultilevel"/>
    <w:tmpl w:val="5A946C24"/>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 w15:restartNumberingAfterBreak="0">
    <w:nsid w:val="0600593B"/>
    <w:multiLevelType w:val="hybridMultilevel"/>
    <w:tmpl w:val="DFD45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925629"/>
    <w:multiLevelType w:val="hybridMultilevel"/>
    <w:tmpl w:val="2BA4B684"/>
    <w:lvl w:ilvl="0" w:tplc="8500B9C8">
      <w:start w:val="1"/>
      <w:numFmt w:val="bullet"/>
      <w:pStyle w:val="SubBulletText3"/>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A7D7E5D"/>
    <w:multiLevelType w:val="hybridMultilevel"/>
    <w:tmpl w:val="FC3C2ACE"/>
    <w:lvl w:ilvl="0" w:tplc="870C3E46">
      <w:start w:val="1"/>
      <w:numFmt w:val="bullet"/>
      <w:pStyle w:val="L1-alpha-Bullet-QS"/>
      <w:lvlText w:val=""/>
      <w:lvlJc w:val="left"/>
      <w:pPr>
        <w:ind w:left="1627" w:hanging="360"/>
      </w:pPr>
      <w:rPr>
        <w:rFonts w:ascii="Symbol" w:hAnsi="Symbol"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6" w15:restartNumberingAfterBreak="0">
    <w:nsid w:val="0D536748"/>
    <w:multiLevelType w:val="hybridMultilevel"/>
    <w:tmpl w:val="0B5292EA"/>
    <w:lvl w:ilvl="0" w:tplc="9B08EF8A">
      <w:start w:val="1"/>
      <w:numFmt w:val="bullet"/>
      <w:pStyle w:val="L2-num-Bullet-QS"/>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7" w15:restartNumberingAfterBreak="0">
    <w:nsid w:val="0E080DCF"/>
    <w:multiLevelType w:val="hybridMultilevel"/>
    <w:tmpl w:val="F23C8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F72755"/>
    <w:multiLevelType w:val="singleLevel"/>
    <w:tmpl w:val="FF94570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692D25"/>
    <w:multiLevelType w:val="hybridMultilevel"/>
    <w:tmpl w:val="59FA5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E580C"/>
    <w:multiLevelType w:val="hybridMultilevel"/>
    <w:tmpl w:val="3822F73C"/>
    <w:lvl w:ilvl="0" w:tplc="7996F82A">
      <w:start w:val="1"/>
      <w:numFmt w:val="bullet"/>
      <w:pStyle w:val="BodyTxt-Bullet-QS"/>
      <w:lvlText w:val=""/>
      <w:lvlJc w:val="left"/>
      <w:pPr>
        <w:ind w:left="1224" w:hanging="360"/>
      </w:pPr>
      <w:rPr>
        <w:rFonts w:ascii="Symbol" w:hAnsi="Symbol" w:hint="default"/>
      </w:rPr>
    </w:lvl>
    <w:lvl w:ilvl="1" w:tplc="04090003">
      <w:start w:val="1"/>
      <w:numFmt w:val="bullet"/>
      <w:lvlText w:val="o"/>
      <w:lvlJc w:val="left"/>
      <w:pPr>
        <w:ind w:left="1944" w:hanging="360"/>
      </w:pPr>
      <w:rPr>
        <w:rFonts w:ascii="Courier New" w:hAnsi="Courier New" w:cs="Courier New" w:hint="default"/>
      </w:rPr>
    </w:lvl>
    <w:lvl w:ilvl="2" w:tplc="04090005">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11" w15:restartNumberingAfterBreak="0">
    <w:nsid w:val="17513719"/>
    <w:multiLevelType w:val="hybridMultilevel"/>
    <w:tmpl w:val="DCD680C4"/>
    <w:lvl w:ilvl="0" w:tplc="BAD05D84">
      <w:start w:val="1"/>
      <w:numFmt w:val="decimal"/>
      <w:pStyle w:val="NumberText2"/>
      <w:lvlText w:val="%1."/>
      <w:lvlJc w:val="left"/>
      <w:pPr>
        <w:tabs>
          <w:tab w:val="num" w:pos="1620"/>
        </w:tabs>
        <w:ind w:left="16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94052A1"/>
    <w:multiLevelType w:val="multilevel"/>
    <w:tmpl w:val="923A2B02"/>
    <w:lvl w:ilvl="0">
      <w:start w:val="1"/>
      <w:numFmt w:val="lowerLetter"/>
      <w:pStyle w:val="L1-alpha-QS"/>
      <w:lvlText w:val="(%1)"/>
      <w:lvlJc w:val="left"/>
      <w:pPr>
        <w:tabs>
          <w:tab w:val="num" w:pos="1267"/>
        </w:tabs>
        <w:ind w:left="1267" w:hanging="547"/>
      </w:pPr>
    </w:lvl>
    <w:lvl w:ilvl="1">
      <w:start w:val="1"/>
      <w:numFmt w:val="decimal"/>
      <w:lvlText w:val="(%2)"/>
      <w:lvlJc w:val="left"/>
      <w:pPr>
        <w:tabs>
          <w:tab w:val="num" w:pos="1800"/>
        </w:tabs>
        <w:ind w:left="1800" w:hanging="533"/>
      </w:pPr>
      <w:rPr>
        <w:rFonts w:hint="default"/>
        <w:sz w:val="22"/>
        <w:szCs w:val="22"/>
      </w:rPr>
    </w:lvl>
    <w:lvl w:ilvl="2">
      <w:start w:val="1"/>
      <w:numFmt w:val="bullet"/>
      <w:lvlText w:val=""/>
      <w:lvlJc w:val="left"/>
      <w:pPr>
        <w:tabs>
          <w:tab w:val="num" w:pos="1267"/>
        </w:tabs>
        <w:ind w:left="1267" w:hanging="475"/>
      </w:pPr>
      <w:rPr>
        <w:rFonts w:ascii="Symbol" w:hAnsi="Symbol" w:hint="default"/>
      </w:rPr>
    </w:lvl>
    <w:lvl w:ilvl="3">
      <w:start w:val="1"/>
      <w:numFmt w:val="bullet"/>
      <w:lvlText w:val="o"/>
      <w:lvlJc w:val="left"/>
      <w:pPr>
        <w:tabs>
          <w:tab w:val="num" w:pos="1800"/>
        </w:tabs>
        <w:ind w:left="1800" w:hanging="533"/>
      </w:pPr>
      <w:rPr>
        <w:rFonts w:ascii="Courier New" w:hAnsi="Courier New" w:hint="default"/>
        <w:sz w:val="16"/>
        <w:szCs w:val="16"/>
      </w:rPr>
    </w:lvl>
    <w:lvl w:ilvl="4">
      <w:start w:val="1"/>
      <w:numFmt w:val="decimal"/>
      <w:lvlText w:val="%1.%2.%3.%4.%5"/>
      <w:lvlJc w:val="left"/>
      <w:pPr>
        <w:tabs>
          <w:tab w:val="num" w:pos="1728"/>
        </w:tabs>
        <w:ind w:left="1728" w:hanging="1008"/>
      </w:pPr>
      <w:rPr>
        <w:rFonts w:hint="default"/>
      </w:rPr>
    </w:lvl>
    <w:lvl w:ilvl="5">
      <w:start w:val="1"/>
      <w:numFmt w:val="decimal"/>
      <w:lvlText w:val="%1.%2.%3.%4.%5.%6"/>
      <w:lvlJc w:val="left"/>
      <w:pPr>
        <w:tabs>
          <w:tab w:val="num" w:pos="1872"/>
        </w:tabs>
        <w:ind w:left="1872" w:hanging="1152"/>
      </w:pPr>
      <w:rPr>
        <w:rFonts w:hint="default"/>
      </w:rPr>
    </w:lvl>
    <w:lvl w:ilvl="6">
      <w:start w:val="1"/>
      <w:numFmt w:val="decimal"/>
      <w:lvlText w:val="%1.%2.%3.%4.%5.%6.%7"/>
      <w:lvlJc w:val="left"/>
      <w:pPr>
        <w:tabs>
          <w:tab w:val="num" w:pos="2016"/>
        </w:tabs>
        <w:ind w:left="2016" w:hanging="1296"/>
      </w:pPr>
      <w:rPr>
        <w:rFonts w:hint="default"/>
      </w:rPr>
    </w:lvl>
    <w:lvl w:ilvl="7">
      <w:start w:val="1"/>
      <w:numFmt w:val="decimal"/>
      <w:lvlText w:val="%1.%2.%3.%4.%5.%6.%7.%8"/>
      <w:lvlJc w:val="left"/>
      <w:pPr>
        <w:tabs>
          <w:tab w:val="num" w:pos="2160"/>
        </w:tabs>
        <w:ind w:left="2160" w:hanging="1440"/>
      </w:pPr>
      <w:rPr>
        <w:rFonts w:hint="default"/>
      </w:rPr>
    </w:lvl>
    <w:lvl w:ilvl="8">
      <w:start w:val="1"/>
      <w:numFmt w:val="decimal"/>
      <w:lvlText w:val="%1.%2.%3.%4.%5.%6.%7.%8.%9"/>
      <w:lvlJc w:val="left"/>
      <w:pPr>
        <w:tabs>
          <w:tab w:val="num" w:pos="2304"/>
        </w:tabs>
        <w:ind w:left="2304" w:hanging="1584"/>
      </w:pPr>
      <w:rPr>
        <w:rFonts w:hint="default"/>
      </w:rPr>
    </w:lvl>
  </w:abstractNum>
  <w:abstractNum w:abstractNumId="13" w15:restartNumberingAfterBreak="0">
    <w:nsid w:val="1A975AB3"/>
    <w:multiLevelType w:val="hybridMultilevel"/>
    <w:tmpl w:val="1A601736"/>
    <w:lvl w:ilvl="0" w:tplc="C3DED592">
      <w:start w:val="1"/>
      <w:numFmt w:val="lowerLetter"/>
      <w:pStyle w:val="TableTxt-alpha-QS"/>
      <w:lvlText w:val="(%1)"/>
      <w:lvlJc w:val="left"/>
      <w:pPr>
        <w:ind w:left="1112" w:hanging="360"/>
      </w:pPr>
      <w:rPr>
        <w:rFonts w:hint="default"/>
      </w:rPr>
    </w:lvl>
    <w:lvl w:ilvl="1" w:tplc="04090019" w:tentative="1">
      <w:start w:val="1"/>
      <w:numFmt w:val="lowerLetter"/>
      <w:lvlText w:val="%2."/>
      <w:lvlJc w:val="left"/>
      <w:pPr>
        <w:ind w:left="1832" w:hanging="360"/>
      </w:pPr>
    </w:lvl>
    <w:lvl w:ilvl="2" w:tplc="0409001B" w:tentative="1">
      <w:start w:val="1"/>
      <w:numFmt w:val="lowerRoman"/>
      <w:lvlText w:val="%3."/>
      <w:lvlJc w:val="right"/>
      <w:pPr>
        <w:ind w:left="2552" w:hanging="180"/>
      </w:pPr>
    </w:lvl>
    <w:lvl w:ilvl="3" w:tplc="0409000F" w:tentative="1">
      <w:start w:val="1"/>
      <w:numFmt w:val="decimal"/>
      <w:lvlText w:val="%4."/>
      <w:lvlJc w:val="left"/>
      <w:pPr>
        <w:ind w:left="3272" w:hanging="360"/>
      </w:pPr>
    </w:lvl>
    <w:lvl w:ilvl="4" w:tplc="04090019" w:tentative="1">
      <w:start w:val="1"/>
      <w:numFmt w:val="lowerLetter"/>
      <w:lvlText w:val="%5."/>
      <w:lvlJc w:val="left"/>
      <w:pPr>
        <w:ind w:left="3992" w:hanging="360"/>
      </w:pPr>
    </w:lvl>
    <w:lvl w:ilvl="5" w:tplc="0409001B" w:tentative="1">
      <w:start w:val="1"/>
      <w:numFmt w:val="lowerRoman"/>
      <w:lvlText w:val="%6."/>
      <w:lvlJc w:val="right"/>
      <w:pPr>
        <w:ind w:left="4712" w:hanging="180"/>
      </w:pPr>
    </w:lvl>
    <w:lvl w:ilvl="6" w:tplc="0409000F" w:tentative="1">
      <w:start w:val="1"/>
      <w:numFmt w:val="decimal"/>
      <w:lvlText w:val="%7."/>
      <w:lvlJc w:val="left"/>
      <w:pPr>
        <w:ind w:left="5432" w:hanging="360"/>
      </w:pPr>
    </w:lvl>
    <w:lvl w:ilvl="7" w:tplc="04090019" w:tentative="1">
      <w:start w:val="1"/>
      <w:numFmt w:val="lowerLetter"/>
      <w:lvlText w:val="%8."/>
      <w:lvlJc w:val="left"/>
      <w:pPr>
        <w:ind w:left="6152" w:hanging="360"/>
      </w:pPr>
    </w:lvl>
    <w:lvl w:ilvl="8" w:tplc="0409001B" w:tentative="1">
      <w:start w:val="1"/>
      <w:numFmt w:val="lowerRoman"/>
      <w:lvlText w:val="%9."/>
      <w:lvlJc w:val="right"/>
      <w:pPr>
        <w:ind w:left="6872" w:hanging="180"/>
      </w:pPr>
    </w:lvl>
  </w:abstractNum>
  <w:abstractNum w:abstractNumId="14" w15:restartNumberingAfterBreak="0">
    <w:nsid w:val="1F356A88"/>
    <w:multiLevelType w:val="multilevel"/>
    <w:tmpl w:val="332CAF4C"/>
    <w:lvl w:ilvl="0">
      <w:start w:val="1"/>
      <w:numFmt w:val="bullet"/>
      <w:pStyle w:val="TableTxt-Bullet-QS"/>
      <w:lvlText w:val=""/>
      <w:lvlJc w:val="left"/>
      <w:pPr>
        <w:tabs>
          <w:tab w:val="num" w:pos="720"/>
        </w:tabs>
        <w:ind w:left="720" w:hanging="360"/>
      </w:pPr>
      <w:rPr>
        <w:rFonts w:ascii="Symbol" w:hAnsi="Symbol" w:hint="default"/>
        <w:sz w:val="20"/>
      </w:rPr>
    </w:lvl>
    <w:lvl w:ilvl="1">
      <w:start w:val="1"/>
      <w:numFmt w:val="bullet"/>
      <w:pStyle w:val="BodyTxt-Bullet2-QS"/>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E250F5"/>
    <w:multiLevelType w:val="hybridMultilevel"/>
    <w:tmpl w:val="1070E0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5172A8E"/>
    <w:multiLevelType w:val="hybridMultilevel"/>
    <w:tmpl w:val="E7CC24DE"/>
    <w:lvl w:ilvl="0" w:tplc="C6D0A1E8">
      <w:start w:val="1"/>
      <w:numFmt w:val="bullet"/>
      <w:pStyle w:val="L1-bullet2-QS"/>
      <w:lvlText w:val="o"/>
      <w:lvlJc w:val="left"/>
      <w:pPr>
        <w:tabs>
          <w:tab w:val="num" w:pos="1627"/>
        </w:tabs>
        <w:ind w:left="1627" w:hanging="345"/>
      </w:pPr>
      <w:rPr>
        <w:rFonts w:ascii="Segoe UI" w:hAnsi="Segoe UI" w:cs="Segoe UI" w:hint="default"/>
        <w:sz w:val="20"/>
        <w:szCs w:val="20"/>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6831AE1"/>
    <w:multiLevelType w:val="hybridMultilevel"/>
    <w:tmpl w:val="7A50EE44"/>
    <w:lvl w:ilvl="0" w:tplc="52305A5E">
      <w:start w:val="1"/>
      <w:numFmt w:val="bullet"/>
      <w:pStyle w:val="H0-BodyTxt-Bullet-QS"/>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18" w15:restartNumberingAfterBreak="0">
    <w:nsid w:val="2708299B"/>
    <w:multiLevelType w:val="multilevel"/>
    <w:tmpl w:val="F14EF140"/>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293B704D"/>
    <w:multiLevelType w:val="hybridMultilevel"/>
    <w:tmpl w:val="542ED69E"/>
    <w:lvl w:ilvl="0" w:tplc="FCF630E8">
      <w:start w:val="1"/>
      <w:numFmt w:val="bullet"/>
      <w:pStyle w:val="TableTxt-alpha-Bullet-QS"/>
      <w:lvlText w:val=""/>
      <w:lvlJc w:val="left"/>
      <w:pPr>
        <w:ind w:left="1443" w:hanging="360"/>
      </w:pPr>
      <w:rPr>
        <w:rFonts w:ascii="Symbol" w:hAnsi="Symbol" w:hint="default"/>
      </w:rPr>
    </w:lvl>
    <w:lvl w:ilvl="1" w:tplc="04090003" w:tentative="1">
      <w:start w:val="1"/>
      <w:numFmt w:val="bullet"/>
      <w:lvlText w:val="o"/>
      <w:lvlJc w:val="left"/>
      <w:pPr>
        <w:ind w:left="2163" w:hanging="360"/>
      </w:pPr>
      <w:rPr>
        <w:rFonts w:ascii="Courier New" w:hAnsi="Courier New" w:cs="Courier New" w:hint="default"/>
      </w:rPr>
    </w:lvl>
    <w:lvl w:ilvl="2" w:tplc="04090005" w:tentative="1">
      <w:start w:val="1"/>
      <w:numFmt w:val="bullet"/>
      <w:lvlText w:val=""/>
      <w:lvlJc w:val="left"/>
      <w:pPr>
        <w:ind w:left="2883" w:hanging="360"/>
      </w:pPr>
      <w:rPr>
        <w:rFonts w:ascii="Wingdings" w:hAnsi="Wingdings" w:hint="default"/>
      </w:rPr>
    </w:lvl>
    <w:lvl w:ilvl="3" w:tplc="04090001" w:tentative="1">
      <w:start w:val="1"/>
      <w:numFmt w:val="bullet"/>
      <w:lvlText w:val=""/>
      <w:lvlJc w:val="left"/>
      <w:pPr>
        <w:ind w:left="3603" w:hanging="360"/>
      </w:pPr>
      <w:rPr>
        <w:rFonts w:ascii="Symbol" w:hAnsi="Symbol" w:hint="default"/>
      </w:rPr>
    </w:lvl>
    <w:lvl w:ilvl="4" w:tplc="04090003" w:tentative="1">
      <w:start w:val="1"/>
      <w:numFmt w:val="bullet"/>
      <w:lvlText w:val="o"/>
      <w:lvlJc w:val="left"/>
      <w:pPr>
        <w:ind w:left="4323" w:hanging="360"/>
      </w:pPr>
      <w:rPr>
        <w:rFonts w:ascii="Courier New" w:hAnsi="Courier New" w:cs="Courier New" w:hint="default"/>
      </w:rPr>
    </w:lvl>
    <w:lvl w:ilvl="5" w:tplc="04090005" w:tentative="1">
      <w:start w:val="1"/>
      <w:numFmt w:val="bullet"/>
      <w:lvlText w:val=""/>
      <w:lvlJc w:val="left"/>
      <w:pPr>
        <w:ind w:left="5043" w:hanging="360"/>
      </w:pPr>
      <w:rPr>
        <w:rFonts w:ascii="Wingdings" w:hAnsi="Wingdings" w:hint="default"/>
      </w:rPr>
    </w:lvl>
    <w:lvl w:ilvl="6" w:tplc="04090001" w:tentative="1">
      <w:start w:val="1"/>
      <w:numFmt w:val="bullet"/>
      <w:lvlText w:val=""/>
      <w:lvlJc w:val="left"/>
      <w:pPr>
        <w:ind w:left="5763" w:hanging="360"/>
      </w:pPr>
      <w:rPr>
        <w:rFonts w:ascii="Symbol" w:hAnsi="Symbol" w:hint="default"/>
      </w:rPr>
    </w:lvl>
    <w:lvl w:ilvl="7" w:tplc="04090003" w:tentative="1">
      <w:start w:val="1"/>
      <w:numFmt w:val="bullet"/>
      <w:lvlText w:val="o"/>
      <w:lvlJc w:val="left"/>
      <w:pPr>
        <w:ind w:left="6483" w:hanging="360"/>
      </w:pPr>
      <w:rPr>
        <w:rFonts w:ascii="Courier New" w:hAnsi="Courier New" w:cs="Courier New" w:hint="default"/>
      </w:rPr>
    </w:lvl>
    <w:lvl w:ilvl="8" w:tplc="04090005" w:tentative="1">
      <w:start w:val="1"/>
      <w:numFmt w:val="bullet"/>
      <w:lvlText w:val=""/>
      <w:lvlJc w:val="left"/>
      <w:pPr>
        <w:ind w:left="7203" w:hanging="360"/>
      </w:pPr>
      <w:rPr>
        <w:rFonts w:ascii="Wingdings" w:hAnsi="Wingdings" w:hint="default"/>
      </w:rPr>
    </w:lvl>
  </w:abstractNum>
  <w:abstractNum w:abstractNumId="20" w15:restartNumberingAfterBreak="0">
    <w:nsid w:val="35A70231"/>
    <w:multiLevelType w:val="hybridMultilevel"/>
    <w:tmpl w:val="67968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2F79E4"/>
    <w:multiLevelType w:val="hybridMultilevel"/>
    <w:tmpl w:val="FE3E2BF0"/>
    <w:lvl w:ilvl="0" w:tplc="0D421B86">
      <w:start w:val="1"/>
      <w:numFmt w:val="bullet"/>
      <w:pStyle w:val="TableTxt-Bullet2-QS"/>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2C5441"/>
    <w:multiLevelType w:val="hybridMultilevel"/>
    <w:tmpl w:val="149286A8"/>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23" w15:restartNumberingAfterBreak="0">
    <w:nsid w:val="42F56C8C"/>
    <w:multiLevelType w:val="multilevel"/>
    <w:tmpl w:val="EF181CF8"/>
    <w:lvl w:ilvl="0">
      <w:start w:val="1"/>
      <w:numFmt w:val="decimal"/>
      <w:lvlText w:val="%1.0"/>
      <w:lvlJc w:val="left"/>
      <w:pPr>
        <w:ind w:left="734" w:hanging="676"/>
      </w:pPr>
      <w:rPr>
        <w:rFonts w:ascii="Arial" w:hAnsi="Arial" w:hint="default"/>
        <w:sz w:val="24"/>
      </w:rPr>
    </w:lvl>
    <w:lvl w:ilvl="1">
      <w:start w:val="1"/>
      <w:numFmt w:val="decimal"/>
      <w:lvlText w:val="%1.%2"/>
      <w:lvlJc w:val="left"/>
      <w:pPr>
        <w:tabs>
          <w:tab w:val="num" w:pos="58"/>
        </w:tabs>
        <w:ind w:left="734" w:hanging="676"/>
      </w:pPr>
      <w:rPr>
        <w:rFonts w:hint="default"/>
      </w:rPr>
    </w:lvl>
    <w:lvl w:ilvl="2">
      <w:start w:val="1"/>
      <w:numFmt w:val="decimal"/>
      <w:lvlText w:val="%1.%2.%3"/>
      <w:lvlJc w:val="left"/>
      <w:pPr>
        <w:ind w:left="734" w:hanging="676"/>
      </w:pPr>
      <w:rPr>
        <w:rFonts w:hint="default"/>
      </w:rPr>
    </w:lvl>
    <w:lvl w:ilvl="3">
      <w:start w:val="1"/>
      <w:numFmt w:val="decimal"/>
      <w:lvlText w:val="%1.%2.%3.%4"/>
      <w:lvlJc w:val="left"/>
      <w:pPr>
        <w:ind w:left="-666" w:hanging="864"/>
      </w:pPr>
      <w:rPr>
        <w:rFonts w:hint="default"/>
      </w:rPr>
    </w:lvl>
    <w:lvl w:ilvl="4">
      <w:start w:val="1"/>
      <w:numFmt w:val="decimal"/>
      <w:lvlText w:val="%1.%2.%3.%4.%5"/>
      <w:lvlJc w:val="left"/>
      <w:pPr>
        <w:ind w:left="-522" w:hanging="1008"/>
      </w:pPr>
      <w:rPr>
        <w:rFonts w:hint="default"/>
      </w:rPr>
    </w:lvl>
    <w:lvl w:ilvl="5">
      <w:start w:val="1"/>
      <w:numFmt w:val="decimal"/>
      <w:lvlText w:val="%1.%2.%3.%4.%5.%6"/>
      <w:lvlJc w:val="left"/>
      <w:pPr>
        <w:ind w:left="-378" w:hanging="1152"/>
      </w:pPr>
      <w:rPr>
        <w:rFonts w:hint="default"/>
      </w:rPr>
    </w:lvl>
    <w:lvl w:ilvl="6">
      <w:start w:val="1"/>
      <w:numFmt w:val="decimal"/>
      <w:lvlText w:val="%1.%2.%3.%4.%5.%6.%7"/>
      <w:lvlJc w:val="left"/>
      <w:pPr>
        <w:ind w:left="-234" w:hanging="1296"/>
      </w:pPr>
      <w:rPr>
        <w:rFonts w:hint="default"/>
      </w:rPr>
    </w:lvl>
    <w:lvl w:ilvl="7">
      <w:start w:val="1"/>
      <w:numFmt w:val="decimal"/>
      <w:lvlText w:val="%1.%2.%3.%4.%5.%6.%7.%8"/>
      <w:lvlJc w:val="left"/>
      <w:pPr>
        <w:ind w:left="-90" w:hanging="1440"/>
      </w:pPr>
      <w:rPr>
        <w:rFonts w:hint="default"/>
      </w:rPr>
    </w:lvl>
    <w:lvl w:ilvl="8">
      <w:start w:val="1"/>
      <w:numFmt w:val="upperLetter"/>
      <w:suff w:val="nothing"/>
      <w:lvlText w:val="Appendix %9 "/>
      <w:lvlJc w:val="left"/>
      <w:pPr>
        <w:ind w:left="3420" w:hanging="2160"/>
      </w:pPr>
      <w:rPr>
        <w:rFonts w:hint="default"/>
      </w:rPr>
    </w:lvl>
  </w:abstractNum>
  <w:abstractNum w:abstractNumId="24" w15:restartNumberingAfterBreak="0">
    <w:nsid w:val="45093149"/>
    <w:multiLevelType w:val="singleLevel"/>
    <w:tmpl w:val="34EE11AC"/>
    <w:lvl w:ilvl="0">
      <w:start w:val="1"/>
      <w:numFmt w:val="bullet"/>
      <w:pStyle w:val="ListBulletArrow"/>
      <w:lvlText w:val=""/>
      <w:lvlJc w:val="left"/>
      <w:pPr>
        <w:tabs>
          <w:tab w:val="num" w:pos="360"/>
        </w:tabs>
        <w:ind w:left="360" w:hanging="360"/>
      </w:pPr>
      <w:rPr>
        <w:rFonts w:ascii="Wingdings" w:hAnsi="Wingdings" w:hint="default"/>
      </w:rPr>
    </w:lvl>
  </w:abstractNum>
  <w:abstractNum w:abstractNumId="25" w15:restartNumberingAfterBreak="0">
    <w:nsid w:val="454F2739"/>
    <w:multiLevelType w:val="singleLevel"/>
    <w:tmpl w:val="8C4CC932"/>
    <w:lvl w:ilvl="0">
      <w:start w:val="1"/>
      <w:numFmt w:val="upperLetter"/>
      <w:pStyle w:val="AppendixA"/>
      <w:lvlText w:val="Appendix %1:"/>
      <w:lvlJc w:val="left"/>
      <w:pPr>
        <w:tabs>
          <w:tab w:val="num" w:pos="1800"/>
        </w:tabs>
        <w:ind w:left="720" w:hanging="360"/>
      </w:pPr>
      <w:rPr>
        <w:rFonts w:ascii="Arial" w:hAnsi="Arial" w:hint="default"/>
        <w:b/>
        <w:i w:val="0"/>
        <w:caps w:val="0"/>
        <w:strike w:val="0"/>
        <w:dstrike w:val="0"/>
        <w:vanish w:val="0"/>
        <w:color w:val="000000"/>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6" w15:restartNumberingAfterBreak="0">
    <w:nsid w:val="46130C9D"/>
    <w:multiLevelType w:val="hybridMultilevel"/>
    <w:tmpl w:val="4F500778"/>
    <w:lvl w:ilvl="0" w:tplc="FE720B8C">
      <w:start w:val="1"/>
      <w:numFmt w:val="bullet"/>
      <w:pStyle w:val="Style1"/>
      <w:lvlText w:val=""/>
      <w:lvlJc w:val="left"/>
      <w:pPr>
        <w:ind w:left="810" w:hanging="360"/>
      </w:pPr>
      <w:rPr>
        <w:rFonts w:ascii="Symbol" w:hAnsi="Symbol" w:hint="default"/>
        <w:color w:val="auto"/>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27" w15:restartNumberingAfterBreak="0">
    <w:nsid w:val="4AF31308"/>
    <w:multiLevelType w:val="hybridMultilevel"/>
    <w:tmpl w:val="BD2E0346"/>
    <w:lvl w:ilvl="0" w:tplc="D2BE52BC">
      <w:start w:val="1"/>
      <w:numFmt w:val="decimal"/>
      <w:pStyle w:val="L1-num-QS"/>
      <w:lvlText w:val="(%1)"/>
      <w:lvlJc w:val="left"/>
      <w:pPr>
        <w:tabs>
          <w:tab w:val="num" w:pos="1800"/>
        </w:tabs>
        <w:ind w:left="1800" w:hanging="533"/>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4C3432F4"/>
    <w:multiLevelType w:val="hybridMultilevel"/>
    <w:tmpl w:val="4FCCB140"/>
    <w:lvl w:ilvl="0" w:tplc="0409000F">
      <w:start w:val="1"/>
      <w:numFmt w:val="decimal"/>
      <w:lvlText w:val="%1."/>
      <w:lvlJc w:val="left"/>
      <w:pPr>
        <w:ind w:left="1080" w:hanging="360"/>
      </w:pPr>
      <w:rPr>
        <w:rFonts w:hint="default"/>
      </w:rPr>
    </w:lvl>
    <w:lvl w:ilvl="1" w:tplc="FFFFFFFF">
      <w:start w:val="1"/>
      <w:numFmt w:val="decimal"/>
      <w:lvlText w:val="%2."/>
      <w:lvlJc w:val="left"/>
      <w:pPr>
        <w:ind w:left="1800" w:hanging="360"/>
      </w:p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4CD71EF6"/>
    <w:multiLevelType w:val="hybridMultilevel"/>
    <w:tmpl w:val="E7DEC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701006"/>
    <w:multiLevelType w:val="hybridMultilevel"/>
    <w:tmpl w:val="4984995C"/>
    <w:lvl w:ilvl="0" w:tplc="EA5C5EC0">
      <w:start w:val="1"/>
      <w:numFmt w:val="bullet"/>
      <w:pStyle w:val="BodyTxt-Bullet3-QS"/>
      <w:lvlText w:val=""/>
      <w:lvlJc w:val="left"/>
      <w:pPr>
        <w:ind w:left="111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9555CA"/>
    <w:multiLevelType w:val="hybridMultilevel"/>
    <w:tmpl w:val="E08E25EE"/>
    <w:lvl w:ilvl="0" w:tplc="8E2CAE92">
      <w:start w:val="1"/>
      <w:numFmt w:val="bullet"/>
      <w:pStyle w:val="L1-bullet-QS"/>
      <w:lvlText w:val=""/>
      <w:lvlJc w:val="left"/>
      <w:pPr>
        <w:tabs>
          <w:tab w:val="num" w:pos="1987"/>
        </w:tabs>
        <w:ind w:left="1987" w:hanging="475"/>
      </w:pPr>
      <w:rPr>
        <w:rFonts w:ascii="Symbol" w:hAnsi="Symbol" w:hint="default"/>
      </w:rPr>
    </w:lvl>
    <w:lvl w:ilvl="1" w:tplc="FFFFFFFF">
      <w:start w:val="1"/>
      <w:numFmt w:val="bullet"/>
      <w:lvlText w:val="o"/>
      <w:lvlJc w:val="left"/>
      <w:pPr>
        <w:tabs>
          <w:tab w:val="num" w:pos="2880"/>
        </w:tabs>
        <w:ind w:left="2880" w:hanging="360"/>
      </w:pPr>
      <w:rPr>
        <w:rFonts w:ascii="Courier New" w:hAnsi="Courier New" w:cs="Courier New" w:hint="default"/>
      </w:rPr>
    </w:lvl>
    <w:lvl w:ilvl="2" w:tplc="FFFFFFFF" w:tentative="1">
      <w:start w:val="1"/>
      <w:numFmt w:val="bullet"/>
      <w:lvlText w:val=""/>
      <w:lvlJc w:val="left"/>
      <w:pPr>
        <w:tabs>
          <w:tab w:val="num" w:pos="3600"/>
        </w:tabs>
        <w:ind w:left="3600" w:hanging="360"/>
      </w:pPr>
      <w:rPr>
        <w:rFonts w:ascii="Wingdings" w:hAnsi="Wingdings" w:hint="default"/>
      </w:rPr>
    </w:lvl>
    <w:lvl w:ilvl="3" w:tplc="FFFFFFFF" w:tentative="1">
      <w:start w:val="1"/>
      <w:numFmt w:val="bullet"/>
      <w:lvlText w:val=""/>
      <w:lvlJc w:val="left"/>
      <w:pPr>
        <w:tabs>
          <w:tab w:val="num" w:pos="4320"/>
        </w:tabs>
        <w:ind w:left="4320" w:hanging="360"/>
      </w:pPr>
      <w:rPr>
        <w:rFonts w:ascii="Symbol" w:hAnsi="Symbol" w:hint="default"/>
      </w:rPr>
    </w:lvl>
    <w:lvl w:ilvl="4" w:tplc="FFFFFFFF" w:tentative="1">
      <w:start w:val="1"/>
      <w:numFmt w:val="bullet"/>
      <w:lvlText w:val="o"/>
      <w:lvlJc w:val="left"/>
      <w:pPr>
        <w:tabs>
          <w:tab w:val="num" w:pos="5040"/>
        </w:tabs>
        <w:ind w:left="5040" w:hanging="360"/>
      </w:pPr>
      <w:rPr>
        <w:rFonts w:ascii="Courier New" w:hAnsi="Courier New" w:cs="Courier New" w:hint="default"/>
      </w:rPr>
    </w:lvl>
    <w:lvl w:ilvl="5" w:tplc="FFFFFFFF" w:tentative="1">
      <w:start w:val="1"/>
      <w:numFmt w:val="bullet"/>
      <w:lvlText w:val=""/>
      <w:lvlJc w:val="left"/>
      <w:pPr>
        <w:tabs>
          <w:tab w:val="num" w:pos="5760"/>
        </w:tabs>
        <w:ind w:left="5760" w:hanging="360"/>
      </w:pPr>
      <w:rPr>
        <w:rFonts w:ascii="Wingdings" w:hAnsi="Wingdings" w:hint="default"/>
      </w:rPr>
    </w:lvl>
    <w:lvl w:ilvl="6" w:tplc="FFFFFFFF" w:tentative="1">
      <w:start w:val="1"/>
      <w:numFmt w:val="bullet"/>
      <w:lvlText w:val=""/>
      <w:lvlJc w:val="left"/>
      <w:pPr>
        <w:tabs>
          <w:tab w:val="num" w:pos="6480"/>
        </w:tabs>
        <w:ind w:left="6480" w:hanging="360"/>
      </w:pPr>
      <w:rPr>
        <w:rFonts w:ascii="Symbol" w:hAnsi="Symbol" w:hint="default"/>
      </w:rPr>
    </w:lvl>
    <w:lvl w:ilvl="7" w:tplc="FFFFFFFF" w:tentative="1">
      <w:start w:val="1"/>
      <w:numFmt w:val="bullet"/>
      <w:lvlText w:val="o"/>
      <w:lvlJc w:val="left"/>
      <w:pPr>
        <w:tabs>
          <w:tab w:val="num" w:pos="7200"/>
        </w:tabs>
        <w:ind w:left="7200" w:hanging="360"/>
      </w:pPr>
      <w:rPr>
        <w:rFonts w:ascii="Courier New" w:hAnsi="Courier New" w:cs="Courier New" w:hint="default"/>
      </w:rPr>
    </w:lvl>
    <w:lvl w:ilvl="8" w:tplc="FFFFFFFF" w:tentative="1">
      <w:start w:val="1"/>
      <w:numFmt w:val="bullet"/>
      <w:lvlText w:val=""/>
      <w:lvlJc w:val="left"/>
      <w:pPr>
        <w:tabs>
          <w:tab w:val="num" w:pos="7920"/>
        </w:tabs>
        <w:ind w:left="7920" w:hanging="360"/>
      </w:pPr>
      <w:rPr>
        <w:rFonts w:ascii="Wingdings" w:hAnsi="Wingdings" w:hint="default"/>
      </w:rPr>
    </w:lvl>
  </w:abstractNum>
  <w:abstractNum w:abstractNumId="32" w15:restartNumberingAfterBreak="0">
    <w:nsid w:val="536875C0"/>
    <w:multiLevelType w:val="hybridMultilevel"/>
    <w:tmpl w:val="7DBC1FBE"/>
    <w:lvl w:ilvl="0" w:tplc="9EEAF670">
      <w:start w:val="1"/>
      <w:numFmt w:val="bullet"/>
      <w:lvlText w:val="o"/>
      <w:lvlJc w:val="left"/>
      <w:pPr>
        <w:tabs>
          <w:tab w:val="num" w:pos="2347"/>
        </w:tabs>
        <w:ind w:left="2347" w:hanging="360"/>
      </w:pPr>
      <w:rPr>
        <w:rFonts w:ascii="Courier New" w:hAnsi="Courier New" w:hint="default"/>
        <w:sz w:val="16"/>
        <w:szCs w:val="16"/>
      </w:rPr>
    </w:lvl>
    <w:lvl w:ilvl="1" w:tplc="A6D0EED2">
      <w:start w:val="1"/>
      <w:numFmt w:val="bullet"/>
      <w:pStyle w:val="L2-bullet-QS"/>
      <w:lvlText w:val=""/>
      <w:lvlJc w:val="left"/>
      <w:pPr>
        <w:ind w:left="1440" w:hanging="360"/>
      </w:pPr>
      <w:rPr>
        <w:rFonts w:ascii="Symbol" w:hAnsi="Symbol" w:hint="default"/>
      </w:rPr>
    </w:lvl>
    <w:lvl w:ilvl="2" w:tplc="0DBA0044">
      <w:start w:val="1"/>
      <w:numFmt w:val="bullet"/>
      <w:pStyle w:val="L2-bullet2-QS"/>
      <w:lvlText w:val="o"/>
      <w:lvlJc w:val="left"/>
      <w:pPr>
        <w:tabs>
          <w:tab w:val="num" w:pos="2340"/>
        </w:tabs>
        <w:ind w:left="2340" w:hanging="360"/>
      </w:pPr>
    </w:lvl>
    <w:lvl w:ilvl="3" w:tplc="0409000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3" w15:restartNumberingAfterBreak="0">
    <w:nsid w:val="54266B72"/>
    <w:multiLevelType w:val="multilevel"/>
    <w:tmpl w:val="FCA01BEA"/>
    <w:lvl w:ilvl="0">
      <w:start w:val="1"/>
      <w:numFmt w:val="bullet"/>
      <w:pStyle w:val="TableTxt-num-Bullet-QS"/>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565C3F19"/>
    <w:multiLevelType w:val="hybridMultilevel"/>
    <w:tmpl w:val="6896CE12"/>
    <w:lvl w:ilvl="0" w:tplc="2900365E">
      <w:start w:val="1"/>
      <w:numFmt w:val="bullet"/>
      <w:lvlText w:val=""/>
      <w:lvlJc w:val="left"/>
      <w:pPr>
        <w:ind w:left="778" w:hanging="360"/>
      </w:pPr>
      <w:rPr>
        <w:rFonts w:ascii="Symbol" w:hAnsi="Symbol" w:hint="default"/>
        <w:color w:val="000000" w:themeColor="text1"/>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35" w15:restartNumberingAfterBreak="0">
    <w:nsid w:val="57D66603"/>
    <w:multiLevelType w:val="multilevel"/>
    <w:tmpl w:val="89F4BF88"/>
    <w:lvl w:ilvl="0">
      <w:start w:val="1"/>
      <w:numFmt w:val="decimal"/>
      <w:pStyle w:val="Heading1"/>
      <w:lvlText w:val="%1.0"/>
      <w:lvlJc w:val="left"/>
      <w:pPr>
        <w:tabs>
          <w:tab w:val="num" w:pos="720"/>
        </w:tabs>
        <w:ind w:left="432" w:hanging="432"/>
      </w:pPr>
    </w:lvl>
    <w:lvl w:ilvl="1">
      <w:start w:val="1"/>
      <w:numFmt w:val="decimal"/>
      <w:pStyle w:val="Heading2"/>
      <w:lvlText w:val="%1.%2"/>
      <w:lvlJc w:val="left"/>
      <w:pPr>
        <w:tabs>
          <w:tab w:val="num" w:pos="1440"/>
        </w:tabs>
        <w:ind w:left="720" w:hanging="720"/>
      </w:pPr>
      <w:rPr>
        <w:rFonts w:hint="default"/>
      </w:rPr>
    </w:lvl>
    <w:lvl w:ilvl="2">
      <w:start w:val="1"/>
      <w:numFmt w:val="decimal"/>
      <w:pStyle w:val="Heading3"/>
      <w:lvlText w:val="%1.%2.%3"/>
      <w:lvlJc w:val="left"/>
      <w:pPr>
        <w:tabs>
          <w:tab w:val="num" w:pos="720"/>
        </w:tabs>
        <w:ind w:left="720" w:hanging="720"/>
      </w:pPr>
      <w:rPr>
        <w:rFonts w:hint="default"/>
        <w:b w:val="0"/>
        <w:bCs/>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6" w15:restartNumberingAfterBreak="0">
    <w:nsid w:val="5B54615E"/>
    <w:multiLevelType w:val="hybridMultilevel"/>
    <w:tmpl w:val="93A480D4"/>
    <w:lvl w:ilvl="0" w:tplc="B20E4A90">
      <w:start w:val="1"/>
      <w:numFmt w:val="bullet"/>
      <w:lvlText w:val=""/>
      <w:lvlJc w:val="left"/>
      <w:pPr>
        <w:ind w:left="810" w:hanging="360"/>
      </w:pPr>
      <w:rPr>
        <w:rFonts w:ascii="Symbol" w:hAnsi="Symbol" w:hint="default"/>
        <w:color w:val="FF0000"/>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37" w15:restartNumberingAfterBreak="0">
    <w:nsid w:val="5B842FD7"/>
    <w:multiLevelType w:val="hybridMultilevel"/>
    <w:tmpl w:val="489CE7A2"/>
    <w:lvl w:ilvl="0" w:tplc="DF405494">
      <w:start w:val="1"/>
      <w:numFmt w:val="decimal"/>
      <w:pStyle w:val="L2-num-QS"/>
      <w:lvlText w:val="(%1)"/>
      <w:lvlJc w:val="left"/>
      <w:pPr>
        <w:tabs>
          <w:tab w:val="num" w:pos="2606"/>
        </w:tabs>
        <w:ind w:left="2606" w:hanging="532"/>
      </w:pPr>
      <w:rPr>
        <w:rFonts w:hint="default"/>
        <w:sz w:val="20"/>
        <w:szCs w:val="20"/>
      </w:rPr>
    </w:lvl>
    <w:lvl w:ilvl="1" w:tplc="04090003">
      <w:start w:val="1"/>
      <w:numFmt w:val="bullet"/>
      <w:lvlText w:val=""/>
      <w:lvlJc w:val="left"/>
      <w:pPr>
        <w:tabs>
          <w:tab w:val="num" w:pos="1440"/>
        </w:tabs>
        <w:ind w:left="1440" w:hanging="360"/>
      </w:pPr>
      <w:rPr>
        <w:rFonts w:ascii="Symbol" w:hAnsi="Symbol" w:hint="default"/>
        <w:sz w:val="22"/>
        <w:szCs w:val="22"/>
      </w:r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8" w15:restartNumberingAfterBreak="0">
    <w:nsid w:val="5E510C45"/>
    <w:multiLevelType w:val="hybridMultilevel"/>
    <w:tmpl w:val="6B82D2FE"/>
    <w:lvl w:ilvl="0" w:tplc="F9EED79C">
      <w:start w:val="1"/>
      <w:numFmt w:val="bullet"/>
      <w:lvlText w:val="•"/>
      <w:lvlJc w:val="left"/>
      <w:pPr>
        <w:tabs>
          <w:tab w:val="num" w:pos="360"/>
        </w:tabs>
        <w:ind w:left="360" w:hanging="360"/>
      </w:pPr>
      <w:rPr>
        <w:rFonts w:ascii="Arial" w:hAnsi="Arial" w:hint="default"/>
        <w:color w:val="FF0000"/>
        <w:sz w:val="18"/>
        <w:szCs w:val="18"/>
      </w:rPr>
    </w:lvl>
    <w:lvl w:ilvl="1" w:tplc="F4E20958" w:tentative="1">
      <w:start w:val="1"/>
      <w:numFmt w:val="bullet"/>
      <w:lvlText w:val="•"/>
      <w:lvlJc w:val="left"/>
      <w:pPr>
        <w:tabs>
          <w:tab w:val="num" w:pos="1080"/>
        </w:tabs>
        <w:ind w:left="1080" w:hanging="360"/>
      </w:pPr>
      <w:rPr>
        <w:rFonts w:ascii="Arial" w:hAnsi="Arial" w:hint="default"/>
      </w:rPr>
    </w:lvl>
    <w:lvl w:ilvl="2" w:tplc="CDA24E0A" w:tentative="1">
      <w:start w:val="1"/>
      <w:numFmt w:val="bullet"/>
      <w:lvlText w:val="•"/>
      <w:lvlJc w:val="left"/>
      <w:pPr>
        <w:tabs>
          <w:tab w:val="num" w:pos="1800"/>
        </w:tabs>
        <w:ind w:left="1800" w:hanging="360"/>
      </w:pPr>
      <w:rPr>
        <w:rFonts w:ascii="Arial" w:hAnsi="Arial" w:hint="default"/>
      </w:rPr>
    </w:lvl>
    <w:lvl w:ilvl="3" w:tplc="4B406950" w:tentative="1">
      <w:start w:val="1"/>
      <w:numFmt w:val="bullet"/>
      <w:lvlText w:val="•"/>
      <w:lvlJc w:val="left"/>
      <w:pPr>
        <w:tabs>
          <w:tab w:val="num" w:pos="2520"/>
        </w:tabs>
        <w:ind w:left="2520" w:hanging="360"/>
      </w:pPr>
      <w:rPr>
        <w:rFonts w:ascii="Arial" w:hAnsi="Arial" w:hint="default"/>
      </w:rPr>
    </w:lvl>
    <w:lvl w:ilvl="4" w:tplc="9F7CC8D8" w:tentative="1">
      <w:start w:val="1"/>
      <w:numFmt w:val="bullet"/>
      <w:lvlText w:val="•"/>
      <w:lvlJc w:val="left"/>
      <w:pPr>
        <w:tabs>
          <w:tab w:val="num" w:pos="3240"/>
        </w:tabs>
        <w:ind w:left="3240" w:hanging="360"/>
      </w:pPr>
      <w:rPr>
        <w:rFonts w:ascii="Arial" w:hAnsi="Arial" w:hint="default"/>
      </w:rPr>
    </w:lvl>
    <w:lvl w:ilvl="5" w:tplc="972E594A" w:tentative="1">
      <w:start w:val="1"/>
      <w:numFmt w:val="bullet"/>
      <w:lvlText w:val="•"/>
      <w:lvlJc w:val="left"/>
      <w:pPr>
        <w:tabs>
          <w:tab w:val="num" w:pos="3960"/>
        </w:tabs>
        <w:ind w:left="3960" w:hanging="360"/>
      </w:pPr>
      <w:rPr>
        <w:rFonts w:ascii="Arial" w:hAnsi="Arial" w:hint="default"/>
      </w:rPr>
    </w:lvl>
    <w:lvl w:ilvl="6" w:tplc="CABE8218" w:tentative="1">
      <w:start w:val="1"/>
      <w:numFmt w:val="bullet"/>
      <w:lvlText w:val="•"/>
      <w:lvlJc w:val="left"/>
      <w:pPr>
        <w:tabs>
          <w:tab w:val="num" w:pos="4680"/>
        </w:tabs>
        <w:ind w:left="4680" w:hanging="360"/>
      </w:pPr>
      <w:rPr>
        <w:rFonts w:ascii="Arial" w:hAnsi="Arial" w:hint="default"/>
      </w:rPr>
    </w:lvl>
    <w:lvl w:ilvl="7" w:tplc="335224C6" w:tentative="1">
      <w:start w:val="1"/>
      <w:numFmt w:val="bullet"/>
      <w:lvlText w:val="•"/>
      <w:lvlJc w:val="left"/>
      <w:pPr>
        <w:tabs>
          <w:tab w:val="num" w:pos="5400"/>
        </w:tabs>
        <w:ind w:left="5400" w:hanging="360"/>
      </w:pPr>
      <w:rPr>
        <w:rFonts w:ascii="Arial" w:hAnsi="Arial" w:hint="default"/>
      </w:rPr>
    </w:lvl>
    <w:lvl w:ilvl="8" w:tplc="0B367928" w:tentative="1">
      <w:start w:val="1"/>
      <w:numFmt w:val="bullet"/>
      <w:lvlText w:val="•"/>
      <w:lvlJc w:val="left"/>
      <w:pPr>
        <w:tabs>
          <w:tab w:val="num" w:pos="6120"/>
        </w:tabs>
        <w:ind w:left="6120" w:hanging="360"/>
      </w:pPr>
      <w:rPr>
        <w:rFonts w:ascii="Arial" w:hAnsi="Arial" w:hint="default"/>
      </w:rPr>
    </w:lvl>
  </w:abstractNum>
  <w:abstractNum w:abstractNumId="39" w15:restartNumberingAfterBreak="0">
    <w:nsid w:val="5EEF5418"/>
    <w:multiLevelType w:val="hybridMultilevel"/>
    <w:tmpl w:val="1C0424AE"/>
    <w:lvl w:ilvl="0" w:tplc="AEA2EDF4">
      <w:start w:val="1"/>
      <w:numFmt w:val="bullet"/>
      <w:pStyle w:val="L2-alpha-Bullet-QS"/>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0" w15:restartNumberingAfterBreak="0">
    <w:nsid w:val="5F0047B8"/>
    <w:multiLevelType w:val="hybridMultilevel"/>
    <w:tmpl w:val="62329C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650B3476"/>
    <w:multiLevelType w:val="hybridMultilevel"/>
    <w:tmpl w:val="9F805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5955E4E"/>
    <w:multiLevelType w:val="multilevel"/>
    <w:tmpl w:val="B4084A1C"/>
    <w:name w:val="Appendix-QS"/>
    <w:lvl w:ilvl="0">
      <w:start w:val="1"/>
      <w:numFmt w:val="upperLetter"/>
      <w:lvlText w:val="A%1"/>
      <w:lvlJc w:val="left"/>
      <w:pPr>
        <w:ind w:left="791" w:hanging="360"/>
      </w:pPr>
      <w:rPr>
        <w:rFonts w:hint="default"/>
      </w:rPr>
    </w:lvl>
    <w:lvl w:ilvl="1">
      <w:start w:val="1"/>
      <w:numFmt w:val="lowerLetter"/>
      <w:lvlText w:val="%2."/>
      <w:lvlJc w:val="left"/>
      <w:pPr>
        <w:ind w:left="1511" w:hanging="360"/>
      </w:pPr>
      <w:rPr>
        <w:rFonts w:hint="default"/>
      </w:rPr>
    </w:lvl>
    <w:lvl w:ilvl="2">
      <w:start w:val="1"/>
      <w:numFmt w:val="lowerRoman"/>
      <w:lvlText w:val="%3."/>
      <w:lvlJc w:val="right"/>
      <w:pPr>
        <w:ind w:left="2231" w:hanging="180"/>
      </w:pPr>
      <w:rPr>
        <w:rFonts w:hint="default"/>
      </w:rPr>
    </w:lvl>
    <w:lvl w:ilvl="3">
      <w:start w:val="1"/>
      <w:numFmt w:val="decimal"/>
      <w:lvlText w:val="%4."/>
      <w:lvlJc w:val="left"/>
      <w:pPr>
        <w:ind w:left="2951" w:hanging="360"/>
      </w:pPr>
      <w:rPr>
        <w:rFonts w:hint="default"/>
      </w:rPr>
    </w:lvl>
    <w:lvl w:ilvl="4">
      <w:start w:val="1"/>
      <w:numFmt w:val="lowerLetter"/>
      <w:lvlText w:val="%5."/>
      <w:lvlJc w:val="left"/>
      <w:pPr>
        <w:ind w:left="3671" w:hanging="360"/>
      </w:pPr>
      <w:rPr>
        <w:rFonts w:hint="default"/>
      </w:rPr>
    </w:lvl>
    <w:lvl w:ilvl="5">
      <w:start w:val="1"/>
      <w:numFmt w:val="lowerRoman"/>
      <w:lvlText w:val="%6."/>
      <w:lvlJc w:val="right"/>
      <w:pPr>
        <w:ind w:left="4391" w:hanging="180"/>
      </w:pPr>
      <w:rPr>
        <w:rFonts w:hint="default"/>
      </w:rPr>
    </w:lvl>
    <w:lvl w:ilvl="6">
      <w:start w:val="1"/>
      <w:numFmt w:val="decimal"/>
      <w:lvlText w:val="%7."/>
      <w:lvlJc w:val="left"/>
      <w:pPr>
        <w:ind w:left="5111" w:hanging="360"/>
      </w:pPr>
      <w:rPr>
        <w:rFonts w:hint="default"/>
      </w:rPr>
    </w:lvl>
    <w:lvl w:ilvl="7">
      <w:start w:val="1"/>
      <w:numFmt w:val="lowerLetter"/>
      <w:lvlText w:val="%8."/>
      <w:lvlJc w:val="left"/>
      <w:pPr>
        <w:ind w:left="5831" w:hanging="360"/>
      </w:pPr>
      <w:rPr>
        <w:rFonts w:hint="default"/>
      </w:rPr>
    </w:lvl>
    <w:lvl w:ilvl="8">
      <w:start w:val="1"/>
      <w:numFmt w:val="lowerRoman"/>
      <w:lvlText w:val="%9."/>
      <w:lvlJc w:val="right"/>
      <w:pPr>
        <w:ind w:left="6551" w:hanging="180"/>
      </w:pPr>
      <w:rPr>
        <w:rFonts w:hint="default"/>
      </w:rPr>
    </w:lvl>
  </w:abstractNum>
  <w:abstractNum w:abstractNumId="43" w15:restartNumberingAfterBreak="0">
    <w:nsid w:val="68F12292"/>
    <w:multiLevelType w:val="hybridMultilevel"/>
    <w:tmpl w:val="EF181AB4"/>
    <w:lvl w:ilvl="0" w:tplc="04046BC4">
      <w:start w:val="1"/>
      <w:numFmt w:val="decimal"/>
      <w:pStyle w:val="NumberText3"/>
      <w:lvlText w:val="%1."/>
      <w:lvlJc w:val="left"/>
      <w:pPr>
        <w:tabs>
          <w:tab w:val="num" w:pos="3240"/>
        </w:tabs>
        <w:ind w:left="3240" w:hanging="360"/>
      </w:pPr>
      <w:rPr>
        <w:rFonts w:hint="default"/>
      </w:rPr>
    </w:lvl>
    <w:lvl w:ilvl="1" w:tplc="B672CD66" w:tentative="1">
      <w:start w:val="1"/>
      <w:numFmt w:val="lowerLetter"/>
      <w:lvlText w:val="%2."/>
      <w:lvlJc w:val="left"/>
      <w:pPr>
        <w:tabs>
          <w:tab w:val="num" w:pos="3060"/>
        </w:tabs>
        <w:ind w:left="3060" w:hanging="360"/>
      </w:pPr>
    </w:lvl>
    <w:lvl w:ilvl="2" w:tplc="52A291EE" w:tentative="1">
      <w:start w:val="1"/>
      <w:numFmt w:val="lowerRoman"/>
      <w:lvlText w:val="%3."/>
      <w:lvlJc w:val="right"/>
      <w:pPr>
        <w:tabs>
          <w:tab w:val="num" w:pos="3780"/>
        </w:tabs>
        <w:ind w:left="3780" w:hanging="180"/>
      </w:pPr>
    </w:lvl>
    <w:lvl w:ilvl="3" w:tplc="DE10AF38" w:tentative="1">
      <w:start w:val="1"/>
      <w:numFmt w:val="decimal"/>
      <w:lvlText w:val="%4."/>
      <w:lvlJc w:val="left"/>
      <w:pPr>
        <w:tabs>
          <w:tab w:val="num" w:pos="4500"/>
        </w:tabs>
        <w:ind w:left="4500" w:hanging="360"/>
      </w:pPr>
    </w:lvl>
    <w:lvl w:ilvl="4" w:tplc="839C7C5A" w:tentative="1">
      <w:start w:val="1"/>
      <w:numFmt w:val="lowerLetter"/>
      <w:lvlText w:val="%5."/>
      <w:lvlJc w:val="left"/>
      <w:pPr>
        <w:tabs>
          <w:tab w:val="num" w:pos="5220"/>
        </w:tabs>
        <w:ind w:left="5220" w:hanging="360"/>
      </w:pPr>
    </w:lvl>
    <w:lvl w:ilvl="5" w:tplc="12A23074" w:tentative="1">
      <w:start w:val="1"/>
      <w:numFmt w:val="lowerRoman"/>
      <w:lvlText w:val="%6."/>
      <w:lvlJc w:val="right"/>
      <w:pPr>
        <w:tabs>
          <w:tab w:val="num" w:pos="5940"/>
        </w:tabs>
        <w:ind w:left="5940" w:hanging="180"/>
      </w:pPr>
    </w:lvl>
    <w:lvl w:ilvl="6" w:tplc="56C2D218" w:tentative="1">
      <w:start w:val="1"/>
      <w:numFmt w:val="decimal"/>
      <w:lvlText w:val="%7."/>
      <w:lvlJc w:val="left"/>
      <w:pPr>
        <w:tabs>
          <w:tab w:val="num" w:pos="6660"/>
        </w:tabs>
        <w:ind w:left="6660" w:hanging="360"/>
      </w:pPr>
    </w:lvl>
    <w:lvl w:ilvl="7" w:tplc="85128CA4" w:tentative="1">
      <w:start w:val="1"/>
      <w:numFmt w:val="lowerLetter"/>
      <w:lvlText w:val="%8."/>
      <w:lvlJc w:val="left"/>
      <w:pPr>
        <w:tabs>
          <w:tab w:val="num" w:pos="7380"/>
        </w:tabs>
        <w:ind w:left="7380" w:hanging="360"/>
      </w:pPr>
    </w:lvl>
    <w:lvl w:ilvl="8" w:tplc="E73C81C6" w:tentative="1">
      <w:start w:val="1"/>
      <w:numFmt w:val="lowerRoman"/>
      <w:lvlText w:val="%9."/>
      <w:lvlJc w:val="right"/>
      <w:pPr>
        <w:tabs>
          <w:tab w:val="num" w:pos="8100"/>
        </w:tabs>
        <w:ind w:left="8100" w:hanging="180"/>
      </w:pPr>
    </w:lvl>
  </w:abstractNum>
  <w:abstractNum w:abstractNumId="44" w15:restartNumberingAfterBreak="0">
    <w:nsid w:val="6B0E4E39"/>
    <w:multiLevelType w:val="hybridMultilevel"/>
    <w:tmpl w:val="62A00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C2C2B34"/>
    <w:multiLevelType w:val="hybridMultilevel"/>
    <w:tmpl w:val="D6B68224"/>
    <w:lvl w:ilvl="0" w:tplc="0AB06012">
      <w:start w:val="1"/>
      <w:numFmt w:val="decimal"/>
      <w:pStyle w:val="TableTxt-num-Q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FCD485C"/>
    <w:multiLevelType w:val="hybridMultilevel"/>
    <w:tmpl w:val="8F401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0D852BE"/>
    <w:multiLevelType w:val="hybridMultilevel"/>
    <w:tmpl w:val="20C0D920"/>
    <w:lvl w:ilvl="0" w:tplc="2E1A2168">
      <w:start w:val="1"/>
      <w:numFmt w:val="bullet"/>
      <w:pStyle w:val="L1-num-Bullet-Q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1E654F4"/>
    <w:multiLevelType w:val="hybridMultilevel"/>
    <w:tmpl w:val="DC2E8472"/>
    <w:lvl w:ilvl="0" w:tplc="9E1CFEA4">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76D22801"/>
    <w:multiLevelType w:val="multilevel"/>
    <w:tmpl w:val="F01E6AE8"/>
    <w:lvl w:ilvl="0">
      <w:start w:val="1"/>
      <w:numFmt w:val="bullet"/>
      <w:pStyle w:val="BodyBulletLIst"/>
      <w:lvlText w:val=""/>
      <w:lvlJc w:val="left"/>
      <w:pPr>
        <w:ind w:left="259" w:hanging="259"/>
      </w:pPr>
      <w:rPr>
        <w:rFonts w:ascii="Symbol" w:hAnsi="Symbol" w:hint="default"/>
      </w:rPr>
    </w:lvl>
    <w:lvl w:ilvl="1">
      <w:start w:val="1"/>
      <w:numFmt w:val="bullet"/>
      <w:lvlText w:val="o"/>
      <w:lvlJc w:val="left"/>
      <w:pPr>
        <w:ind w:left="518" w:hanging="259"/>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0" w15:restartNumberingAfterBreak="0">
    <w:nsid w:val="78BB7F98"/>
    <w:multiLevelType w:val="hybridMultilevel"/>
    <w:tmpl w:val="67AEF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9540144">
    <w:abstractNumId w:val="49"/>
  </w:num>
  <w:num w:numId="2" w16cid:durableId="1354112988">
    <w:abstractNumId w:val="23"/>
  </w:num>
  <w:num w:numId="3" w16cid:durableId="1431004814">
    <w:abstractNumId w:val="10"/>
  </w:num>
  <w:num w:numId="4" w16cid:durableId="1223521214">
    <w:abstractNumId w:val="14"/>
  </w:num>
  <w:num w:numId="5" w16cid:durableId="524947598">
    <w:abstractNumId w:val="12"/>
  </w:num>
  <w:num w:numId="6" w16cid:durableId="1410230012">
    <w:abstractNumId w:val="31"/>
  </w:num>
  <w:num w:numId="7" w16cid:durableId="553006581">
    <w:abstractNumId w:val="16"/>
  </w:num>
  <w:num w:numId="8" w16cid:durableId="845175753">
    <w:abstractNumId w:val="27"/>
  </w:num>
  <w:num w:numId="9" w16cid:durableId="606154405">
    <w:abstractNumId w:val="1"/>
  </w:num>
  <w:num w:numId="10" w16cid:durableId="611665444">
    <w:abstractNumId w:val="32"/>
  </w:num>
  <w:num w:numId="11" w16cid:durableId="1807623976">
    <w:abstractNumId w:val="37"/>
  </w:num>
  <w:num w:numId="12" w16cid:durableId="1402021932">
    <w:abstractNumId w:val="35"/>
  </w:num>
  <w:num w:numId="13" w16cid:durableId="998386874">
    <w:abstractNumId w:val="13"/>
  </w:num>
  <w:num w:numId="14" w16cid:durableId="872813988">
    <w:abstractNumId w:val="45"/>
  </w:num>
  <w:num w:numId="15" w16cid:durableId="1958681115">
    <w:abstractNumId w:val="21"/>
  </w:num>
  <w:num w:numId="16" w16cid:durableId="2124685554">
    <w:abstractNumId w:val="18"/>
  </w:num>
  <w:num w:numId="17" w16cid:durableId="960959912">
    <w:abstractNumId w:val="33"/>
  </w:num>
  <w:num w:numId="18" w16cid:durableId="1116749697">
    <w:abstractNumId w:val="47"/>
  </w:num>
  <w:num w:numId="19" w16cid:durableId="1861817747">
    <w:abstractNumId w:val="30"/>
  </w:num>
  <w:num w:numId="20" w16cid:durableId="1411537568">
    <w:abstractNumId w:val="48"/>
  </w:num>
  <w:num w:numId="21" w16cid:durableId="690883144">
    <w:abstractNumId w:val="19"/>
  </w:num>
  <w:num w:numId="22" w16cid:durableId="944729322">
    <w:abstractNumId w:val="5"/>
  </w:num>
  <w:num w:numId="23" w16cid:durableId="96220966">
    <w:abstractNumId w:val="39"/>
  </w:num>
  <w:num w:numId="24" w16cid:durableId="521285581">
    <w:abstractNumId w:val="6"/>
  </w:num>
  <w:num w:numId="25" w16cid:durableId="1020085263">
    <w:abstractNumId w:val="17"/>
  </w:num>
  <w:num w:numId="26" w16cid:durableId="1563907688">
    <w:abstractNumId w:val="24"/>
  </w:num>
  <w:num w:numId="27" w16cid:durableId="261186163">
    <w:abstractNumId w:val="0"/>
  </w:num>
  <w:num w:numId="28" w16cid:durableId="1523516938">
    <w:abstractNumId w:val="8"/>
  </w:num>
  <w:num w:numId="29" w16cid:durableId="218978778">
    <w:abstractNumId w:val="11"/>
  </w:num>
  <w:num w:numId="30" w16cid:durableId="1311444982">
    <w:abstractNumId w:val="44"/>
  </w:num>
  <w:num w:numId="31" w16cid:durableId="871183910">
    <w:abstractNumId w:val="40"/>
  </w:num>
  <w:num w:numId="32" w16cid:durableId="1100250511">
    <w:abstractNumId w:val="29"/>
  </w:num>
  <w:num w:numId="33" w16cid:durableId="1858695148">
    <w:abstractNumId w:val="9"/>
  </w:num>
  <w:num w:numId="34" w16cid:durableId="484009289">
    <w:abstractNumId w:val="46"/>
  </w:num>
  <w:num w:numId="35" w16cid:durableId="165217393">
    <w:abstractNumId w:val="7"/>
  </w:num>
  <w:num w:numId="36" w16cid:durableId="1502357377">
    <w:abstractNumId w:val="50"/>
  </w:num>
  <w:num w:numId="37" w16cid:durableId="1062365952">
    <w:abstractNumId w:val="3"/>
  </w:num>
  <w:num w:numId="38" w16cid:durableId="590240590">
    <w:abstractNumId w:val="25"/>
  </w:num>
  <w:num w:numId="39" w16cid:durableId="352997566">
    <w:abstractNumId w:val="38"/>
  </w:num>
  <w:num w:numId="40" w16cid:durableId="693506146">
    <w:abstractNumId w:val="43"/>
  </w:num>
  <w:num w:numId="41" w16cid:durableId="391656495">
    <w:abstractNumId w:val="20"/>
  </w:num>
  <w:num w:numId="42" w16cid:durableId="70853034">
    <w:abstractNumId w:val="28"/>
  </w:num>
  <w:num w:numId="43" w16cid:durableId="321083209">
    <w:abstractNumId w:val="4"/>
  </w:num>
  <w:num w:numId="44" w16cid:durableId="459957170">
    <w:abstractNumId w:val="41"/>
  </w:num>
  <w:num w:numId="45" w16cid:durableId="537855607">
    <w:abstractNumId w:val="36"/>
  </w:num>
  <w:num w:numId="46" w16cid:durableId="1683245289">
    <w:abstractNumId w:val="34"/>
  </w:num>
  <w:num w:numId="47" w16cid:durableId="89207714">
    <w:abstractNumId w:val="26"/>
  </w:num>
  <w:num w:numId="48" w16cid:durableId="1248073885">
    <w:abstractNumId w:val="2"/>
  </w:num>
  <w:num w:numId="49" w16cid:durableId="806438677">
    <w:abstractNumId w:val="15"/>
  </w:num>
  <w:num w:numId="50" w16cid:durableId="1667514136">
    <w:abstractNumId w:val="2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attachedTemplate r:id="rId1"/>
  <w:linkStyle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8E9"/>
    <w:rsid w:val="00001058"/>
    <w:rsid w:val="00001A7F"/>
    <w:rsid w:val="00003472"/>
    <w:rsid w:val="000036EE"/>
    <w:rsid w:val="0000583A"/>
    <w:rsid w:val="00005B09"/>
    <w:rsid w:val="00006E2F"/>
    <w:rsid w:val="00007346"/>
    <w:rsid w:val="00007962"/>
    <w:rsid w:val="00010F2B"/>
    <w:rsid w:val="000114E7"/>
    <w:rsid w:val="00011C8A"/>
    <w:rsid w:val="00014939"/>
    <w:rsid w:val="000156C6"/>
    <w:rsid w:val="000158C0"/>
    <w:rsid w:val="000162DD"/>
    <w:rsid w:val="000168C5"/>
    <w:rsid w:val="00017D9A"/>
    <w:rsid w:val="000209C2"/>
    <w:rsid w:val="00021C29"/>
    <w:rsid w:val="00021EDE"/>
    <w:rsid w:val="00023224"/>
    <w:rsid w:val="000236FB"/>
    <w:rsid w:val="00023996"/>
    <w:rsid w:val="00024A52"/>
    <w:rsid w:val="00024A85"/>
    <w:rsid w:val="0002503D"/>
    <w:rsid w:val="00025EE0"/>
    <w:rsid w:val="000261F2"/>
    <w:rsid w:val="0002704B"/>
    <w:rsid w:val="00027601"/>
    <w:rsid w:val="00027C45"/>
    <w:rsid w:val="00031E60"/>
    <w:rsid w:val="00032C4F"/>
    <w:rsid w:val="00033638"/>
    <w:rsid w:val="000341E8"/>
    <w:rsid w:val="00034263"/>
    <w:rsid w:val="00034551"/>
    <w:rsid w:val="000348A5"/>
    <w:rsid w:val="00035130"/>
    <w:rsid w:val="00035510"/>
    <w:rsid w:val="00035718"/>
    <w:rsid w:val="000364B1"/>
    <w:rsid w:val="0003716C"/>
    <w:rsid w:val="00037E86"/>
    <w:rsid w:val="0004236D"/>
    <w:rsid w:val="000427C2"/>
    <w:rsid w:val="000438E5"/>
    <w:rsid w:val="000439AC"/>
    <w:rsid w:val="0004631D"/>
    <w:rsid w:val="000469CD"/>
    <w:rsid w:val="000500EF"/>
    <w:rsid w:val="0005012C"/>
    <w:rsid w:val="00050E50"/>
    <w:rsid w:val="00051868"/>
    <w:rsid w:val="00052137"/>
    <w:rsid w:val="00052EBE"/>
    <w:rsid w:val="00053E96"/>
    <w:rsid w:val="00053F9A"/>
    <w:rsid w:val="00054460"/>
    <w:rsid w:val="00061268"/>
    <w:rsid w:val="0006421D"/>
    <w:rsid w:val="0006608A"/>
    <w:rsid w:val="000665CB"/>
    <w:rsid w:val="00066FF6"/>
    <w:rsid w:val="00067B25"/>
    <w:rsid w:val="00067F7D"/>
    <w:rsid w:val="00070385"/>
    <w:rsid w:val="00073A08"/>
    <w:rsid w:val="00073BFD"/>
    <w:rsid w:val="00073E12"/>
    <w:rsid w:val="00077A0E"/>
    <w:rsid w:val="00077D73"/>
    <w:rsid w:val="00081245"/>
    <w:rsid w:val="00083938"/>
    <w:rsid w:val="00085105"/>
    <w:rsid w:val="00085DAC"/>
    <w:rsid w:val="00086B8C"/>
    <w:rsid w:val="0008732A"/>
    <w:rsid w:val="0009018C"/>
    <w:rsid w:val="000918A2"/>
    <w:rsid w:val="000929BD"/>
    <w:rsid w:val="00092CBA"/>
    <w:rsid w:val="00093CDC"/>
    <w:rsid w:val="00095923"/>
    <w:rsid w:val="000961F6"/>
    <w:rsid w:val="00096B62"/>
    <w:rsid w:val="000A10EA"/>
    <w:rsid w:val="000A15BE"/>
    <w:rsid w:val="000A1A10"/>
    <w:rsid w:val="000A1C83"/>
    <w:rsid w:val="000A242F"/>
    <w:rsid w:val="000A3ADC"/>
    <w:rsid w:val="000A3DD4"/>
    <w:rsid w:val="000A3E35"/>
    <w:rsid w:val="000A4444"/>
    <w:rsid w:val="000A444E"/>
    <w:rsid w:val="000A471D"/>
    <w:rsid w:val="000A5F40"/>
    <w:rsid w:val="000A7CC6"/>
    <w:rsid w:val="000A7E2C"/>
    <w:rsid w:val="000B07B1"/>
    <w:rsid w:val="000B0824"/>
    <w:rsid w:val="000B1729"/>
    <w:rsid w:val="000B1D2D"/>
    <w:rsid w:val="000B372C"/>
    <w:rsid w:val="000B4EE7"/>
    <w:rsid w:val="000B56CB"/>
    <w:rsid w:val="000C2536"/>
    <w:rsid w:val="000C282E"/>
    <w:rsid w:val="000C29BF"/>
    <w:rsid w:val="000C3774"/>
    <w:rsid w:val="000C39DF"/>
    <w:rsid w:val="000C47E7"/>
    <w:rsid w:val="000C4ED1"/>
    <w:rsid w:val="000C6138"/>
    <w:rsid w:val="000C7412"/>
    <w:rsid w:val="000C7EA3"/>
    <w:rsid w:val="000D22DF"/>
    <w:rsid w:val="000D29E4"/>
    <w:rsid w:val="000D2A9A"/>
    <w:rsid w:val="000D3173"/>
    <w:rsid w:val="000D5BB1"/>
    <w:rsid w:val="000D5D09"/>
    <w:rsid w:val="000D60BF"/>
    <w:rsid w:val="000D63D9"/>
    <w:rsid w:val="000D739E"/>
    <w:rsid w:val="000D7E25"/>
    <w:rsid w:val="000D7F12"/>
    <w:rsid w:val="000D7FA6"/>
    <w:rsid w:val="000E3A1E"/>
    <w:rsid w:val="000E5CC4"/>
    <w:rsid w:val="000F0921"/>
    <w:rsid w:val="000F19E9"/>
    <w:rsid w:val="000F3214"/>
    <w:rsid w:val="000F5482"/>
    <w:rsid w:val="000F6EC7"/>
    <w:rsid w:val="000F7455"/>
    <w:rsid w:val="001002AE"/>
    <w:rsid w:val="00100BEB"/>
    <w:rsid w:val="00101EB5"/>
    <w:rsid w:val="00102767"/>
    <w:rsid w:val="001028E5"/>
    <w:rsid w:val="00102C85"/>
    <w:rsid w:val="00103C8A"/>
    <w:rsid w:val="001047F6"/>
    <w:rsid w:val="00105458"/>
    <w:rsid w:val="00106B74"/>
    <w:rsid w:val="00111607"/>
    <w:rsid w:val="00111FB4"/>
    <w:rsid w:val="0011272E"/>
    <w:rsid w:val="0011471C"/>
    <w:rsid w:val="00114D0F"/>
    <w:rsid w:val="00114E4A"/>
    <w:rsid w:val="00116273"/>
    <w:rsid w:val="001168DE"/>
    <w:rsid w:val="00116911"/>
    <w:rsid w:val="00117F35"/>
    <w:rsid w:val="00120E42"/>
    <w:rsid w:val="00121712"/>
    <w:rsid w:val="00121BA3"/>
    <w:rsid w:val="00121FED"/>
    <w:rsid w:val="00122FE5"/>
    <w:rsid w:val="00126B3A"/>
    <w:rsid w:val="0012704C"/>
    <w:rsid w:val="0012746B"/>
    <w:rsid w:val="00127819"/>
    <w:rsid w:val="00127FC7"/>
    <w:rsid w:val="00134460"/>
    <w:rsid w:val="00134E07"/>
    <w:rsid w:val="0013600B"/>
    <w:rsid w:val="00136841"/>
    <w:rsid w:val="00136A25"/>
    <w:rsid w:val="00140655"/>
    <w:rsid w:val="0014076A"/>
    <w:rsid w:val="00140C33"/>
    <w:rsid w:val="00141245"/>
    <w:rsid w:val="001424E5"/>
    <w:rsid w:val="00142825"/>
    <w:rsid w:val="00143441"/>
    <w:rsid w:val="0014352E"/>
    <w:rsid w:val="00143DB4"/>
    <w:rsid w:val="00144244"/>
    <w:rsid w:val="001446E5"/>
    <w:rsid w:val="00144E29"/>
    <w:rsid w:val="001454C0"/>
    <w:rsid w:val="00145648"/>
    <w:rsid w:val="00145987"/>
    <w:rsid w:val="00145A95"/>
    <w:rsid w:val="001465B3"/>
    <w:rsid w:val="0014732F"/>
    <w:rsid w:val="001503CB"/>
    <w:rsid w:val="001510A8"/>
    <w:rsid w:val="00152EAE"/>
    <w:rsid w:val="001557DA"/>
    <w:rsid w:val="001558D5"/>
    <w:rsid w:val="0015732A"/>
    <w:rsid w:val="00160CD2"/>
    <w:rsid w:val="0016216C"/>
    <w:rsid w:val="00162245"/>
    <w:rsid w:val="00162CFD"/>
    <w:rsid w:val="00162DD1"/>
    <w:rsid w:val="001636DD"/>
    <w:rsid w:val="0016380D"/>
    <w:rsid w:val="0016563F"/>
    <w:rsid w:val="00165E60"/>
    <w:rsid w:val="00166370"/>
    <w:rsid w:val="00166784"/>
    <w:rsid w:val="001701C7"/>
    <w:rsid w:val="00170490"/>
    <w:rsid w:val="0017082C"/>
    <w:rsid w:val="0017116D"/>
    <w:rsid w:val="001711DB"/>
    <w:rsid w:val="00172CF0"/>
    <w:rsid w:val="00174225"/>
    <w:rsid w:val="001747CC"/>
    <w:rsid w:val="00175A7F"/>
    <w:rsid w:val="0017690B"/>
    <w:rsid w:val="00177227"/>
    <w:rsid w:val="001828C7"/>
    <w:rsid w:val="00182DC1"/>
    <w:rsid w:val="00184853"/>
    <w:rsid w:val="00185EC3"/>
    <w:rsid w:val="00186365"/>
    <w:rsid w:val="00186ED4"/>
    <w:rsid w:val="00187203"/>
    <w:rsid w:val="001911A9"/>
    <w:rsid w:val="001937CB"/>
    <w:rsid w:val="00193D48"/>
    <w:rsid w:val="001948E9"/>
    <w:rsid w:val="00194F35"/>
    <w:rsid w:val="00195610"/>
    <w:rsid w:val="00195730"/>
    <w:rsid w:val="00195F2F"/>
    <w:rsid w:val="00196ACB"/>
    <w:rsid w:val="001A1313"/>
    <w:rsid w:val="001A201F"/>
    <w:rsid w:val="001A271A"/>
    <w:rsid w:val="001A2A88"/>
    <w:rsid w:val="001A4782"/>
    <w:rsid w:val="001A48EF"/>
    <w:rsid w:val="001A56A7"/>
    <w:rsid w:val="001A5B75"/>
    <w:rsid w:val="001A6441"/>
    <w:rsid w:val="001B13E9"/>
    <w:rsid w:val="001B186F"/>
    <w:rsid w:val="001B2AFA"/>
    <w:rsid w:val="001B31D0"/>
    <w:rsid w:val="001B5560"/>
    <w:rsid w:val="001B5646"/>
    <w:rsid w:val="001B6D6E"/>
    <w:rsid w:val="001C061C"/>
    <w:rsid w:val="001C407C"/>
    <w:rsid w:val="001C494B"/>
    <w:rsid w:val="001C4F5C"/>
    <w:rsid w:val="001C548A"/>
    <w:rsid w:val="001C67C5"/>
    <w:rsid w:val="001C737C"/>
    <w:rsid w:val="001C772A"/>
    <w:rsid w:val="001D2884"/>
    <w:rsid w:val="001D3E3E"/>
    <w:rsid w:val="001D51D8"/>
    <w:rsid w:val="001D77DB"/>
    <w:rsid w:val="001E0963"/>
    <w:rsid w:val="001E0BE7"/>
    <w:rsid w:val="001E1CEA"/>
    <w:rsid w:val="001E2368"/>
    <w:rsid w:val="001E256B"/>
    <w:rsid w:val="001E3007"/>
    <w:rsid w:val="001E34AB"/>
    <w:rsid w:val="001E384F"/>
    <w:rsid w:val="001E5863"/>
    <w:rsid w:val="001F036E"/>
    <w:rsid w:val="001F30DA"/>
    <w:rsid w:val="001F361D"/>
    <w:rsid w:val="001F3E29"/>
    <w:rsid w:val="001F5D13"/>
    <w:rsid w:val="002001DE"/>
    <w:rsid w:val="00201982"/>
    <w:rsid w:val="00203977"/>
    <w:rsid w:val="0020471F"/>
    <w:rsid w:val="00204DF0"/>
    <w:rsid w:val="002056D4"/>
    <w:rsid w:val="00205FB2"/>
    <w:rsid w:val="002066AE"/>
    <w:rsid w:val="002078B7"/>
    <w:rsid w:val="00210A3B"/>
    <w:rsid w:val="002131DF"/>
    <w:rsid w:val="00213A7C"/>
    <w:rsid w:val="00214295"/>
    <w:rsid w:val="00214F02"/>
    <w:rsid w:val="00215C46"/>
    <w:rsid w:val="0021653B"/>
    <w:rsid w:val="002165D0"/>
    <w:rsid w:val="00220146"/>
    <w:rsid w:val="0022031C"/>
    <w:rsid w:val="00220542"/>
    <w:rsid w:val="00220E44"/>
    <w:rsid w:val="0022107B"/>
    <w:rsid w:val="002210E0"/>
    <w:rsid w:val="00221471"/>
    <w:rsid w:val="00223516"/>
    <w:rsid w:val="00224373"/>
    <w:rsid w:val="00224DD9"/>
    <w:rsid w:val="0022772B"/>
    <w:rsid w:val="00230E45"/>
    <w:rsid w:val="00231380"/>
    <w:rsid w:val="00231C41"/>
    <w:rsid w:val="00232891"/>
    <w:rsid w:val="00235159"/>
    <w:rsid w:val="002358D6"/>
    <w:rsid w:val="0023631F"/>
    <w:rsid w:val="0024121B"/>
    <w:rsid w:val="00241E50"/>
    <w:rsid w:val="00241FE7"/>
    <w:rsid w:val="00242B89"/>
    <w:rsid w:val="00243161"/>
    <w:rsid w:val="00245317"/>
    <w:rsid w:val="002457E3"/>
    <w:rsid w:val="0024612C"/>
    <w:rsid w:val="0024623C"/>
    <w:rsid w:val="002506C4"/>
    <w:rsid w:val="00251DD5"/>
    <w:rsid w:val="002521A0"/>
    <w:rsid w:val="00253A52"/>
    <w:rsid w:val="00254A27"/>
    <w:rsid w:val="00256101"/>
    <w:rsid w:val="002568C8"/>
    <w:rsid w:val="00257394"/>
    <w:rsid w:val="0025764E"/>
    <w:rsid w:val="00260835"/>
    <w:rsid w:val="0026103F"/>
    <w:rsid w:val="0026217F"/>
    <w:rsid w:val="002633D9"/>
    <w:rsid w:val="00263417"/>
    <w:rsid w:val="00263B49"/>
    <w:rsid w:val="002642ED"/>
    <w:rsid w:val="00264A5F"/>
    <w:rsid w:val="00265609"/>
    <w:rsid w:val="002656CA"/>
    <w:rsid w:val="0026685D"/>
    <w:rsid w:val="00266BD0"/>
    <w:rsid w:val="002672F5"/>
    <w:rsid w:val="002679B7"/>
    <w:rsid w:val="00267F37"/>
    <w:rsid w:val="00267F3D"/>
    <w:rsid w:val="002708F4"/>
    <w:rsid w:val="00270AA3"/>
    <w:rsid w:val="002712BC"/>
    <w:rsid w:val="00271965"/>
    <w:rsid w:val="00280E79"/>
    <w:rsid w:val="00281464"/>
    <w:rsid w:val="00281494"/>
    <w:rsid w:val="002822A0"/>
    <w:rsid w:val="00282797"/>
    <w:rsid w:val="00284190"/>
    <w:rsid w:val="00284356"/>
    <w:rsid w:val="00284EFC"/>
    <w:rsid w:val="002859B4"/>
    <w:rsid w:val="0028791A"/>
    <w:rsid w:val="00287A8F"/>
    <w:rsid w:val="00290486"/>
    <w:rsid w:val="002904CE"/>
    <w:rsid w:val="0029261F"/>
    <w:rsid w:val="00292B32"/>
    <w:rsid w:val="00292CE4"/>
    <w:rsid w:val="00294520"/>
    <w:rsid w:val="002969D6"/>
    <w:rsid w:val="00296BDB"/>
    <w:rsid w:val="00297A97"/>
    <w:rsid w:val="002A14C5"/>
    <w:rsid w:val="002A30CE"/>
    <w:rsid w:val="002A53BE"/>
    <w:rsid w:val="002A6AB0"/>
    <w:rsid w:val="002B17C4"/>
    <w:rsid w:val="002B4DAA"/>
    <w:rsid w:val="002B4F85"/>
    <w:rsid w:val="002B5521"/>
    <w:rsid w:val="002B61E3"/>
    <w:rsid w:val="002C19D1"/>
    <w:rsid w:val="002C2BBD"/>
    <w:rsid w:val="002C2F5B"/>
    <w:rsid w:val="002C337A"/>
    <w:rsid w:val="002C3894"/>
    <w:rsid w:val="002C3A50"/>
    <w:rsid w:val="002C3B6F"/>
    <w:rsid w:val="002C4182"/>
    <w:rsid w:val="002C765D"/>
    <w:rsid w:val="002D0EE4"/>
    <w:rsid w:val="002D1118"/>
    <w:rsid w:val="002D17FC"/>
    <w:rsid w:val="002D22F5"/>
    <w:rsid w:val="002D3B9F"/>
    <w:rsid w:val="002D3C43"/>
    <w:rsid w:val="002D4E21"/>
    <w:rsid w:val="002D51AE"/>
    <w:rsid w:val="002D5A0A"/>
    <w:rsid w:val="002D696F"/>
    <w:rsid w:val="002D7621"/>
    <w:rsid w:val="002D7D3E"/>
    <w:rsid w:val="002E018B"/>
    <w:rsid w:val="002E0268"/>
    <w:rsid w:val="002E1372"/>
    <w:rsid w:val="002E2DDE"/>
    <w:rsid w:val="002E4C19"/>
    <w:rsid w:val="002E5999"/>
    <w:rsid w:val="002E62FD"/>
    <w:rsid w:val="002E656E"/>
    <w:rsid w:val="002E65EC"/>
    <w:rsid w:val="002E6B69"/>
    <w:rsid w:val="002E77D9"/>
    <w:rsid w:val="002E78AA"/>
    <w:rsid w:val="002E7AB8"/>
    <w:rsid w:val="002F02E2"/>
    <w:rsid w:val="002F08BB"/>
    <w:rsid w:val="002F207C"/>
    <w:rsid w:val="002F2114"/>
    <w:rsid w:val="002F274C"/>
    <w:rsid w:val="002F391F"/>
    <w:rsid w:val="002F5C65"/>
    <w:rsid w:val="002F5DD7"/>
    <w:rsid w:val="003013A5"/>
    <w:rsid w:val="003022C4"/>
    <w:rsid w:val="00304F88"/>
    <w:rsid w:val="00306742"/>
    <w:rsid w:val="003071BC"/>
    <w:rsid w:val="0030743F"/>
    <w:rsid w:val="003074CF"/>
    <w:rsid w:val="00310ADD"/>
    <w:rsid w:val="00313B1A"/>
    <w:rsid w:val="00315207"/>
    <w:rsid w:val="00316E94"/>
    <w:rsid w:val="00317D53"/>
    <w:rsid w:val="00320A7B"/>
    <w:rsid w:val="0032134A"/>
    <w:rsid w:val="003252C8"/>
    <w:rsid w:val="00325F15"/>
    <w:rsid w:val="003266CA"/>
    <w:rsid w:val="00326F69"/>
    <w:rsid w:val="0032753A"/>
    <w:rsid w:val="0032793D"/>
    <w:rsid w:val="0033123B"/>
    <w:rsid w:val="00331E4A"/>
    <w:rsid w:val="00333E7D"/>
    <w:rsid w:val="003342BF"/>
    <w:rsid w:val="003372B5"/>
    <w:rsid w:val="00341D8F"/>
    <w:rsid w:val="00342180"/>
    <w:rsid w:val="00342508"/>
    <w:rsid w:val="003428ED"/>
    <w:rsid w:val="003434FB"/>
    <w:rsid w:val="00345092"/>
    <w:rsid w:val="003456DF"/>
    <w:rsid w:val="00345EAE"/>
    <w:rsid w:val="00345F19"/>
    <w:rsid w:val="00346479"/>
    <w:rsid w:val="00346667"/>
    <w:rsid w:val="00346E45"/>
    <w:rsid w:val="003474A3"/>
    <w:rsid w:val="003507C8"/>
    <w:rsid w:val="0035119F"/>
    <w:rsid w:val="003511CD"/>
    <w:rsid w:val="0035192A"/>
    <w:rsid w:val="00351BF9"/>
    <w:rsid w:val="00351F6E"/>
    <w:rsid w:val="003523C1"/>
    <w:rsid w:val="0035307E"/>
    <w:rsid w:val="00354BD6"/>
    <w:rsid w:val="00355639"/>
    <w:rsid w:val="003557BD"/>
    <w:rsid w:val="0035758A"/>
    <w:rsid w:val="00360B32"/>
    <w:rsid w:val="003619C3"/>
    <w:rsid w:val="00363685"/>
    <w:rsid w:val="003636B1"/>
    <w:rsid w:val="00363863"/>
    <w:rsid w:val="00363E26"/>
    <w:rsid w:val="00363EF8"/>
    <w:rsid w:val="00366BAA"/>
    <w:rsid w:val="00370328"/>
    <w:rsid w:val="003705DD"/>
    <w:rsid w:val="00370D78"/>
    <w:rsid w:val="003716A7"/>
    <w:rsid w:val="00371E32"/>
    <w:rsid w:val="003723D2"/>
    <w:rsid w:val="00372B60"/>
    <w:rsid w:val="003746E7"/>
    <w:rsid w:val="00374C9B"/>
    <w:rsid w:val="00374ED7"/>
    <w:rsid w:val="00377262"/>
    <w:rsid w:val="00377D50"/>
    <w:rsid w:val="00377DC8"/>
    <w:rsid w:val="00381338"/>
    <w:rsid w:val="003814A4"/>
    <w:rsid w:val="003841CB"/>
    <w:rsid w:val="00384C87"/>
    <w:rsid w:val="00384DC3"/>
    <w:rsid w:val="003851E6"/>
    <w:rsid w:val="0038620D"/>
    <w:rsid w:val="00391DAE"/>
    <w:rsid w:val="00391FBA"/>
    <w:rsid w:val="00393E0D"/>
    <w:rsid w:val="0039453F"/>
    <w:rsid w:val="00394868"/>
    <w:rsid w:val="0039689E"/>
    <w:rsid w:val="00396AE1"/>
    <w:rsid w:val="003978B6"/>
    <w:rsid w:val="00397C37"/>
    <w:rsid w:val="003A0691"/>
    <w:rsid w:val="003A099C"/>
    <w:rsid w:val="003A420D"/>
    <w:rsid w:val="003A44C5"/>
    <w:rsid w:val="003A59D4"/>
    <w:rsid w:val="003A63DE"/>
    <w:rsid w:val="003A71B8"/>
    <w:rsid w:val="003A7855"/>
    <w:rsid w:val="003B3080"/>
    <w:rsid w:val="003B4F26"/>
    <w:rsid w:val="003B574A"/>
    <w:rsid w:val="003B5775"/>
    <w:rsid w:val="003B7174"/>
    <w:rsid w:val="003B71F6"/>
    <w:rsid w:val="003C0187"/>
    <w:rsid w:val="003C0F1E"/>
    <w:rsid w:val="003C1AE7"/>
    <w:rsid w:val="003C1DB8"/>
    <w:rsid w:val="003C38D6"/>
    <w:rsid w:val="003C3AD4"/>
    <w:rsid w:val="003D0F8D"/>
    <w:rsid w:val="003D4909"/>
    <w:rsid w:val="003D5027"/>
    <w:rsid w:val="003D7D1A"/>
    <w:rsid w:val="003E31C1"/>
    <w:rsid w:val="003E3755"/>
    <w:rsid w:val="003E38E7"/>
    <w:rsid w:val="003E4023"/>
    <w:rsid w:val="003E61C3"/>
    <w:rsid w:val="003E6E6A"/>
    <w:rsid w:val="003F0C1A"/>
    <w:rsid w:val="003F263A"/>
    <w:rsid w:val="003F425A"/>
    <w:rsid w:val="003F4D39"/>
    <w:rsid w:val="003F5673"/>
    <w:rsid w:val="003F57AC"/>
    <w:rsid w:val="003F5CE7"/>
    <w:rsid w:val="003F609D"/>
    <w:rsid w:val="003F6FDE"/>
    <w:rsid w:val="004015C8"/>
    <w:rsid w:val="00401C6E"/>
    <w:rsid w:val="00401DAE"/>
    <w:rsid w:val="004024BF"/>
    <w:rsid w:val="00404CFC"/>
    <w:rsid w:val="004050B6"/>
    <w:rsid w:val="00406B39"/>
    <w:rsid w:val="00407003"/>
    <w:rsid w:val="004079B5"/>
    <w:rsid w:val="00407FBF"/>
    <w:rsid w:val="00410C9B"/>
    <w:rsid w:val="0041259D"/>
    <w:rsid w:val="00412654"/>
    <w:rsid w:val="004132AE"/>
    <w:rsid w:val="004135D6"/>
    <w:rsid w:val="00414A56"/>
    <w:rsid w:val="004170E0"/>
    <w:rsid w:val="00420009"/>
    <w:rsid w:val="00420C9E"/>
    <w:rsid w:val="00422A2C"/>
    <w:rsid w:val="00423021"/>
    <w:rsid w:val="00423180"/>
    <w:rsid w:val="004240D8"/>
    <w:rsid w:val="0042493E"/>
    <w:rsid w:val="0042502E"/>
    <w:rsid w:val="00425F04"/>
    <w:rsid w:val="0042631E"/>
    <w:rsid w:val="00426805"/>
    <w:rsid w:val="00431410"/>
    <w:rsid w:val="004319EB"/>
    <w:rsid w:val="004329C4"/>
    <w:rsid w:val="0043316B"/>
    <w:rsid w:val="00433FEF"/>
    <w:rsid w:val="004346C9"/>
    <w:rsid w:val="00434A0F"/>
    <w:rsid w:val="00434FDA"/>
    <w:rsid w:val="004356D0"/>
    <w:rsid w:val="00436D53"/>
    <w:rsid w:val="0043730F"/>
    <w:rsid w:val="00437C05"/>
    <w:rsid w:val="00437D0D"/>
    <w:rsid w:val="004409B0"/>
    <w:rsid w:val="00442731"/>
    <w:rsid w:val="00443112"/>
    <w:rsid w:val="00444079"/>
    <w:rsid w:val="00445573"/>
    <w:rsid w:val="00446A89"/>
    <w:rsid w:val="00450428"/>
    <w:rsid w:val="0045062E"/>
    <w:rsid w:val="00450725"/>
    <w:rsid w:val="00450745"/>
    <w:rsid w:val="00450BA8"/>
    <w:rsid w:val="004512FB"/>
    <w:rsid w:val="00452EFF"/>
    <w:rsid w:val="004533E3"/>
    <w:rsid w:val="0045363B"/>
    <w:rsid w:val="00455971"/>
    <w:rsid w:val="00456013"/>
    <w:rsid w:val="00456FE2"/>
    <w:rsid w:val="0045766F"/>
    <w:rsid w:val="0045786D"/>
    <w:rsid w:val="00457C7F"/>
    <w:rsid w:val="00457F4B"/>
    <w:rsid w:val="00460BAB"/>
    <w:rsid w:val="004659E4"/>
    <w:rsid w:val="00465DFC"/>
    <w:rsid w:val="004661D8"/>
    <w:rsid w:val="00472876"/>
    <w:rsid w:val="00472A67"/>
    <w:rsid w:val="00473283"/>
    <w:rsid w:val="00475143"/>
    <w:rsid w:val="00475147"/>
    <w:rsid w:val="00475C0A"/>
    <w:rsid w:val="004765FA"/>
    <w:rsid w:val="00477A20"/>
    <w:rsid w:val="00480B86"/>
    <w:rsid w:val="00480EE4"/>
    <w:rsid w:val="0048143A"/>
    <w:rsid w:val="0048145E"/>
    <w:rsid w:val="004821A8"/>
    <w:rsid w:val="0048437C"/>
    <w:rsid w:val="004843CE"/>
    <w:rsid w:val="00484685"/>
    <w:rsid w:val="00484B3E"/>
    <w:rsid w:val="00485E23"/>
    <w:rsid w:val="00486BD9"/>
    <w:rsid w:val="00487BC8"/>
    <w:rsid w:val="0049366B"/>
    <w:rsid w:val="00494326"/>
    <w:rsid w:val="00495199"/>
    <w:rsid w:val="00495B47"/>
    <w:rsid w:val="004960AF"/>
    <w:rsid w:val="00496245"/>
    <w:rsid w:val="004974E0"/>
    <w:rsid w:val="00497FA7"/>
    <w:rsid w:val="004A108C"/>
    <w:rsid w:val="004A1B9A"/>
    <w:rsid w:val="004A33C5"/>
    <w:rsid w:val="004A54EA"/>
    <w:rsid w:val="004A58B5"/>
    <w:rsid w:val="004A714B"/>
    <w:rsid w:val="004B09D3"/>
    <w:rsid w:val="004B2D91"/>
    <w:rsid w:val="004B4300"/>
    <w:rsid w:val="004B573C"/>
    <w:rsid w:val="004B5DA3"/>
    <w:rsid w:val="004B697F"/>
    <w:rsid w:val="004B7044"/>
    <w:rsid w:val="004B7572"/>
    <w:rsid w:val="004C0C63"/>
    <w:rsid w:val="004C1307"/>
    <w:rsid w:val="004C2828"/>
    <w:rsid w:val="004C2C14"/>
    <w:rsid w:val="004C2F69"/>
    <w:rsid w:val="004C376A"/>
    <w:rsid w:val="004C3853"/>
    <w:rsid w:val="004C4176"/>
    <w:rsid w:val="004C684C"/>
    <w:rsid w:val="004C6CED"/>
    <w:rsid w:val="004D01EC"/>
    <w:rsid w:val="004D09E9"/>
    <w:rsid w:val="004D1496"/>
    <w:rsid w:val="004D19B0"/>
    <w:rsid w:val="004D52AF"/>
    <w:rsid w:val="004D533F"/>
    <w:rsid w:val="004D6D2C"/>
    <w:rsid w:val="004E0E99"/>
    <w:rsid w:val="004E1293"/>
    <w:rsid w:val="004E15CC"/>
    <w:rsid w:val="004E1CB6"/>
    <w:rsid w:val="004E1CD3"/>
    <w:rsid w:val="004E3965"/>
    <w:rsid w:val="004E4F26"/>
    <w:rsid w:val="004E52A4"/>
    <w:rsid w:val="004E67F9"/>
    <w:rsid w:val="004E6873"/>
    <w:rsid w:val="004E6B51"/>
    <w:rsid w:val="004E6B6C"/>
    <w:rsid w:val="004F263B"/>
    <w:rsid w:val="004F265B"/>
    <w:rsid w:val="004F298E"/>
    <w:rsid w:val="004F3EB0"/>
    <w:rsid w:val="004F4C53"/>
    <w:rsid w:val="004F5065"/>
    <w:rsid w:val="004F6C03"/>
    <w:rsid w:val="004F713B"/>
    <w:rsid w:val="004F7195"/>
    <w:rsid w:val="004F746B"/>
    <w:rsid w:val="004F7E40"/>
    <w:rsid w:val="0050016D"/>
    <w:rsid w:val="0050081C"/>
    <w:rsid w:val="005008F7"/>
    <w:rsid w:val="00500AE9"/>
    <w:rsid w:val="005025B6"/>
    <w:rsid w:val="005039EC"/>
    <w:rsid w:val="00503DB3"/>
    <w:rsid w:val="005108CC"/>
    <w:rsid w:val="00511560"/>
    <w:rsid w:val="00513EE4"/>
    <w:rsid w:val="00514302"/>
    <w:rsid w:val="0051476D"/>
    <w:rsid w:val="0051524D"/>
    <w:rsid w:val="00515E2A"/>
    <w:rsid w:val="0051696D"/>
    <w:rsid w:val="00517333"/>
    <w:rsid w:val="005176FE"/>
    <w:rsid w:val="00517746"/>
    <w:rsid w:val="005179B0"/>
    <w:rsid w:val="00520826"/>
    <w:rsid w:val="005209CB"/>
    <w:rsid w:val="00521C49"/>
    <w:rsid w:val="005224DE"/>
    <w:rsid w:val="005226FF"/>
    <w:rsid w:val="00523A38"/>
    <w:rsid w:val="005240C6"/>
    <w:rsid w:val="005242C2"/>
    <w:rsid w:val="005276A3"/>
    <w:rsid w:val="005334BF"/>
    <w:rsid w:val="00533DBA"/>
    <w:rsid w:val="00535230"/>
    <w:rsid w:val="00535A9F"/>
    <w:rsid w:val="00535DA2"/>
    <w:rsid w:val="00537139"/>
    <w:rsid w:val="00540F38"/>
    <w:rsid w:val="005417F1"/>
    <w:rsid w:val="00541E20"/>
    <w:rsid w:val="00541FDF"/>
    <w:rsid w:val="00542423"/>
    <w:rsid w:val="005439FF"/>
    <w:rsid w:val="00543DFA"/>
    <w:rsid w:val="0054546B"/>
    <w:rsid w:val="00545D6C"/>
    <w:rsid w:val="00546BB3"/>
    <w:rsid w:val="005529B0"/>
    <w:rsid w:val="00552D00"/>
    <w:rsid w:val="005539AF"/>
    <w:rsid w:val="00556403"/>
    <w:rsid w:val="005575B5"/>
    <w:rsid w:val="0055781B"/>
    <w:rsid w:val="00557B7C"/>
    <w:rsid w:val="00560A8C"/>
    <w:rsid w:val="00562306"/>
    <w:rsid w:val="00562FA1"/>
    <w:rsid w:val="00564052"/>
    <w:rsid w:val="00564B8B"/>
    <w:rsid w:val="00565A46"/>
    <w:rsid w:val="00570337"/>
    <w:rsid w:val="00571DC5"/>
    <w:rsid w:val="0057414E"/>
    <w:rsid w:val="00575816"/>
    <w:rsid w:val="00576FF3"/>
    <w:rsid w:val="00577FF1"/>
    <w:rsid w:val="00580248"/>
    <w:rsid w:val="005809EC"/>
    <w:rsid w:val="005818DE"/>
    <w:rsid w:val="005823FD"/>
    <w:rsid w:val="00582433"/>
    <w:rsid w:val="00582A51"/>
    <w:rsid w:val="00584937"/>
    <w:rsid w:val="005853F3"/>
    <w:rsid w:val="00585591"/>
    <w:rsid w:val="00585797"/>
    <w:rsid w:val="0058623F"/>
    <w:rsid w:val="0058667C"/>
    <w:rsid w:val="005904A0"/>
    <w:rsid w:val="0059051C"/>
    <w:rsid w:val="005906C2"/>
    <w:rsid w:val="005924FD"/>
    <w:rsid w:val="0059355E"/>
    <w:rsid w:val="005A0609"/>
    <w:rsid w:val="005A08E8"/>
    <w:rsid w:val="005A1BE7"/>
    <w:rsid w:val="005A532A"/>
    <w:rsid w:val="005A53E6"/>
    <w:rsid w:val="005A5439"/>
    <w:rsid w:val="005A5D99"/>
    <w:rsid w:val="005A7544"/>
    <w:rsid w:val="005B09BE"/>
    <w:rsid w:val="005B3244"/>
    <w:rsid w:val="005B4B20"/>
    <w:rsid w:val="005B5130"/>
    <w:rsid w:val="005B533B"/>
    <w:rsid w:val="005B67ED"/>
    <w:rsid w:val="005B7336"/>
    <w:rsid w:val="005B7F32"/>
    <w:rsid w:val="005C1D2A"/>
    <w:rsid w:val="005C219E"/>
    <w:rsid w:val="005C32D6"/>
    <w:rsid w:val="005C3400"/>
    <w:rsid w:val="005C58D8"/>
    <w:rsid w:val="005C5C3C"/>
    <w:rsid w:val="005C63DA"/>
    <w:rsid w:val="005C67C4"/>
    <w:rsid w:val="005D03E9"/>
    <w:rsid w:val="005D1DB4"/>
    <w:rsid w:val="005D238C"/>
    <w:rsid w:val="005D3620"/>
    <w:rsid w:val="005D43F0"/>
    <w:rsid w:val="005D48D8"/>
    <w:rsid w:val="005D49B9"/>
    <w:rsid w:val="005D4BB0"/>
    <w:rsid w:val="005D60D5"/>
    <w:rsid w:val="005D7B0E"/>
    <w:rsid w:val="005E08D7"/>
    <w:rsid w:val="005E0D15"/>
    <w:rsid w:val="005E10B2"/>
    <w:rsid w:val="005E303E"/>
    <w:rsid w:val="005E4940"/>
    <w:rsid w:val="005E5CE5"/>
    <w:rsid w:val="005E5D98"/>
    <w:rsid w:val="005E76ED"/>
    <w:rsid w:val="005E785E"/>
    <w:rsid w:val="005E7FE3"/>
    <w:rsid w:val="005F18BC"/>
    <w:rsid w:val="005F37A4"/>
    <w:rsid w:val="005F3867"/>
    <w:rsid w:val="005F460C"/>
    <w:rsid w:val="005F57A6"/>
    <w:rsid w:val="005F5A5C"/>
    <w:rsid w:val="005F60C7"/>
    <w:rsid w:val="005F6139"/>
    <w:rsid w:val="005F6209"/>
    <w:rsid w:val="005F7ABE"/>
    <w:rsid w:val="005F7F5F"/>
    <w:rsid w:val="00600865"/>
    <w:rsid w:val="006018CB"/>
    <w:rsid w:val="006021BD"/>
    <w:rsid w:val="00602305"/>
    <w:rsid w:val="00602F52"/>
    <w:rsid w:val="00604D4C"/>
    <w:rsid w:val="00605164"/>
    <w:rsid w:val="00606081"/>
    <w:rsid w:val="00607408"/>
    <w:rsid w:val="006106FD"/>
    <w:rsid w:val="00610A7A"/>
    <w:rsid w:val="00611549"/>
    <w:rsid w:val="006135F4"/>
    <w:rsid w:val="00613E36"/>
    <w:rsid w:val="00614AE2"/>
    <w:rsid w:val="00617810"/>
    <w:rsid w:val="00617F54"/>
    <w:rsid w:val="00620CEA"/>
    <w:rsid w:val="00621B8D"/>
    <w:rsid w:val="00622316"/>
    <w:rsid w:val="00622A2A"/>
    <w:rsid w:val="006241D4"/>
    <w:rsid w:val="00626DD5"/>
    <w:rsid w:val="006323B3"/>
    <w:rsid w:val="00632640"/>
    <w:rsid w:val="00632842"/>
    <w:rsid w:val="00632FAA"/>
    <w:rsid w:val="00633B96"/>
    <w:rsid w:val="00633FDD"/>
    <w:rsid w:val="00634438"/>
    <w:rsid w:val="006363C9"/>
    <w:rsid w:val="00637CBF"/>
    <w:rsid w:val="006402A3"/>
    <w:rsid w:val="006405F4"/>
    <w:rsid w:val="00641489"/>
    <w:rsid w:val="006447F3"/>
    <w:rsid w:val="006458C7"/>
    <w:rsid w:val="00650D4E"/>
    <w:rsid w:val="00650DDE"/>
    <w:rsid w:val="006512BC"/>
    <w:rsid w:val="00651B1B"/>
    <w:rsid w:val="006532E2"/>
    <w:rsid w:val="00654C76"/>
    <w:rsid w:val="006606EA"/>
    <w:rsid w:val="00660771"/>
    <w:rsid w:val="00660963"/>
    <w:rsid w:val="00660EC9"/>
    <w:rsid w:val="00661228"/>
    <w:rsid w:val="00662A91"/>
    <w:rsid w:val="00662F35"/>
    <w:rsid w:val="00664FEE"/>
    <w:rsid w:val="006667E7"/>
    <w:rsid w:val="006700C7"/>
    <w:rsid w:val="006700CA"/>
    <w:rsid w:val="00671929"/>
    <w:rsid w:val="00671DE3"/>
    <w:rsid w:val="0067210B"/>
    <w:rsid w:val="00673B12"/>
    <w:rsid w:val="006760BC"/>
    <w:rsid w:val="00680E5E"/>
    <w:rsid w:val="0068156B"/>
    <w:rsid w:val="0068171B"/>
    <w:rsid w:val="00683029"/>
    <w:rsid w:val="0068320B"/>
    <w:rsid w:val="00684F2A"/>
    <w:rsid w:val="006852ED"/>
    <w:rsid w:val="006853CE"/>
    <w:rsid w:val="006869A8"/>
    <w:rsid w:val="00687070"/>
    <w:rsid w:val="00687DDF"/>
    <w:rsid w:val="00690EB5"/>
    <w:rsid w:val="00690EC7"/>
    <w:rsid w:val="00692CA5"/>
    <w:rsid w:val="00692DEF"/>
    <w:rsid w:val="00693CA0"/>
    <w:rsid w:val="00694829"/>
    <w:rsid w:val="00695551"/>
    <w:rsid w:val="00695A16"/>
    <w:rsid w:val="00696371"/>
    <w:rsid w:val="00696E23"/>
    <w:rsid w:val="00697473"/>
    <w:rsid w:val="006A0470"/>
    <w:rsid w:val="006A15AA"/>
    <w:rsid w:val="006A1E27"/>
    <w:rsid w:val="006A1E2E"/>
    <w:rsid w:val="006A759F"/>
    <w:rsid w:val="006B05F2"/>
    <w:rsid w:val="006B1DBC"/>
    <w:rsid w:val="006B24AF"/>
    <w:rsid w:val="006B2C56"/>
    <w:rsid w:val="006B336E"/>
    <w:rsid w:val="006B4646"/>
    <w:rsid w:val="006B4D94"/>
    <w:rsid w:val="006B561E"/>
    <w:rsid w:val="006B5FFA"/>
    <w:rsid w:val="006B66C9"/>
    <w:rsid w:val="006B7BBF"/>
    <w:rsid w:val="006C0710"/>
    <w:rsid w:val="006C0A19"/>
    <w:rsid w:val="006C0C09"/>
    <w:rsid w:val="006C1454"/>
    <w:rsid w:val="006C256F"/>
    <w:rsid w:val="006C39A7"/>
    <w:rsid w:val="006C3A94"/>
    <w:rsid w:val="006C3B87"/>
    <w:rsid w:val="006C47FA"/>
    <w:rsid w:val="006C4926"/>
    <w:rsid w:val="006C5B35"/>
    <w:rsid w:val="006C5D54"/>
    <w:rsid w:val="006C7AC1"/>
    <w:rsid w:val="006C7BC5"/>
    <w:rsid w:val="006D0222"/>
    <w:rsid w:val="006D031B"/>
    <w:rsid w:val="006D078B"/>
    <w:rsid w:val="006D0B3B"/>
    <w:rsid w:val="006D2D94"/>
    <w:rsid w:val="006D328F"/>
    <w:rsid w:val="006D3AF8"/>
    <w:rsid w:val="006D3C04"/>
    <w:rsid w:val="006D4B64"/>
    <w:rsid w:val="006D7DE4"/>
    <w:rsid w:val="006E1A21"/>
    <w:rsid w:val="006E1F9A"/>
    <w:rsid w:val="006E2958"/>
    <w:rsid w:val="006E3472"/>
    <w:rsid w:val="006E39CB"/>
    <w:rsid w:val="006E44DD"/>
    <w:rsid w:val="006E4F20"/>
    <w:rsid w:val="006E57B4"/>
    <w:rsid w:val="006E6BAB"/>
    <w:rsid w:val="006F00A2"/>
    <w:rsid w:val="006F0E05"/>
    <w:rsid w:val="006F1FD3"/>
    <w:rsid w:val="006F2C99"/>
    <w:rsid w:val="006F3448"/>
    <w:rsid w:val="006F377E"/>
    <w:rsid w:val="006F4048"/>
    <w:rsid w:val="006F6A37"/>
    <w:rsid w:val="006F7ACD"/>
    <w:rsid w:val="007004B4"/>
    <w:rsid w:val="00700CA4"/>
    <w:rsid w:val="00702FC5"/>
    <w:rsid w:val="00704763"/>
    <w:rsid w:val="007055D5"/>
    <w:rsid w:val="00705A14"/>
    <w:rsid w:val="00705BFF"/>
    <w:rsid w:val="00706876"/>
    <w:rsid w:val="007073AC"/>
    <w:rsid w:val="00710B1F"/>
    <w:rsid w:val="00713D0B"/>
    <w:rsid w:val="00715BDB"/>
    <w:rsid w:val="00716175"/>
    <w:rsid w:val="00716844"/>
    <w:rsid w:val="0071695F"/>
    <w:rsid w:val="00717289"/>
    <w:rsid w:val="007203EE"/>
    <w:rsid w:val="007211CF"/>
    <w:rsid w:val="0072180E"/>
    <w:rsid w:val="00723163"/>
    <w:rsid w:val="00726087"/>
    <w:rsid w:val="00726F31"/>
    <w:rsid w:val="00730C99"/>
    <w:rsid w:val="007324BB"/>
    <w:rsid w:val="00732E08"/>
    <w:rsid w:val="00733477"/>
    <w:rsid w:val="00733EC5"/>
    <w:rsid w:val="0073448C"/>
    <w:rsid w:val="007344F4"/>
    <w:rsid w:val="00734A17"/>
    <w:rsid w:val="00734BB7"/>
    <w:rsid w:val="0073607D"/>
    <w:rsid w:val="007365E4"/>
    <w:rsid w:val="00736780"/>
    <w:rsid w:val="00741F3D"/>
    <w:rsid w:val="007425D9"/>
    <w:rsid w:val="00743E74"/>
    <w:rsid w:val="007443BA"/>
    <w:rsid w:val="00747F9E"/>
    <w:rsid w:val="00750F39"/>
    <w:rsid w:val="0075174D"/>
    <w:rsid w:val="007523AA"/>
    <w:rsid w:val="007558C6"/>
    <w:rsid w:val="007560D4"/>
    <w:rsid w:val="00756CD1"/>
    <w:rsid w:val="00757B55"/>
    <w:rsid w:val="00760044"/>
    <w:rsid w:val="0076232E"/>
    <w:rsid w:val="00762F3B"/>
    <w:rsid w:val="00763F1B"/>
    <w:rsid w:val="00765905"/>
    <w:rsid w:val="007702CD"/>
    <w:rsid w:val="0077086B"/>
    <w:rsid w:val="00770B8B"/>
    <w:rsid w:val="00773349"/>
    <w:rsid w:val="00774364"/>
    <w:rsid w:val="007749AE"/>
    <w:rsid w:val="00776DD5"/>
    <w:rsid w:val="007774D1"/>
    <w:rsid w:val="00777A98"/>
    <w:rsid w:val="00777B4D"/>
    <w:rsid w:val="00780A83"/>
    <w:rsid w:val="00781FC2"/>
    <w:rsid w:val="007839CC"/>
    <w:rsid w:val="00785952"/>
    <w:rsid w:val="00787C5F"/>
    <w:rsid w:val="00790146"/>
    <w:rsid w:val="0079089E"/>
    <w:rsid w:val="00791C4A"/>
    <w:rsid w:val="00793919"/>
    <w:rsid w:val="007940F1"/>
    <w:rsid w:val="00794B88"/>
    <w:rsid w:val="0079516B"/>
    <w:rsid w:val="00795506"/>
    <w:rsid w:val="00796F0B"/>
    <w:rsid w:val="00797691"/>
    <w:rsid w:val="00797C91"/>
    <w:rsid w:val="007A013F"/>
    <w:rsid w:val="007A042D"/>
    <w:rsid w:val="007A1914"/>
    <w:rsid w:val="007A1E08"/>
    <w:rsid w:val="007A2861"/>
    <w:rsid w:val="007A29C6"/>
    <w:rsid w:val="007A343A"/>
    <w:rsid w:val="007A3EAB"/>
    <w:rsid w:val="007A4177"/>
    <w:rsid w:val="007A46DC"/>
    <w:rsid w:val="007B040A"/>
    <w:rsid w:val="007B0EB5"/>
    <w:rsid w:val="007B129A"/>
    <w:rsid w:val="007B1883"/>
    <w:rsid w:val="007B1BE9"/>
    <w:rsid w:val="007B2A49"/>
    <w:rsid w:val="007C027C"/>
    <w:rsid w:val="007C04BD"/>
    <w:rsid w:val="007C0C45"/>
    <w:rsid w:val="007C18A6"/>
    <w:rsid w:val="007C287A"/>
    <w:rsid w:val="007C34C4"/>
    <w:rsid w:val="007C3D79"/>
    <w:rsid w:val="007C7376"/>
    <w:rsid w:val="007D0C62"/>
    <w:rsid w:val="007D1758"/>
    <w:rsid w:val="007D23C7"/>
    <w:rsid w:val="007D38A0"/>
    <w:rsid w:val="007D4B03"/>
    <w:rsid w:val="007D6879"/>
    <w:rsid w:val="007D7B19"/>
    <w:rsid w:val="007E2838"/>
    <w:rsid w:val="007E2A60"/>
    <w:rsid w:val="007E3B30"/>
    <w:rsid w:val="007E41D4"/>
    <w:rsid w:val="007E5B1F"/>
    <w:rsid w:val="007E5E07"/>
    <w:rsid w:val="007E704E"/>
    <w:rsid w:val="007F0058"/>
    <w:rsid w:val="007F0695"/>
    <w:rsid w:val="007F0AED"/>
    <w:rsid w:val="007F0C28"/>
    <w:rsid w:val="007F2B1A"/>
    <w:rsid w:val="007F71AD"/>
    <w:rsid w:val="007F751D"/>
    <w:rsid w:val="007F7D3E"/>
    <w:rsid w:val="007F7D6B"/>
    <w:rsid w:val="007F7FDA"/>
    <w:rsid w:val="008020D3"/>
    <w:rsid w:val="00802194"/>
    <w:rsid w:val="00802244"/>
    <w:rsid w:val="008022C9"/>
    <w:rsid w:val="00802716"/>
    <w:rsid w:val="00802D08"/>
    <w:rsid w:val="008040F7"/>
    <w:rsid w:val="0080472C"/>
    <w:rsid w:val="008049DD"/>
    <w:rsid w:val="00805C02"/>
    <w:rsid w:val="0080613B"/>
    <w:rsid w:val="00806EB3"/>
    <w:rsid w:val="00810122"/>
    <w:rsid w:val="00810B25"/>
    <w:rsid w:val="00811033"/>
    <w:rsid w:val="00811B4C"/>
    <w:rsid w:val="008120EF"/>
    <w:rsid w:val="00813CA7"/>
    <w:rsid w:val="00815EE6"/>
    <w:rsid w:val="00816FE7"/>
    <w:rsid w:val="0081761E"/>
    <w:rsid w:val="00817ADE"/>
    <w:rsid w:val="008202A6"/>
    <w:rsid w:val="0082035E"/>
    <w:rsid w:val="008219B3"/>
    <w:rsid w:val="00823D2E"/>
    <w:rsid w:val="008251EF"/>
    <w:rsid w:val="0082530C"/>
    <w:rsid w:val="0082552F"/>
    <w:rsid w:val="00825AF5"/>
    <w:rsid w:val="00826446"/>
    <w:rsid w:val="0082674E"/>
    <w:rsid w:val="00826F16"/>
    <w:rsid w:val="00827042"/>
    <w:rsid w:val="00827FD4"/>
    <w:rsid w:val="00831492"/>
    <w:rsid w:val="00832300"/>
    <w:rsid w:val="008337DE"/>
    <w:rsid w:val="00833C87"/>
    <w:rsid w:val="0083464E"/>
    <w:rsid w:val="00835186"/>
    <w:rsid w:val="00835C12"/>
    <w:rsid w:val="0083789C"/>
    <w:rsid w:val="008402DA"/>
    <w:rsid w:val="00841CE3"/>
    <w:rsid w:val="00841CFB"/>
    <w:rsid w:val="00841D0D"/>
    <w:rsid w:val="00841FF7"/>
    <w:rsid w:val="0084218C"/>
    <w:rsid w:val="00844486"/>
    <w:rsid w:val="008444D0"/>
    <w:rsid w:val="00844C44"/>
    <w:rsid w:val="008450C8"/>
    <w:rsid w:val="0084577D"/>
    <w:rsid w:val="00845E82"/>
    <w:rsid w:val="00846778"/>
    <w:rsid w:val="008502E3"/>
    <w:rsid w:val="00851BB9"/>
    <w:rsid w:val="0085368D"/>
    <w:rsid w:val="008562ED"/>
    <w:rsid w:val="00856A19"/>
    <w:rsid w:val="00857057"/>
    <w:rsid w:val="00860377"/>
    <w:rsid w:val="00860BBB"/>
    <w:rsid w:val="0086117A"/>
    <w:rsid w:val="00861C92"/>
    <w:rsid w:val="00862980"/>
    <w:rsid w:val="00862A53"/>
    <w:rsid w:val="00862AA0"/>
    <w:rsid w:val="00863CA2"/>
    <w:rsid w:val="0086400C"/>
    <w:rsid w:val="0086405C"/>
    <w:rsid w:val="00865E6F"/>
    <w:rsid w:val="00867F39"/>
    <w:rsid w:val="0087103C"/>
    <w:rsid w:val="008710CB"/>
    <w:rsid w:val="00871100"/>
    <w:rsid w:val="00871106"/>
    <w:rsid w:val="00871D0B"/>
    <w:rsid w:val="0087287C"/>
    <w:rsid w:val="00873A4F"/>
    <w:rsid w:val="00873B4F"/>
    <w:rsid w:val="0087479F"/>
    <w:rsid w:val="0087626B"/>
    <w:rsid w:val="008809EC"/>
    <w:rsid w:val="00881D97"/>
    <w:rsid w:val="0088290A"/>
    <w:rsid w:val="0088369D"/>
    <w:rsid w:val="00883865"/>
    <w:rsid w:val="008858A5"/>
    <w:rsid w:val="0088605C"/>
    <w:rsid w:val="00887580"/>
    <w:rsid w:val="008876B0"/>
    <w:rsid w:val="008907E7"/>
    <w:rsid w:val="0089511C"/>
    <w:rsid w:val="00897405"/>
    <w:rsid w:val="00897AF7"/>
    <w:rsid w:val="008A039B"/>
    <w:rsid w:val="008A26CC"/>
    <w:rsid w:val="008A4245"/>
    <w:rsid w:val="008A43E5"/>
    <w:rsid w:val="008A45D5"/>
    <w:rsid w:val="008A4AED"/>
    <w:rsid w:val="008A4EF3"/>
    <w:rsid w:val="008A5950"/>
    <w:rsid w:val="008A5BAF"/>
    <w:rsid w:val="008A6FB2"/>
    <w:rsid w:val="008A7056"/>
    <w:rsid w:val="008A74E9"/>
    <w:rsid w:val="008A7920"/>
    <w:rsid w:val="008B2812"/>
    <w:rsid w:val="008B2DC2"/>
    <w:rsid w:val="008B3DF4"/>
    <w:rsid w:val="008B4AAB"/>
    <w:rsid w:val="008B6966"/>
    <w:rsid w:val="008B7256"/>
    <w:rsid w:val="008B794E"/>
    <w:rsid w:val="008C0031"/>
    <w:rsid w:val="008C051E"/>
    <w:rsid w:val="008C253E"/>
    <w:rsid w:val="008C483B"/>
    <w:rsid w:val="008C499F"/>
    <w:rsid w:val="008C5B6B"/>
    <w:rsid w:val="008C67D7"/>
    <w:rsid w:val="008C7274"/>
    <w:rsid w:val="008C7658"/>
    <w:rsid w:val="008C7A56"/>
    <w:rsid w:val="008D1882"/>
    <w:rsid w:val="008D30F4"/>
    <w:rsid w:val="008D5603"/>
    <w:rsid w:val="008D595F"/>
    <w:rsid w:val="008D655D"/>
    <w:rsid w:val="008D68B4"/>
    <w:rsid w:val="008D68FD"/>
    <w:rsid w:val="008D7DD0"/>
    <w:rsid w:val="008E0019"/>
    <w:rsid w:val="008E06EA"/>
    <w:rsid w:val="008E1843"/>
    <w:rsid w:val="008E2683"/>
    <w:rsid w:val="008E3590"/>
    <w:rsid w:val="008E3ABB"/>
    <w:rsid w:val="008E43BA"/>
    <w:rsid w:val="008E69DD"/>
    <w:rsid w:val="008F057B"/>
    <w:rsid w:val="008F09F9"/>
    <w:rsid w:val="008F389E"/>
    <w:rsid w:val="008F5B4F"/>
    <w:rsid w:val="008F609F"/>
    <w:rsid w:val="008F66F4"/>
    <w:rsid w:val="008F6B35"/>
    <w:rsid w:val="008F6CA9"/>
    <w:rsid w:val="008F7BB9"/>
    <w:rsid w:val="00900632"/>
    <w:rsid w:val="00900A7F"/>
    <w:rsid w:val="00900E49"/>
    <w:rsid w:val="00902AE3"/>
    <w:rsid w:val="009033E7"/>
    <w:rsid w:val="00904176"/>
    <w:rsid w:val="009042A4"/>
    <w:rsid w:val="0090459B"/>
    <w:rsid w:val="00905E4C"/>
    <w:rsid w:val="00907135"/>
    <w:rsid w:val="0090777C"/>
    <w:rsid w:val="0091025D"/>
    <w:rsid w:val="009110B6"/>
    <w:rsid w:val="00911449"/>
    <w:rsid w:val="00911FCA"/>
    <w:rsid w:val="00912920"/>
    <w:rsid w:val="00912E70"/>
    <w:rsid w:val="00913AE3"/>
    <w:rsid w:val="0091577F"/>
    <w:rsid w:val="00917532"/>
    <w:rsid w:val="009179E1"/>
    <w:rsid w:val="00921ADC"/>
    <w:rsid w:val="0092262E"/>
    <w:rsid w:val="00922816"/>
    <w:rsid w:val="00926DB8"/>
    <w:rsid w:val="009311F3"/>
    <w:rsid w:val="009316D9"/>
    <w:rsid w:val="009339CE"/>
    <w:rsid w:val="00934AE8"/>
    <w:rsid w:val="00935038"/>
    <w:rsid w:val="00940BA4"/>
    <w:rsid w:val="00940C83"/>
    <w:rsid w:val="009449A3"/>
    <w:rsid w:val="00946D00"/>
    <w:rsid w:val="0094746A"/>
    <w:rsid w:val="00947FFA"/>
    <w:rsid w:val="00950542"/>
    <w:rsid w:val="00950AE1"/>
    <w:rsid w:val="009512D5"/>
    <w:rsid w:val="00951597"/>
    <w:rsid w:val="0095573F"/>
    <w:rsid w:val="009568D0"/>
    <w:rsid w:val="00956B15"/>
    <w:rsid w:val="00957436"/>
    <w:rsid w:val="00962C19"/>
    <w:rsid w:val="00963271"/>
    <w:rsid w:val="00963F20"/>
    <w:rsid w:val="0096415D"/>
    <w:rsid w:val="0096588D"/>
    <w:rsid w:val="00966623"/>
    <w:rsid w:val="00966B47"/>
    <w:rsid w:val="0096722A"/>
    <w:rsid w:val="00972388"/>
    <w:rsid w:val="00974828"/>
    <w:rsid w:val="00975F22"/>
    <w:rsid w:val="0097629C"/>
    <w:rsid w:val="00977999"/>
    <w:rsid w:val="009808C8"/>
    <w:rsid w:val="00980B18"/>
    <w:rsid w:val="00983177"/>
    <w:rsid w:val="0098362B"/>
    <w:rsid w:val="00983D95"/>
    <w:rsid w:val="00984664"/>
    <w:rsid w:val="00985431"/>
    <w:rsid w:val="00986042"/>
    <w:rsid w:val="009869D2"/>
    <w:rsid w:val="00986E83"/>
    <w:rsid w:val="00987343"/>
    <w:rsid w:val="009906C6"/>
    <w:rsid w:val="009919BA"/>
    <w:rsid w:val="00992A7D"/>
    <w:rsid w:val="0099305F"/>
    <w:rsid w:val="00993956"/>
    <w:rsid w:val="009A1C87"/>
    <w:rsid w:val="009A1EE3"/>
    <w:rsid w:val="009A28DB"/>
    <w:rsid w:val="009A3D1C"/>
    <w:rsid w:val="009A3E4F"/>
    <w:rsid w:val="009A3ED0"/>
    <w:rsid w:val="009A4756"/>
    <w:rsid w:val="009A4E0E"/>
    <w:rsid w:val="009A7178"/>
    <w:rsid w:val="009A7703"/>
    <w:rsid w:val="009A7CB1"/>
    <w:rsid w:val="009B0E04"/>
    <w:rsid w:val="009B1ECE"/>
    <w:rsid w:val="009B2364"/>
    <w:rsid w:val="009B3097"/>
    <w:rsid w:val="009B3F9C"/>
    <w:rsid w:val="009B43F3"/>
    <w:rsid w:val="009B474D"/>
    <w:rsid w:val="009B571C"/>
    <w:rsid w:val="009B5AF6"/>
    <w:rsid w:val="009B5C23"/>
    <w:rsid w:val="009B5C6D"/>
    <w:rsid w:val="009B735D"/>
    <w:rsid w:val="009B744C"/>
    <w:rsid w:val="009C02EC"/>
    <w:rsid w:val="009C26C7"/>
    <w:rsid w:val="009C2789"/>
    <w:rsid w:val="009C74CA"/>
    <w:rsid w:val="009D3974"/>
    <w:rsid w:val="009D3C97"/>
    <w:rsid w:val="009D3D61"/>
    <w:rsid w:val="009D4CFE"/>
    <w:rsid w:val="009D4F3F"/>
    <w:rsid w:val="009D56D6"/>
    <w:rsid w:val="009D5912"/>
    <w:rsid w:val="009D64DE"/>
    <w:rsid w:val="009D6EF8"/>
    <w:rsid w:val="009E14C8"/>
    <w:rsid w:val="009E157B"/>
    <w:rsid w:val="009E1668"/>
    <w:rsid w:val="009E20EA"/>
    <w:rsid w:val="009E2C4B"/>
    <w:rsid w:val="009E2F82"/>
    <w:rsid w:val="009E5498"/>
    <w:rsid w:val="009E7E16"/>
    <w:rsid w:val="009F115C"/>
    <w:rsid w:val="009F2DF3"/>
    <w:rsid w:val="009F32BF"/>
    <w:rsid w:val="009F3801"/>
    <w:rsid w:val="009F3B12"/>
    <w:rsid w:val="009F4076"/>
    <w:rsid w:val="009F4299"/>
    <w:rsid w:val="009F583C"/>
    <w:rsid w:val="00A00AE9"/>
    <w:rsid w:val="00A01B23"/>
    <w:rsid w:val="00A02CC0"/>
    <w:rsid w:val="00A03D3A"/>
    <w:rsid w:val="00A04800"/>
    <w:rsid w:val="00A05FAF"/>
    <w:rsid w:val="00A06D6E"/>
    <w:rsid w:val="00A07766"/>
    <w:rsid w:val="00A07E50"/>
    <w:rsid w:val="00A07F66"/>
    <w:rsid w:val="00A11679"/>
    <w:rsid w:val="00A11E43"/>
    <w:rsid w:val="00A12FBF"/>
    <w:rsid w:val="00A12FC9"/>
    <w:rsid w:val="00A130B9"/>
    <w:rsid w:val="00A1532F"/>
    <w:rsid w:val="00A155B4"/>
    <w:rsid w:val="00A20A58"/>
    <w:rsid w:val="00A20B92"/>
    <w:rsid w:val="00A20DC0"/>
    <w:rsid w:val="00A2338B"/>
    <w:rsid w:val="00A24109"/>
    <w:rsid w:val="00A26709"/>
    <w:rsid w:val="00A27583"/>
    <w:rsid w:val="00A331E8"/>
    <w:rsid w:val="00A34142"/>
    <w:rsid w:val="00A3521E"/>
    <w:rsid w:val="00A3583F"/>
    <w:rsid w:val="00A362A4"/>
    <w:rsid w:val="00A376DB"/>
    <w:rsid w:val="00A4230E"/>
    <w:rsid w:val="00A43483"/>
    <w:rsid w:val="00A438F4"/>
    <w:rsid w:val="00A4679B"/>
    <w:rsid w:val="00A46A89"/>
    <w:rsid w:val="00A47816"/>
    <w:rsid w:val="00A47AC5"/>
    <w:rsid w:val="00A50042"/>
    <w:rsid w:val="00A503EC"/>
    <w:rsid w:val="00A52E98"/>
    <w:rsid w:val="00A54C00"/>
    <w:rsid w:val="00A54F7B"/>
    <w:rsid w:val="00A55ABE"/>
    <w:rsid w:val="00A56A7D"/>
    <w:rsid w:val="00A57350"/>
    <w:rsid w:val="00A57525"/>
    <w:rsid w:val="00A60132"/>
    <w:rsid w:val="00A61427"/>
    <w:rsid w:val="00A6394D"/>
    <w:rsid w:val="00A645A9"/>
    <w:rsid w:val="00A6520D"/>
    <w:rsid w:val="00A6676A"/>
    <w:rsid w:val="00A70CE1"/>
    <w:rsid w:val="00A71083"/>
    <w:rsid w:val="00A710F7"/>
    <w:rsid w:val="00A71B18"/>
    <w:rsid w:val="00A7340A"/>
    <w:rsid w:val="00A749E0"/>
    <w:rsid w:val="00A77968"/>
    <w:rsid w:val="00A819D1"/>
    <w:rsid w:val="00A81F33"/>
    <w:rsid w:val="00A8229A"/>
    <w:rsid w:val="00A830E5"/>
    <w:rsid w:val="00A835D4"/>
    <w:rsid w:val="00A83F0C"/>
    <w:rsid w:val="00A8411F"/>
    <w:rsid w:val="00A86912"/>
    <w:rsid w:val="00A87C15"/>
    <w:rsid w:val="00A87DD3"/>
    <w:rsid w:val="00A9003D"/>
    <w:rsid w:val="00A90FE6"/>
    <w:rsid w:val="00A925F8"/>
    <w:rsid w:val="00A9307D"/>
    <w:rsid w:val="00A9379E"/>
    <w:rsid w:val="00A93B68"/>
    <w:rsid w:val="00A94F75"/>
    <w:rsid w:val="00A953C3"/>
    <w:rsid w:val="00A956B1"/>
    <w:rsid w:val="00A96138"/>
    <w:rsid w:val="00A97432"/>
    <w:rsid w:val="00A97463"/>
    <w:rsid w:val="00A9748F"/>
    <w:rsid w:val="00AA0CF1"/>
    <w:rsid w:val="00AA17EA"/>
    <w:rsid w:val="00AA1B1F"/>
    <w:rsid w:val="00AA34F8"/>
    <w:rsid w:val="00AA4BC6"/>
    <w:rsid w:val="00AB14FA"/>
    <w:rsid w:val="00AB27F9"/>
    <w:rsid w:val="00AB2B29"/>
    <w:rsid w:val="00AB2E61"/>
    <w:rsid w:val="00AB3158"/>
    <w:rsid w:val="00AB3743"/>
    <w:rsid w:val="00AB427C"/>
    <w:rsid w:val="00AB5AA9"/>
    <w:rsid w:val="00AB7068"/>
    <w:rsid w:val="00AC0132"/>
    <w:rsid w:val="00AC0D93"/>
    <w:rsid w:val="00AC2320"/>
    <w:rsid w:val="00AC2323"/>
    <w:rsid w:val="00AC3805"/>
    <w:rsid w:val="00AC3F48"/>
    <w:rsid w:val="00AC5D07"/>
    <w:rsid w:val="00AC6F41"/>
    <w:rsid w:val="00AD014D"/>
    <w:rsid w:val="00AD065A"/>
    <w:rsid w:val="00AD0C84"/>
    <w:rsid w:val="00AD0CDC"/>
    <w:rsid w:val="00AD176B"/>
    <w:rsid w:val="00AD2A28"/>
    <w:rsid w:val="00AD329C"/>
    <w:rsid w:val="00AD367C"/>
    <w:rsid w:val="00AD3C0E"/>
    <w:rsid w:val="00AD422E"/>
    <w:rsid w:val="00AD63AB"/>
    <w:rsid w:val="00AD66CE"/>
    <w:rsid w:val="00AD6CE8"/>
    <w:rsid w:val="00AD74AE"/>
    <w:rsid w:val="00AD7EB0"/>
    <w:rsid w:val="00AE2147"/>
    <w:rsid w:val="00AF009D"/>
    <w:rsid w:val="00AF0B17"/>
    <w:rsid w:val="00AF1263"/>
    <w:rsid w:val="00AF1999"/>
    <w:rsid w:val="00AF22D1"/>
    <w:rsid w:val="00AF3D2D"/>
    <w:rsid w:val="00AF50DD"/>
    <w:rsid w:val="00AF6640"/>
    <w:rsid w:val="00B0258F"/>
    <w:rsid w:val="00B034E6"/>
    <w:rsid w:val="00B03B9F"/>
    <w:rsid w:val="00B03DDF"/>
    <w:rsid w:val="00B04938"/>
    <w:rsid w:val="00B05050"/>
    <w:rsid w:val="00B0511A"/>
    <w:rsid w:val="00B05E46"/>
    <w:rsid w:val="00B062C1"/>
    <w:rsid w:val="00B06AC6"/>
    <w:rsid w:val="00B11BCF"/>
    <w:rsid w:val="00B14CB5"/>
    <w:rsid w:val="00B14E5D"/>
    <w:rsid w:val="00B15A60"/>
    <w:rsid w:val="00B15FEA"/>
    <w:rsid w:val="00B175CA"/>
    <w:rsid w:val="00B17CCB"/>
    <w:rsid w:val="00B20056"/>
    <w:rsid w:val="00B23579"/>
    <w:rsid w:val="00B23797"/>
    <w:rsid w:val="00B23A1B"/>
    <w:rsid w:val="00B258D0"/>
    <w:rsid w:val="00B2742D"/>
    <w:rsid w:val="00B322C3"/>
    <w:rsid w:val="00B335F0"/>
    <w:rsid w:val="00B33B29"/>
    <w:rsid w:val="00B3559C"/>
    <w:rsid w:val="00B35F92"/>
    <w:rsid w:val="00B3781D"/>
    <w:rsid w:val="00B403B4"/>
    <w:rsid w:val="00B40890"/>
    <w:rsid w:val="00B40CA0"/>
    <w:rsid w:val="00B4239E"/>
    <w:rsid w:val="00B42632"/>
    <w:rsid w:val="00B431EB"/>
    <w:rsid w:val="00B4493B"/>
    <w:rsid w:val="00B44E7B"/>
    <w:rsid w:val="00B454AD"/>
    <w:rsid w:val="00B46386"/>
    <w:rsid w:val="00B46419"/>
    <w:rsid w:val="00B512D1"/>
    <w:rsid w:val="00B51C85"/>
    <w:rsid w:val="00B51E97"/>
    <w:rsid w:val="00B525C8"/>
    <w:rsid w:val="00B52E1A"/>
    <w:rsid w:val="00B54966"/>
    <w:rsid w:val="00B5556C"/>
    <w:rsid w:val="00B5561A"/>
    <w:rsid w:val="00B55AF3"/>
    <w:rsid w:val="00B55F8D"/>
    <w:rsid w:val="00B604BB"/>
    <w:rsid w:val="00B617A5"/>
    <w:rsid w:val="00B64545"/>
    <w:rsid w:val="00B667AE"/>
    <w:rsid w:val="00B669FE"/>
    <w:rsid w:val="00B67638"/>
    <w:rsid w:val="00B70226"/>
    <w:rsid w:val="00B70471"/>
    <w:rsid w:val="00B7240F"/>
    <w:rsid w:val="00B72729"/>
    <w:rsid w:val="00B747B9"/>
    <w:rsid w:val="00B76DD6"/>
    <w:rsid w:val="00B76F6B"/>
    <w:rsid w:val="00B77456"/>
    <w:rsid w:val="00B77B83"/>
    <w:rsid w:val="00B802CC"/>
    <w:rsid w:val="00B80705"/>
    <w:rsid w:val="00B809AF"/>
    <w:rsid w:val="00B82689"/>
    <w:rsid w:val="00B82E4C"/>
    <w:rsid w:val="00B83424"/>
    <w:rsid w:val="00B83A38"/>
    <w:rsid w:val="00B85750"/>
    <w:rsid w:val="00B864A8"/>
    <w:rsid w:val="00B866F6"/>
    <w:rsid w:val="00B87121"/>
    <w:rsid w:val="00B87C6D"/>
    <w:rsid w:val="00B902B1"/>
    <w:rsid w:val="00B92239"/>
    <w:rsid w:val="00B92961"/>
    <w:rsid w:val="00B93587"/>
    <w:rsid w:val="00B9429B"/>
    <w:rsid w:val="00B95069"/>
    <w:rsid w:val="00B95B5F"/>
    <w:rsid w:val="00B96C34"/>
    <w:rsid w:val="00BA0405"/>
    <w:rsid w:val="00BA0B5D"/>
    <w:rsid w:val="00BA14AD"/>
    <w:rsid w:val="00BA16E0"/>
    <w:rsid w:val="00BA2C14"/>
    <w:rsid w:val="00BA36EF"/>
    <w:rsid w:val="00BA4365"/>
    <w:rsid w:val="00BA5E9B"/>
    <w:rsid w:val="00BA6E8C"/>
    <w:rsid w:val="00BA7F73"/>
    <w:rsid w:val="00BB0824"/>
    <w:rsid w:val="00BB1DD3"/>
    <w:rsid w:val="00BB2F37"/>
    <w:rsid w:val="00BB3060"/>
    <w:rsid w:val="00BB318A"/>
    <w:rsid w:val="00BB41FD"/>
    <w:rsid w:val="00BB51AA"/>
    <w:rsid w:val="00BB5AD5"/>
    <w:rsid w:val="00BB67D1"/>
    <w:rsid w:val="00BB7B33"/>
    <w:rsid w:val="00BC0184"/>
    <w:rsid w:val="00BC04CE"/>
    <w:rsid w:val="00BC0D56"/>
    <w:rsid w:val="00BC0E3D"/>
    <w:rsid w:val="00BC12CF"/>
    <w:rsid w:val="00BC249F"/>
    <w:rsid w:val="00BC3E2E"/>
    <w:rsid w:val="00BC5964"/>
    <w:rsid w:val="00BC5DBC"/>
    <w:rsid w:val="00BC6CA4"/>
    <w:rsid w:val="00BC7286"/>
    <w:rsid w:val="00BC74B2"/>
    <w:rsid w:val="00BC7FA8"/>
    <w:rsid w:val="00BD02CE"/>
    <w:rsid w:val="00BD0643"/>
    <w:rsid w:val="00BD0AC9"/>
    <w:rsid w:val="00BD14B7"/>
    <w:rsid w:val="00BD20DD"/>
    <w:rsid w:val="00BD29A9"/>
    <w:rsid w:val="00BD3A4E"/>
    <w:rsid w:val="00BD4431"/>
    <w:rsid w:val="00BD4C0B"/>
    <w:rsid w:val="00BD6525"/>
    <w:rsid w:val="00BD7CB1"/>
    <w:rsid w:val="00BE0BBC"/>
    <w:rsid w:val="00BE0D15"/>
    <w:rsid w:val="00BE0E3B"/>
    <w:rsid w:val="00BE1321"/>
    <w:rsid w:val="00BE2973"/>
    <w:rsid w:val="00BE2E0B"/>
    <w:rsid w:val="00BE2E1A"/>
    <w:rsid w:val="00BE46F9"/>
    <w:rsid w:val="00BE7222"/>
    <w:rsid w:val="00BE7992"/>
    <w:rsid w:val="00BE7B1A"/>
    <w:rsid w:val="00BF02DB"/>
    <w:rsid w:val="00BF1EC5"/>
    <w:rsid w:val="00BF2F78"/>
    <w:rsid w:val="00BF3032"/>
    <w:rsid w:val="00BF37DC"/>
    <w:rsid w:val="00BF5298"/>
    <w:rsid w:val="00BF584C"/>
    <w:rsid w:val="00BF78F3"/>
    <w:rsid w:val="00BF7AA8"/>
    <w:rsid w:val="00BF7B71"/>
    <w:rsid w:val="00C03592"/>
    <w:rsid w:val="00C03F5F"/>
    <w:rsid w:val="00C042A8"/>
    <w:rsid w:val="00C1240C"/>
    <w:rsid w:val="00C12460"/>
    <w:rsid w:val="00C12F78"/>
    <w:rsid w:val="00C1373B"/>
    <w:rsid w:val="00C14C16"/>
    <w:rsid w:val="00C20740"/>
    <w:rsid w:val="00C21440"/>
    <w:rsid w:val="00C24069"/>
    <w:rsid w:val="00C27239"/>
    <w:rsid w:val="00C27A83"/>
    <w:rsid w:val="00C32A7B"/>
    <w:rsid w:val="00C33085"/>
    <w:rsid w:val="00C340A7"/>
    <w:rsid w:val="00C34606"/>
    <w:rsid w:val="00C3568E"/>
    <w:rsid w:val="00C35D50"/>
    <w:rsid w:val="00C3615E"/>
    <w:rsid w:val="00C40DA2"/>
    <w:rsid w:val="00C41010"/>
    <w:rsid w:val="00C42CFE"/>
    <w:rsid w:val="00C432A5"/>
    <w:rsid w:val="00C43BCD"/>
    <w:rsid w:val="00C45087"/>
    <w:rsid w:val="00C45C6F"/>
    <w:rsid w:val="00C46711"/>
    <w:rsid w:val="00C470D5"/>
    <w:rsid w:val="00C477BA"/>
    <w:rsid w:val="00C50286"/>
    <w:rsid w:val="00C5239D"/>
    <w:rsid w:val="00C531DE"/>
    <w:rsid w:val="00C533B4"/>
    <w:rsid w:val="00C53DA5"/>
    <w:rsid w:val="00C548C0"/>
    <w:rsid w:val="00C561E5"/>
    <w:rsid w:val="00C56AD0"/>
    <w:rsid w:val="00C60ED6"/>
    <w:rsid w:val="00C615BB"/>
    <w:rsid w:val="00C62B7B"/>
    <w:rsid w:val="00C63FB5"/>
    <w:rsid w:val="00C642AA"/>
    <w:rsid w:val="00C66002"/>
    <w:rsid w:val="00C674A4"/>
    <w:rsid w:val="00C675A6"/>
    <w:rsid w:val="00C67FD4"/>
    <w:rsid w:val="00C707C8"/>
    <w:rsid w:val="00C71277"/>
    <w:rsid w:val="00C71A96"/>
    <w:rsid w:val="00C72BE7"/>
    <w:rsid w:val="00C73192"/>
    <w:rsid w:val="00C74F91"/>
    <w:rsid w:val="00C76019"/>
    <w:rsid w:val="00C80D4F"/>
    <w:rsid w:val="00C81420"/>
    <w:rsid w:val="00C814BC"/>
    <w:rsid w:val="00C83ABE"/>
    <w:rsid w:val="00C84198"/>
    <w:rsid w:val="00C84F4E"/>
    <w:rsid w:val="00C8509E"/>
    <w:rsid w:val="00C87A4D"/>
    <w:rsid w:val="00C90629"/>
    <w:rsid w:val="00C90BC8"/>
    <w:rsid w:val="00C90C5A"/>
    <w:rsid w:val="00C928F6"/>
    <w:rsid w:val="00C92974"/>
    <w:rsid w:val="00C92CBB"/>
    <w:rsid w:val="00C92CDB"/>
    <w:rsid w:val="00C93382"/>
    <w:rsid w:val="00C93438"/>
    <w:rsid w:val="00C937AB"/>
    <w:rsid w:val="00C93E3E"/>
    <w:rsid w:val="00C95AEA"/>
    <w:rsid w:val="00C9642D"/>
    <w:rsid w:val="00C97006"/>
    <w:rsid w:val="00C978CB"/>
    <w:rsid w:val="00C97D53"/>
    <w:rsid w:val="00CA068E"/>
    <w:rsid w:val="00CA10D6"/>
    <w:rsid w:val="00CA26A2"/>
    <w:rsid w:val="00CA2F61"/>
    <w:rsid w:val="00CA3F49"/>
    <w:rsid w:val="00CA44FC"/>
    <w:rsid w:val="00CA480E"/>
    <w:rsid w:val="00CA62EC"/>
    <w:rsid w:val="00CA6673"/>
    <w:rsid w:val="00CA6FE7"/>
    <w:rsid w:val="00CB123F"/>
    <w:rsid w:val="00CB1D7E"/>
    <w:rsid w:val="00CB1DA4"/>
    <w:rsid w:val="00CB2393"/>
    <w:rsid w:val="00CB2F03"/>
    <w:rsid w:val="00CB4602"/>
    <w:rsid w:val="00CB4986"/>
    <w:rsid w:val="00CC104E"/>
    <w:rsid w:val="00CC107C"/>
    <w:rsid w:val="00CC10EC"/>
    <w:rsid w:val="00CC13AC"/>
    <w:rsid w:val="00CC1469"/>
    <w:rsid w:val="00CC2333"/>
    <w:rsid w:val="00CC245C"/>
    <w:rsid w:val="00CC5354"/>
    <w:rsid w:val="00CC618F"/>
    <w:rsid w:val="00CC6434"/>
    <w:rsid w:val="00CD0DDB"/>
    <w:rsid w:val="00CD108B"/>
    <w:rsid w:val="00CD2E2C"/>
    <w:rsid w:val="00CD2F42"/>
    <w:rsid w:val="00CD32FE"/>
    <w:rsid w:val="00CD35D3"/>
    <w:rsid w:val="00CD3747"/>
    <w:rsid w:val="00CD37E4"/>
    <w:rsid w:val="00CD459C"/>
    <w:rsid w:val="00CD4D24"/>
    <w:rsid w:val="00CD522D"/>
    <w:rsid w:val="00CD64BD"/>
    <w:rsid w:val="00CD7397"/>
    <w:rsid w:val="00CE28F0"/>
    <w:rsid w:val="00CE2CCF"/>
    <w:rsid w:val="00CE3637"/>
    <w:rsid w:val="00CE42C8"/>
    <w:rsid w:val="00CE491A"/>
    <w:rsid w:val="00CE590B"/>
    <w:rsid w:val="00CE6244"/>
    <w:rsid w:val="00CE7433"/>
    <w:rsid w:val="00CE79E0"/>
    <w:rsid w:val="00CF1261"/>
    <w:rsid w:val="00CF13EE"/>
    <w:rsid w:val="00CF145F"/>
    <w:rsid w:val="00CF1C0E"/>
    <w:rsid w:val="00CF20CF"/>
    <w:rsid w:val="00CF20E9"/>
    <w:rsid w:val="00CF34CD"/>
    <w:rsid w:val="00CF70B1"/>
    <w:rsid w:val="00CF767A"/>
    <w:rsid w:val="00D00164"/>
    <w:rsid w:val="00D01027"/>
    <w:rsid w:val="00D01219"/>
    <w:rsid w:val="00D02426"/>
    <w:rsid w:val="00D02D68"/>
    <w:rsid w:val="00D04E0B"/>
    <w:rsid w:val="00D0714F"/>
    <w:rsid w:val="00D074E6"/>
    <w:rsid w:val="00D07A20"/>
    <w:rsid w:val="00D110E1"/>
    <w:rsid w:val="00D11E65"/>
    <w:rsid w:val="00D1428A"/>
    <w:rsid w:val="00D14BD7"/>
    <w:rsid w:val="00D15690"/>
    <w:rsid w:val="00D163E4"/>
    <w:rsid w:val="00D17569"/>
    <w:rsid w:val="00D17768"/>
    <w:rsid w:val="00D20B2F"/>
    <w:rsid w:val="00D21674"/>
    <w:rsid w:val="00D222AE"/>
    <w:rsid w:val="00D22E4D"/>
    <w:rsid w:val="00D23ED8"/>
    <w:rsid w:val="00D25217"/>
    <w:rsid w:val="00D2587C"/>
    <w:rsid w:val="00D27811"/>
    <w:rsid w:val="00D27B1E"/>
    <w:rsid w:val="00D27ED4"/>
    <w:rsid w:val="00D30651"/>
    <w:rsid w:val="00D320DB"/>
    <w:rsid w:val="00D3286B"/>
    <w:rsid w:val="00D32A3C"/>
    <w:rsid w:val="00D32D13"/>
    <w:rsid w:val="00D33AD9"/>
    <w:rsid w:val="00D344EF"/>
    <w:rsid w:val="00D34945"/>
    <w:rsid w:val="00D34F79"/>
    <w:rsid w:val="00D357F2"/>
    <w:rsid w:val="00D3653A"/>
    <w:rsid w:val="00D36CF3"/>
    <w:rsid w:val="00D37F8E"/>
    <w:rsid w:val="00D4082E"/>
    <w:rsid w:val="00D41898"/>
    <w:rsid w:val="00D4241E"/>
    <w:rsid w:val="00D42D61"/>
    <w:rsid w:val="00D430C7"/>
    <w:rsid w:val="00D43674"/>
    <w:rsid w:val="00D43CC7"/>
    <w:rsid w:val="00D47AFA"/>
    <w:rsid w:val="00D47E63"/>
    <w:rsid w:val="00D501AE"/>
    <w:rsid w:val="00D5059C"/>
    <w:rsid w:val="00D5088B"/>
    <w:rsid w:val="00D5098B"/>
    <w:rsid w:val="00D50F23"/>
    <w:rsid w:val="00D5178A"/>
    <w:rsid w:val="00D51C55"/>
    <w:rsid w:val="00D51D76"/>
    <w:rsid w:val="00D535B9"/>
    <w:rsid w:val="00D54032"/>
    <w:rsid w:val="00D546BF"/>
    <w:rsid w:val="00D54C67"/>
    <w:rsid w:val="00D54FCE"/>
    <w:rsid w:val="00D555CF"/>
    <w:rsid w:val="00D55924"/>
    <w:rsid w:val="00D56342"/>
    <w:rsid w:val="00D57942"/>
    <w:rsid w:val="00D57BD5"/>
    <w:rsid w:val="00D60046"/>
    <w:rsid w:val="00D601D9"/>
    <w:rsid w:val="00D60526"/>
    <w:rsid w:val="00D60681"/>
    <w:rsid w:val="00D61B05"/>
    <w:rsid w:val="00D62D3D"/>
    <w:rsid w:val="00D646EB"/>
    <w:rsid w:val="00D65592"/>
    <w:rsid w:val="00D66ED1"/>
    <w:rsid w:val="00D66FFA"/>
    <w:rsid w:val="00D678CD"/>
    <w:rsid w:val="00D70F45"/>
    <w:rsid w:val="00D711F0"/>
    <w:rsid w:val="00D72077"/>
    <w:rsid w:val="00D75763"/>
    <w:rsid w:val="00D76C5D"/>
    <w:rsid w:val="00D779D6"/>
    <w:rsid w:val="00D8084B"/>
    <w:rsid w:val="00D824C8"/>
    <w:rsid w:val="00D824DB"/>
    <w:rsid w:val="00D82809"/>
    <w:rsid w:val="00D82E5A"/>
    <w:rsid w:val="00D83E52"/>
    <w:rsid w:val="00D840DF"/>
    <w:rsid w:val="00D848BB"/>
    <w:rsid w:val="00D84C51"/>
    <w:rsid w:val="00D85F95"/>
    <w:rsid w:val="00D8711F"/>
    <w:rsid w:val="00D87A43"/>
    <w:rsid w:val="00D87DC0"/>
    <w:rsid w:val="00D901FD"/>
    <w:rsid w:val="00D913CD"/>
    <w:rsid w:val="00D93F6B"/>
    <w:rsid w:val="00D95874"/>
    <w:rsid w:val="00D95A0A"/>
    <w:rsid w:val="00D95BBF"/>
    <w:rsid w:val="00D969FB"/>
    <w:rsid w:val="00D96C60"/>
    <w:rsid w:val="00DA1BD6"/>
    <w:rsid w:val="00DA4D4C"/>
    <w:rsid w:val="00DA4F93"/>
    <w:rsid w:val="00DA5479"/>
    <w:rsid w:val="00DA5A32"/>
    <w:rsid w:val="00DA7137"/>
    <w:rsid w:val="00DB0218"/>
    <w:rsid w:val="00DB039C"/>
    <w:rsid w:val="00DB04CE"/>
    <w:rsid w:val="00DB0F98"/>
    <w:rsid w:val="00DB1D3C"/>
    <w:rsid w:val="00DB2439"/>
    <w:rsid w:val="00DB248F"/>
    <w:rsid w:val="00DB3ACD"/>
    <w:rsid w:val="00DB572E"/>
    <w:rsid w:val="00DB5B6B"/>
    <w:rsid w:val="00DB5EE5"/>
    <w:rsid w:val="00DB6484"/>
    <w:rsid w:val="00DB650D"/>
    <w:rsid w:val="00DB6586"/>
    <w:rsid w:val="00DB7202"/>
    <w:rsid w:val="00DB750A"/>
    <w:rsid w:val="00DC3594"/>
    <w:rsid w:val="00DC3B89"/>
    <w:rsid w:val="00DC47DC"/>
    <w:rsid w:val="00DC5A4E"/>
    <w:rsid w:val="00DC654B"/>
    <w:rsid w:val="00DC73EC"/>
    <w:rsid w:val="00DC7F26"/>
    <w:rsid w:val="00DD0D78"/>
    <w:rsid w:val="00DD3073"/>
    <w:rsid w:val="00DD3618"/>
    <w:rsid w:val="00DD50DE"/>
    <w:rsid w:val="00DD7D2D"/>
    <w:rsid w:val="00DE0914"/>
    <w:rsid w:val="00DE20BD"/>
    <w:rsid w:val="00DE26A4"/>
    <w:rsid w:val="00DE2A6D"/>
    <w:rsid w:val="00DE2BE6"/>
    <w:rsid w:val="00DE4068"/>
    <w:rsid w:val="00DE4BA7"/>
    <w:rsid w:val="00DE4E79"/>
    <w:rsid w:val="00DE562C"/>
    <w:rsid w:val="00DE5A76"/>
    <w:rsid w:val="00DE642E"/>
    <w:rsid w:val="00DE7C0F"/>
    <w:rsid w:val="00DF05D3"/>
    <w:rsid w:val="00DF067D"/>
    <w:rsid w:val="00DF08C6"/>
    <w:rsid w:val="00DF0BDA"/>
    <w:rsid w:val="00DF0CF6"/>
    <w:rsid w:val="00DF1273"/>
    <w:rsid w:val="00DF1D24"/>
    <w:rsid w:val="00DF35E7"/>
    <w:rsid w:val="00DF4A1B"/>
    <w:rsid w:val="00DF4E26"/>
    <w:rsid w:val="00DF5711"/>
    <w:rsid w:val="00DF585B"/>
    <w:rsid w:val="00DF5904"/>
    <w:rsid w:val="00DF5C3E"/>
    <w:rsid w:val="00DF69F7"/>
    <w:rsid w:val="00DF6A42"/>
    <w:rsid w:val="00DF6E59"/>
    <w:rsid w:val="00DF73EC"/>
    <w:rsid w:val="00DF7574"/>
    <w:rsid w:val="00E024C0"/>
    <w:rsid w:val="00E0609E"/>
    <w:rsid w:val="00E065E4"/>
    <w:rsid w:val="00E105EE"/>
    <w:rsid w:val="00E121C8"/>
    <w:rsid w:val="00E12450"/>
    <w:rsid w:val="00E13A6A"/>
    <w:rsid w:val="00E142D0"/>
    <w:rsid w:val="00E1524F"/>
    <w:rsid w:val="00E1702F"/>
    <w:rsid w:val="00E1728D"/>
    <w:rsid w:val="00E2027A"/>
    <w:rsid w:val="00E20E60"/>
    <w:rsid w:val="00E21CB5"/>
    <w:rsid w:val="00E21F00"/>
    <w:rsid w:val="00E22626"/>
    <w:rsid w:val="00E22DBC"/>
    <w:rsid w:val="00E23C78"/>
    <w:rsid w:val="00E26C4A"/>
    <w:rsid w:val="00E26E53"/>
    <w:rsid w:val="00E30061"/>
    <w:rsid w:val="00E303AC"/>
    <w:rsid w:val="00E30D2C"/>
    <w:rsid w:val="00E31306"/>
    <w:rsid w:val="00E31F14"/>
    <w:rsid w:val="00E32C76"/>
    <w:rsid w:val="00E3352A"/>
    <w:rsid w:val="00E34429"/>
    <w:rsid w:val="00E34DEE"/>
    <w:rsid w:val="00E35853"/>
    <w:rsid w:val="00E40291"/>
    <w:rsid w:val="00E40F46"/>
    <w:rsid w:val="00E413AD"/>
    <w:rsid w:val="00E42577"/>
    <w:rsid w:val="00E434DE"/>
    <w:rsid w:val="00E436D7"/>
    <w:rsid w:val="00E4438F"/>
    <w:rsid w:val="00E444A2"/>
    <w:rsid w:val="00E44790"/>
    <w:rsid w:val="00E461DC"/>
    <w:rsid w:val="00E47E9E"/>
    <w:rsid w:val="00E5344A"/>
    <w:rsid w:val="00E55503"/>
    <w:rsid w:val="00E579CF"/>
    <w:rsid w:val="00E57C5A"/>
    <w:rsid w:val="00E57CC2"/>
    <w:rsid w:val="00E6138D"/>
    <w:rsid w:val="00E61A7B"/>
    <w:rsid w:val="00E64FD5"/>
    <w:rsid w:val="00E6540B"/>
    <w:rsid w:val="00E65F77"/>
    <w:rsid w:val="00E65FF6"/>
    <w:rsid w:val="00E6656A"/>
    <w:rsid w:val="00E67908"/>
    <w:rsid w:val="00E70434"/>
    <w:rsid w:val="00E70F9A"/>
    <w:rsid w:val="00E71064"/>
    <w:rsid w:val="00E71366"/>
    <w:rsid w:val="00E733BF"/>
    <w:rsid w:val="00E74A8C"/>
    <w:rsid w:val="00E74C36"/>
    <w:rsid w:val="00E771A4"/>
    <w:rsid w:val="00E77DDB"/>
    <w:rsid w:val="00E81953"/>
    <w:rsid w:val="00E83864"/>
    <w:rsid w:val="00E84296"/>
    <w:rsid w:val="00E84389"/>
    <w:rsid w:val="00E84EAB"/>
    <w:rsid w:val="00E854C7"/>
    <w:rsid w:val="00E86AB3"/>
    <w:rsid w:val="00E873AB"/>
    <w:rsid w:val="00E934E2"/>
    <w:rsid w:val="00E943AA"/>
    <w:rsid w:val="00E94E22"/>
    <w:rsid w:val="00E9541B"/>
    <w:rsid w:val="00E958E4"/>
    <w:rsid w:val="00E95C40"/>
    <w:rsid w:val="00E979D9"/>
    <w:rsid w:val="00E97C4F"/>
    <w:rsid w:val="00EA1124"/>
    <w:rsid w:val="00EA27F2"/>
    <w:rsid w:val="00EA2F1B"/>
    <w:rsid w:val="00EA4BC4"/>
    <w:rsid w:val="00EA597B"/>
    <w:rsid w:val="00EA66A6"/>
    <w:rsid w:val="00EA760A"/>
    <w:rsid w:val="00EB1436"/>
    <w:rsid w:val="00EB202F"/>
    <w:rsid w:val="00EB2441"/>
    <w:rsid w:val="00EB2BB0"/>
    <w:rsid w:val="00EB320C"/>
    <w:rsid w:val="00EB3340"/>
    <w:rsid w:val="00EB3482"/>
    <w:rsid w:val="00EB394D"/>
    <w:rsid w:val="00EB3BAA"/>
    <w:rsid w:val="00EB6BF3"/>
    <w:rsid w:val="00EB72E9"/>
    <w:rsid w:val="00EC0101"/>
    <w:rsid w:val="00EC1C74"/>
    <w:rsid w:val="00EC1FC2"/>
    <w:rsid w:val="00EC21F8"/>
    <w:rsid w:val="00EC2214"/>
    <w:rsid w:val="00EC2B61"/>
    <w:rsid w:val="00EC39D8"/>
    <w:rsid w:val="00EC4056"/>
    <w:rsid w:val="00EC44BA"/>
    <w:rsid w:val="00EC4702"/>
    <w:rsid w:val="00EC4FCB"/>
    <w:rsid w:val="00EC5B9E"/>
    <w:rsid w:val="00EC6144"/>
    <w:rsid w:val="00EC76AD"/>
    <w:rsid w:val="00ED02A2"/>
    <w:rsid w:val="00ED05F7"/>
    <w:rsid w:val="00ED2583"/>
    <w:rsid w:val="00ED2FF7"/>
    <w:rsid w:val="00ED4DF8"/>
    <w:rsid w:val="00ED598E"/>
    <w:rsid w:val="00ED643A"/>
    <w:rsid w:val="00EE1210"/>
    <w:rsid w:val="00EE244B"/>
    <w:rsid w:val="00EE2538"/>
    <w:rsid w:val="00EE261E"/>
    <w:rsid w:val="00EE2639"/>
    <w:rsid w:val="00EE305C"/>
    <w:rsid w:val="00EE31DC"/>
    <w:rsid w:val="00EE331E"/>
    <w:rsid w:val="00EE44F0"/>
    <w:rsid w:val="00EE61C2"/>
    <w:rsid w:val="00EE6A8D"/>
    <w:rsid w:val="00EF0160"/>
    <w:rsid w:val="00EF1012"/>
    <w:rsid w:val="00EF1122"/>
    <w:rsid w:val="00EF20C2"/>
    <w:rsid w:val="00EF29C6"/>
    <w:rsid w:val="00EF2CA7"/>
    <w:rsid w:val="00EF3B77"/>
    <w:rsid w:val="00EF4D97"/>
    <w:rsid w:val="00EF57CE"/>
    <w:rsid w:val="00F0451D"/>
    <w:rsid w:val="00F04AFB"/>
    <w:rsid w:val="00F05062"/>
    <w:rsid w:val="00F07143"/>
    <w:rsid w:val="00F07232"/>
    <w:rsid w:val="00F07C80"/>
    <w:rsid w:val="00F10155"/>
    <w:rsid w:val="00F119B5"/>
    <w:rsid w:val="00F1327A"/>
    <w:rsid w:val="00F13ADB"/>
    <w:rsid w:val="00F13E51"/>
    <w:rsid w:val="00F14695"/>
    <w:rsid w:val="00F150F0"/>
    <w:rsid w:val="00F1550D"/>
    <w:rsid w:val="00F1636C"/>
    <w:rsid w:val="00F16FF1"/>
    <w:rsid w:val="00F20784"/>
    <w:rsid w:val="00F21B08"/>
    <w:rsid w:val="00F228BD"/>
    <w:rsid w:val="00F22D32"/>
    <w:rsid w:val="00F246C2"/>
    <w:rsid w:val="00F25230"/>
    <w:rsid w:val="00F25AD9"/>
    <w:rsid w:val="00F2652A"/>
    <w:rsid w:val="00F2785B"/>
    <w:rsid w:val="00F27C02"/>
    <w:rsid w:val="00F30FC5"/>
    <w:rsid w:val="00F31544"/>
    <w:rsid w:val="00F318B7"/>
    <w:rsid w:val="00F31A00"/>
    <w:rsid w:val="00F31A9F"/>
    <w:rsid w:val="00F35683"/>
    <w:rsid w:val="00F36348"/>
    <w:rsid w:val="00F37596"/>
    <w:rsid w:val="00F401C9"/>
    <w:rsid w:val="00F40C6A"/>
    <w:rsid w:val="00F418BF"/>
    <w:rsid w:val="00F424A2"/>
    <w:rsid w:val="00F424A3"/>
    <w:rsid w:val="00F42618"/>
    <w:rsid w:val="00F42701"/>
    <w:rsid w:val="00F42DAC"/>
    <w:rsid w:val="00F43C35"/>
    <w:rsid w:val="00F43F78"/>
    <w:rsid w:val="00F45A40"/>
    <w:rsid w:val="00F466A2"/>
    <w:rsid w:val="00F46811"/>
    <w:rsid w:val="00F473CA"/>
    <w:rsid w:val="00F509B0"/>
    <w:rsid w:val="00F51684"/>
    <w:rsid w:val="00F5227B"/>
    <w:rsid w:val="00F52F75"/>
    <w:rsid w:val="00F532FC"/>
    <w:rsid w:val="00F53FF8"/>
    <w:rsid w:val="00F54C48"/>
    <w:rsid w:val="00F556E0"/>
    <w:rsid w:val="00F55764"/>
    <w:rsid w:val="00F56EAE"/>
    <w:rsid w:val="00F57A89"/>
    <w:rsid w:val="00F60930"/>
    <w:rsid w:val="00F61A39"/>
    <w:rsid w:val="00F62E74"/>
    <w:rsid w:val="00F63AD3"/>
    <w:rsid w:val="00F6413C"/>
    <w:rsid w:val="00F65B95"/>
    <w:rsid w:val="00F65DFC"/>
    <w:rsid w:val="00F662F6"/>
    <w:rsid w:val="00F66D34"/>
    <w:rsid w:val="00F707FA"/>
    <w:rsid w:val="00F71B9B"/>
    <w:rsid w:val="00F73ABD"/>
    <w:rsid w:val="00F75F2D"/>
    <w:rsid w:val="00F765AD"/>
    <w:rsid w:val="00F76AEA"/>
    <w:rsid w:val="00F77FB8"/>
    <w:rsid w:val="00F802A0"/>
    <w:rsid w:val="00F81167"/>
    <w:rsid w:val="00F8269B"/>
    <w:rsid w:val="00F833D0"/>
    <w:rsid w:val="00F83E36"/>
    <w:rsid w:val="00F83F49"/>
    <w:rsid w:val="00F85A23"/>
    <w:rsid w:val="00F8635B"/>
    <w:rsid w:val="00F865C3"/>
    <w:rsid w:val="00F86A43"/>
    <w:rsid w:val="00F86B7E"/>
    <w:rsid w:val="00F87570"/>
    <w:rsid w:val="00F875E3"/>
    <w:rsid w:val="00F8770D"/>
    <w:rsid w:val="00F968AE"/>
    <w:rsid w:val="00F96943"/>
    <w:rsid w:val="00F97847"/>
    <w:rsid w:val="00F979B5"/>
    <w:rsid w:val="00FA05AE"/>
    <w:rsid w:val="00FA1F04"/>
    <w:rsid w:val="00FA55F7"/>
    <w:rsid w:val="00FB23D2"/>
    <w:rsid w:val="00FB25EC"/>
    <w:rsid w:val="00FB2BBD"/>
    <w:rsid w:val="00FB2D00"/>
    <w:rsid w:val="00FB662E"/>
    <w:rsid w:val="00FC1718"/>
    <w:rsid w:val="00FC3A31"/>
    <w:rsid w:val="00FC4106"/>
    <w:rsid w:val="00FD059E"/>
    <w:rsid w:val="00FD05A4"/>
    <w:rsid w:val="00FD07E9"/>
    <w:rsid w:val="00FD0E05"/>
    <w:rsid w:val="00FD1653"/>
    <w:rsid w:val="00FD20F3"/>
    <w:rsid w:val="00FD39DF"/>
    <w:rsid w:val="00FD55E1"/>
    <w:rsid w:val="00FD5D0C"/>
    <w:rsid w:val="00FD6507"/>
    <w:rsid w:val="00FD6BC7"/>
    <w:rsid w:val="00FD7902"/>
    <w:rsid w:val="00FD79E3"/>
    <w:rsid w:val="00FE098B"/>
    <w:rsid w:val="00FE2470"/>
    <w:rsid w:val="00FE2855"/>
    <w:rsid w:val="00FE2AD2"/>
    <w:rsid w:val="00FE2C36"/>
    <w:rsid w:val="00FE3205"/>
    <w:rsid w:val="00FE3EFD"/>
    <w:rsid w:val="00FE49DE"/>
    <w:rsid w:val="00FE52A1"/>
    <w:rsid w:val="00FE5F11"/>
    <w:rsid w:val="00FE690D"/>
    <w:rsid w:val="00FE6B2E"/>
    <w:rsid w:val="00FE73AD"/>
    <w:rsid w:val="00FE78CF"/>
    <w:rsid w:val="00FF3CC9"/>
    <w:rsid w:val="00FF3FC5"/>
    <w:rsid w:val="00FF5308"/>
    <w:rsid w:val="00FF558E"/>
    <w:rsid w:val="00FF61FA"/>
    <w:rsid w:val="00FF66C3"/>
    <w:rsid w:val="00FF68FF"/>
    <w:rsid w:val="00FF7242"/>
    <w:rsid w:val="00FF75BD"/>
    <w:rsid w:val="00FF7E20"/>
    <w:rsid w:val="029A933D"/>
    <w:rsid w:val="06794AD6"/>
    <w:rsid w:val="08003F4C"/>
    <w:rsid w:val="0D6D44DB"/>
    <w:rsid w:val="11757920"/>
    <w:rsid w:val="1AE44EA5"/>
    <w:rsid w:val="217F27DA"/>
    <w:rsid w:val="228900E1"/>
    <w:rsid w:val="2D367A3A"/>
    <w:rsid w:val="30A1A1BA"/>
    <w:rsid w:val="34E9A919"/>
    <w:rsid w:val="357AEEFA"/>
    <w:rsid w:val="3A93547D"/>
    <w:rsid w:val="3B1D3FAF"/>
    <w:rsid w:val="4943B6B7"/>
    <w:rsid w:val="4B4615A0"/>
    <w:rsid w:val="575E0CD6"/>
    <w:rsid w:val="66E5F196"/>
    <w:rsid w:val="72B78156"/>
    <w:rsid w:val="7CB70B7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7E8AB5"/>
  <w15:chartTrackingRefBased/>
  <w15:docId w15:val="{112A8116-5A57-424A-A4C4-1FE4E59E2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locked="1" w:uiPriority="7"/>
    <w:lsdException w:name="heading 2" w:semiHidden="1" w:uiPriority="0" w:unhideWhenUsed="1"/>
    <w:lsdException w:name="heading 3" w:semiHidden="1" w:uiPriority="0" w:unhideWhenUsed="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2"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semiHidden="1" w:uiPriority="31"/>
    <w:lsdException w:name="Intense Reference" w:uiPriority="32"/>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D97"/>
    <w:pPr>
      <w:spacing w:before="120" w:after="120"/>
    </w:pPr>
    <w:rPr>
      <w:rFonts w:ascii="Segoe UI" w:hAnsi="Segoe UI"/>
      <w:sz w:val="20"/>
    </w:rPr>
  </w:style>
  <w:style w:type="paragraph" w:styleId="Heading1">
    <w:name w:val="heading 1"/>
    <w:basedOn w:val="Normal"/>
    <w:next w:val="L1-Step-QS"/>
    <w:link w:val="Heading1Char"/>
    <w:uiPriority w:val="21"/>
    <w:semiHidden/>
    <w:locked/>
    <w:rsid w:val="00EF4D97"/>
    <w:pPr>
      <w:keepNext/>
      <w:numPr>
        <w:numId w:val="12"/>
      </w:numPr>
      <w:spacing w:before="360" w:after="60"/>
      <w:ind w:left="720" w:hanging="720"/>
      <w:outlineLvl w:val="0"/>
    </w:pPr>
    <w:rPr>
      <w:rFonts w:eastAsia="Times New Roman" w:cs="Segoe UI"/>
      <w:b/>
      <w:bCs/>
      <w:kern w:val="32"/>
      <w14:ligatures w14:val="none"/>
    </w:rPr>
  </w:style>
  <w:style w:type="paragraph" w:styleId="Heading2">
    <w:name w:val="heading 2"/>
    <w:basedOn w:val="Normal"/>
    <w:next w:val="L2-Step-QS"/>
    <w:link w:val="Heading2Char"/>
    <w:uiPriority w:val="4"/>
    <w:semiHidden/>
    <w:rsid w:val="00EF4D97"/>
    <w:pPr>
      <w:keepNext/>
      <w:numPr>
        <w:ilvl w:val="1"/>
        <w:numId w:val="12"/>
      </w:numPr>
      <w:spacing w:before="320" w:after="60"/>
      <w:outlineLvl w:val="1"/>
    </w:pPr>
    <w:rPr>
      <w:rFonts w:eastAsia="Times New Roman" w:cs="Segoe UI"/>
      <w:b/>
      <w:bCs/>
      <w:iCs/>
      <w:kern w:val="0"/>
      <w14:ligatures w14:val="none"/>
    </w:rPr>
  </w:style>
  <w:style w:type="paragraph" w:styleId="Heading3">
    <w:name w:val="heading 3"/>
    <w:basedOn w:val="Normal"/>
    <w:next w:val="Normal"/>
    <w:link w:val="Heading3Char"/>
    <w:uiPriority w:val="4"/>
    <w:semiHidden/>
    <w:rsid w:val="00EF4D97"/>
    <w:pPr>
      <w:keepNext/>
      <w:numPr>
        <w:ilvl w:val="2"/>
        <w:numId w:val="12"/>
      </w:numPr>
      <w:tabs>
        <w:tab w:val="clear" w:pos="720"/>
        <w:tab w:val="num" w:pos="1530"/>
      </w:tabs>
      <w:spacing w:before="280" w:after="60"/>
      <w:outlineLvl w:val="2"/>
    </w:pPr>
    <w:rPr>
      <w:rFonts w:eastAsia="Times New Roman" w:cs="Arial"/>
      <w:b/>
      <w:bCs/>
      <w:kern w:val="0"/>
      <w:sz w:val="22"/>
      <w:szCs w:val="26"/>
      <w14:ligatures w14:val="none"/>
    </w:rPr>
  </w:style>
  <w:style w:type="paragraph" w:styleId="Heading4">
    <w:name w:val="heading 4"/>
    <w:aliases w:val="SubTopic Label"/>
    <w:basedOn w:val="Normal"/>
    <w:next w:val="Normal"/>
    <w:link w:val="Heading4Char"/>
    <w:uiPriority w:val="4"/>
    <w:semiHidden/>
    <w:rsid w:val="00EF4D97"/>
    <w:pPr>
      <w:keepNext/>
      <w:keepLines/>
      <w:numPr>
        <w:ilvl w:val="3"/>
        <w:numId w:val="12"/>
      </w:numPr>
      <w:tabs>
        <w:tab w:val="clear" w:pos="864"/>
        <w:tab w:val="num" w:pos="360"/>
      </w:tabs>
      <w:spacing w:before="80" w:after="40"/>
      <w:ind w:left="0" w:firstLine="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4"/>
    <w:semiHidden/>
    <w:rsid w:val="00EF4D97"/>
    <w:pPr>
      <w:keepNext/>
      <w:keepLines/>
      <w:numPr>
        <w:ilvl w:val="4"/>
        <w:numId w:val="12"/>
      </w:numPr>
      <w:tabs>
        <w:tab w:val="clear" w:pos="1008"/>
        <w:tab w:val="num" w:pos="360"/>
      </w:tabs>
      <w:spacing w:before="80" w:after="40"/>
      <w:ind w:left="0" w:firstLine="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4"/>
    <w:semiHidden/>
    <w:rsid w:val="00EF4D97"/>
    <w:pPr>
      <w:keepNext/>
      <w:keepLines/>
      <w:numPr>
        <w:ilvl w:val="5"/>
        <w:numId w:val="12"/>
      </w:numPr>
      <w:tabs>
        <w:tab w:val="clear" w:pos="1152"/>
        <w:tab w:val="num" w:pos="360"/>
      </w:tabs>
      <w:spacing w:before="40"/>
      <w:ind w:left="0" w:firstLine="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4"/>
    <w:semiHidden/>
    <w:rsid w:val="00EF4D97"/>
    <w:pPr>
      <w:keepNext/>
      <w:keepLines/>
      <w:numPr>
        <w:ilvl w:val="6"/>
        <w:numId w:val="12"/>
      </w:numPr>
      <w:tabs>
        <w:tab w:val="clear" w:pos="1296"/>
        <w:tab w:val="num" w:pos="360"/>
      </w:tabs>
      <w:spacing w:before="40"/>
      <w:ind w:left="0" w:firstLine="0"/>
      <w:outlineLvl w:val="6"/>
    </w:pPr>
    <w:rPr>
      <w:rFonts w:eastAsiaTheme="majorEastAsia" w:cstheme="majorBidi"/>
      <w:color w:val="595959" w:themeColor="text1" w:themeTint="A6"/>
    </w:rPr>
  </w:style>
  <w:style w:type="paragraph" w:styleId="Heading8">
    <w:name w:val="heading 8"/>
    <w:basedOn w:val="Normal"/>
    <w:next w:val="Normal"/>
    <w:link w:val="Heading8Char"/>
    <w:uiPriority w:val="4"/>
    <w:semiHidden/>
    <w:rsid w:val="00EF4D97"/>
    <w:pPr>
      <w:keepNext/>
      <w:keepLines/>
      <w:numPr>
        <w:ilvl w:val="7"/>
        <w:numId w:val="12"/>
      </w:numPr>
      <w:tabs>
        <w:tab w:val="clear" w:pos="1440"/>
        <w:tab w:val="num" w:pos="360"/>
      </w:tabs>
      <w:ind w:left="0" w:firstLin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4"/>
    <w:semiHidden/>
    <w:rsid w:val="00EF4D97"/>
    <w:pPr>
      <w:keepNext/>
      <w:keepLines/>
      <w:numPr>
        <w:ilvl w:val="8"/>
        <w:numId w:val="12"/>
      </w:numPr>
      <w:tabs>
        <w:tab w:val="clear" w:pos="1584"/>
        <w:tab w:val="num" w:pos="360"/>
      </w:tabs>
      <w:ind w:left="0" w:firstLine="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1"/>
    <w:semiHidden/>
    <w:rsid w:val="00EF4D97"/>
    <w:rPr>
      <w:rFonts w:ascii="Segoe UI" w:eastAsia="Times New Roman" w:hAnsi="Segoe UI" w:cs="Segoe UI"/>
      <w:b/>
      <w:bCs/>
      <w:kern w:val="32"/>
      <w:sz w:val="20"/>
      <w14:ligatures w14:val="none"/>
    </w:rPr>
  </w:style>
  <w:style w:type="character" w:customStyle="1" w:styleId="Heading2Char">
    <w:name w:val="Heading 2 Char"/>
    <w:basedOn w:val="DefaultParagraphFont"/>
    <w:link w:val="Heading2"/>
    <w:uiPriority w:val="4"/>
    <w:semiHidden/>
    <w:rsid w:val="00EF4D97"/>
    <w:rPr>
      <w:rFonts w:ascii="Segoe UI" w:eastAsia="Times New Roman" w:hAnsi="Segoe UI" w:cs="Segoe UI"/>
      <w:b/>
      <w:bCs/>
      <w:iCs/>
      <w:kern w:val="0"/>
      <w:sz w:val="20"/>
      <w14:ligatures w14:val="none"/>
    </w:rPr>
  </w:style>
  <w:style w:type="character" w:customStyle="1" w:styleId="Heading3Char">
    <w:name w:val="Heading 3 Char"/>
    <w:basedOn w:val="DefaultParagraphFont"/>
    <w:link w:val="Heading3"/>
    <w:uiPriority w:val="4"/>
    <w:semiHidden/>
    <w:rsid w:val="00EF4D97"/>
    <w:rPr>
      <w:rFonts w:ascii="Segoe UI" w:eastAsia="Times New Roman" w:hAnsi="Segoe UI" w:cs="Arial"/>
      <w:b/>
      <w:bCs/>
      <w:kern w:val="0"/>
      <w:sz w:val="22"/>
      <w:szCs w:val="26"/>
      <w14:ligatures w14:val="none"/>
    </w:rPr>
  </w:style>
  <w:style w:type="character" w:customStyle="1" w:styleId="Heading4Char">
    <w:name w:val="Heading 4 Char"/>
    <w:aliases w:val="SubTopic Label Char"/>
    <w:basedOn w:val="DefaultParagraphFont"/>
    <w:link w:val="Heading4"/>
    <w:uiPriority w:val="4"/>
    <w:semiHidden/>
    <w:rsid w:val="00EF4D97"/>
    <w:rPr>
      <w:rFonts w:ascii="Segoe UI" w:eastAsiaTheme="majorEastAsia" w:hAnsi="Segoe UI" w:cstheme="majorBidi"/>
      <w:i/>
      <w:iCs/>
      <w:color w:val="0F4761" w:themeColor="accent1" w:themeShade="BF"/>
      <w:sz w:val="20"/>
    </w:rPr>
  </w:style>
  <w:style w:type="character" w:customStyle="1" w:styleId="Heading5Char">
    <w:name w:val="Heading 5 Char"/>
    <w:basedOn w:val="DefaultParagraphFont"/>
    <w:link w:val="Heading5"/>
    <w:uiPriority w:val="4"/>
    <w:semiHidden/>
    <w:rsid w:val="00EF4D97"/>
    <w:rPr>
      <w:rFonts w:ascii="Segoe UI" w:eastAsiaTheme="majorEastAsia" w:hAnsi="Segoe UI" w:cstheme="majorBidi"/>
      <w:color w:val="0F4761" w:themeColor="accent1" w:themeShade="BF"/>
      <w:sz w:val="20"/>
    </w:rPr>
  </w:style>
  <w:style w:type="character" w:customStyle="1" w:styleId="Heading6Char">
    <w:name w:val="Heading 6 Char"/>
    <w:basedOn w:val="DefaultParagraphFont"/>
    <w:link w:val="Heading6"/>
    <w:uiPriority w:val="4"/>
    <w:semiHidden/>
    <w:rsid w:val="00EF4D97"/>
    <w:rPr>
      <w:rFonts w:ascii="Segoe UI" w:eastAsiaTheme="majorEastAsia" w:hAnsi="Segoe UI" w:cstheme="majorBidi"/>
      <w:i/>
      <w:iCs/>
      <w:color w:val="595959" w:themeColor="text1" w:themeTint="A6"/>
      <w:sz w:val="20"/>
    </w:rPr>
  </w:style>
  <w:style w:type="character" w:customStyle="1" w:styleId="Heading7Char">
    <w:name w:val="Heading 7 Char"/>
    <w:basedOn w:val="DefaultParagraphFont"/>
    <w:link w:val="Heading7"/>
    <w:uiPriority w:val="4"/>
    <w:semiHidden/>
    <w:rsid w:val="00EF4D97"/>
    <w:rPr>
      <w:rFonts w:ascii="Segoe UI" w:eastAsiaTheme="majorEastAsia" w:hAnsi="Segoe UI" w:cstheme="majorBidi"/>
      <w:color w:val="595959" w:themeColor="text1" w:themeTint="A6"/>
      <w:sz w:val="20"/>
    </w:rPr>
  </w:style>
  <w:style w:type="character" w:customStyle="1" w:styleId="Heading8Char">
    <w:name w:val="Heading 8 Char"/>
    <w:basedOn w:val="DefaultParagraphFont"/>
    <w:link w:val="Heading8"/>
    <w:uiPriority w:val="4"/>
    <w:semiHidden/>
    <w:rsid w:val="00EF4D97"/>
    <w:rPr>
      <w:rFonts w:ascii="Segoe UI" w:eastAsiaTheme="majorEastAsia" w:hAnsi="Segoe UI" w:cstheme="majorBidi"/>
      <w:i/>
      <w:iCs/>
      <w:color w:val="272727" w:themeColor="text1" w:themeTint="D8"/>
      <w:sz w:val="20"/>
    </w:rPr>
  </w:style>
  <w:style w:type="character" w:customStyle="1" w:styleId="Heading9Char">
    <w:name w:val="Heading 9 Char"/>
    <w:basedOn w:val="DefaultParagraphFont"/>
    <w:link w:val="Heading9"/>
    <w:uiPriority w:val="4"/>
    <w:semiHidden/>
    <w:rsid w:val="00EF4D97"/>
    <w:rPr>
      <w:rFonts w:ascii="Segoe UI" w:eastAsiaTheme="majorEastAsia" w:hAnsi="Segoe UI" w:cstheme="majorBidi"/>
      <w:color w:val="272727" w:themeColor="text1" w:themeTint="D8"/>
      <w:sz w:val="20"/>
    </w:rPr>
  </w:style>
  <w:style w:type="paragraph" w:styleId="Title">
    <w:name w:val="Title"/>
    <w:basedOn w:val="Normal"/>
    <w:next w:val="Normal"/>
    <w:link w:val="TitleChar"/>
    <w:uiPriority w:val="10"/>
    <w:semiHidden/>
    <w:rsid w:val="00EF4D9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EF4D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rsid w:val="00EF4D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EF4D97"/>
    <w:rPr>
      <w:rFonts w:ascii="Segoe UI" w:eastAsiaTheme="majorEastAsia" w:hAnsi="Segoe UI" w:cstheme="majorBidi"/>
      <w:color w:val="595959" w:themeColor="text1" w:themeTint="A6"/>
      <w:spacing w:val="15"/>
      <w:sz w:val="28"/>
      <w:szCs w:val="28"/>
    </w:rPr>
  </w:style>
  <w:style w:type="paragraph" w:styleId="Quote">
    <w:name w:val="Quote"/>
    <w:basedOn w:val="Normal"/>
    <w:next w:val="Normal"/>
    <w:link w:val="QuoteChar"/>
    <w:uiPriority w:val="29"/>
    <w:semiHidden/>
    <w:rsid w:val="00EF4D97"/>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EF4D97"/>
    <w:rPr>
      <w:rFonts w:ascii="Segoe UI" w:hAnsi="Segoe UI"/>
      <w:i/>
      <w:iCs/>
      <w:color w:val="404040" w:themeColor="text1" w:themeTint="BF"/>
      <w:sz w:val="20"/>
    </w:rPr>
  </w:style>
  <w:style w:type="paragraph" w:styleId="ListParagraph">
    <w:name w:val="List Paragraph"/>
    <w:basedOn w:val="Normal"/>
    <w:link w:val="ListParagraphChar"/>
    <w:uiPriority w:val="34"/>
    <w:rsid w:val="00EF4D97"/>
    <w:pPr>
      <w:ind w:left="720"/>
      <w:contextualSpacing/>
    </w:pPr>
  </w:style>
  <w:style w:type="character" w:styleId="IntenseEmphasis">
    <w:name w:val="Intense Emphasis"/>
    <w:basedOn w:val="DefaultParagraphFont"/>
    <w:uiPriority w:val="21"/>
    <w:semiHidden/>
    <w:rsid w:val="00EF4D97"/>
    <w:rPr>
      <w:i/>
      <w:iCs/>
      <w:color w:val="0F4761" w:themeColor="accent1" w:themeShade="BF"/>
    </w:rPr>
  </w:style>
  <w:style w:type="paragraph" w:styleId="IntenseQuote">
    <w:name w:val="Intense Quote"/>
    <w:basedOn w:val="Normal"/>
    <w:next w:val="Normal"/>
    <w:link w:val="IntenseQuoteChar"/>
    <w:uiPriority w:val="30"/>
    <w:semiHidden/>
    <w:rsid w:val="00EF4D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EF4D97"/>
    <w:rPr>
      <w:rFonts w:ascii="Segoe UI" w:hAnsi="Segoe UI"/>
      <w:i/>
      <w:iCs/>
      <w:color w:val="0F4761" w:themeColor="accent1" w:themeShade="BF"/>
      <w:sz w:val="20"/>
    </w:rPr>
  </w:style>
  <w:style w:type="character" w:styleId="IntenseReference">
    <w:name w:val="Intense Reference"/>
    <w:basedOn w:val="DefaultParagraphFont"/>
    <w:uiPriority w:val="32"/>
    <w:semiHidden/>
    <w:rsid w:val="00EF4D97"/>
    <w:rPr>
      <w:b/>
      <w:bCs/>
      <w:smallCaps/>
      <w:color w:val="0F4761" w:themeColor="accent1" w:themeShade="BF"/>
      <w:spacing w:val="5"/>
    </w:rPr>
  </w:style>
  <w:style w:type="table" w:styleId="TableGrid">
    <w:name w:val="Table Grid"/>
    <w:basedOn w:val="TableNormal"/>
    <w:uiPriority w:val="39"/>
    <w:rsid w:val="00EF4D97"/>
    <w:rPr>
      <w:rFonts w:ascii="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BodyTxt-QS">
    <w:name w:val="BodyTxt-QS"/>
    <w:link w:val="BodyTxt-QSChar"/>
    <w:uiPriority w:val="6"/>
    <w:qFormat/>
    <w:rsid w:val="00EF4D97"/>
    <w:pPr>
      <w:spacing w:before="120" w:after="120"/>
      <w:ind w:left="720"/>
    </w:pPr>
    <w:rPr>
      <w:rFonts w:ascii="Segoe UI" w:hAnsi="Segoe UI" w:cs="Segoe UI"/>
      <w:kern w:val="0"/>
      <w:sz w:val="20"/>
      <w:szCs w:val="20"/>
      <w14:ligatures w14:val="none"/>
    </w:rPr>
  </w:style>
  <w:style w:type="paragraph" w:customStyle="1" w:styleId="TableTxt-Bullet-QS">
    <w:name w:val="TableTxt-Bullet-QS"/>
    <w:basedOn w:val="TableTxt-QS"/>
    <w:uiPriority w:val="13"/>
    <w:qFormat/>
    <w:rsid w:val="00EF4D97"/>
    <w:pPr>
      <w:numPr>
        <w:numId w:val="4"/>
      </w:numPr>
      <w:tabs>
        <w:tab w:val="clear" w:pos="720"/>
        <w:tab w:val="num" w:pos="305"/>
      </w:tabs>
      <w:ind w:left="309" w:hanging="274"/>
    </w:pPr>
  </w:style>
  <w:style w:type="paragraph" w:customStyle="1" w:styleId="H1-QS">
    <w:name w:val="H1-QS"/>
    <w:basedOn w:val="Heading1"/>
    <w:next w:val="L1-Step-QS"/>
    <w:link w:val="H1-QSChar"/>
    <w:uiPriority w:val="5"/>
    <w:qFormat/>
    <w:rsid w:val="00EF4D97"/>
    <w:rPr>
      <w:sz w:val="24"/>
    </w:rPr>
  </w:style>
  <w:style w:type="paragraph" w:customStyle="1" w:styleId="H2-QS">
    <w:name w:val="H2-QS"/>
    <w:basedOn w:val="Heading2"/>
    <w:next w:val="L2-Step-QS"/>
    <w:link w:val="H2-QSChar"/>
    <w:uiPriority w:val="29"/>
    <w:qFormat/>
    <w:rsid w:val="00EF4D97"/>
    <w:rPr>
      <w:sz w:val="22"/>
    </w:rPr>
  </w:style>
  <w:style w:type="paragraph" w:customStyle="1" w:styleId="TableTxt-QS">
    <w:name w:val="TableTxt-QS"/>
    <w:link w:val="TableTxt-QSChar"/>
    <w:uiPriority w:val="11"/>
    <w:qFormat/>
    <w:rsid w:val="00EF4D97"/>
    <w:pPr>
      <w:spacing w:before="120" w:after="120"/>
    </w:pPr>
    <w:rPr>
      <w:rFonts w:ascii="Segoe UI" w:hAnsi="Segoe UI" w:cs="Segoe UI"/>
      <w:kern w:val="0"/>
      <w:sz w:val="20"/>
      <w:szCs w:val="20"/>
      <w14:ligatures w14:val="none"/>
    </w:rPr>
  </w:style>
  <w:style w:type="paragraph" w:customStyle="1" w:styleId="TableTxt-alpha-QS">
    <w:name w:val="TableTxt-alpha-QS"/>
    <w:basedOn w:val="TableTxt-QS"/>
    <w:uiPriority w:val="15"/>
    <w:qFormat/>
    <w:rsid w:val="00EF4D97"/>
    <w:pPr>
      <w:numPr>
        <w:numId w:val="13"/>
      </w:numPr>
      <w:ind w:left="360"/>
    </w:pPr>
  </w:style>
  <w:style w:type="character" w:styleId="UnresolvedMention">
    <w:name w:val="Unresolved Mention"/>
    <w:basedOn w:val="DefaultParagraphFont"/>
    <w:uiPriority w:val="99"/>
    <w:semiHidden/>
    <w:unhideWhenUsed/>
    <w:rsid w:val="00EF4D97"/>
    <w:rPr>
      <w:color w:val="605E5C"/>
      <w:shd w:val="clear" w:color="auto" w:fill="E1DFDD"/>
    </w:rPr>
  </w:style>
  <w:style w:type="paragraph" w:customStyle="1" w:styleId="BodyBulletLIst">
    <w:name w:val="BodyBulletLIst"/>
    <w:uiPriority w:val="3"/>
    <w:semiHidden/>
    <w:qFormat/>
    <w:rsid w:val="00EF4D97"/>
    <w:pPr>
      <w:numPr>
        <w:numId w:val="1"/>
      </w:numPr>
      <w:spacing w:before="20" w:after="20"/>
    </w:pPr>
    <w:rPr>
      <w:rFonts w:ascii="Arial" w:hAnsi="Arial" w:cs="Arial"/>
      <w:color w:val="000000" w:themeColor="text1"/>
      <w:kern w:val="0"/>
      <w:sz w:val="20"/>
      <w:szCs w:val="22"/>
      <w14:ligatures w14:val="none"/>
    </w:rPr>
  </w:style>
  <w:style w:type="character" w:customStyle="1" w:styleId="wacimagecontainer">
    <w:name w:val="wacimagecontainer"/>
    <w:basedOn w:val="DefaultParagraphFont"/>
    <w:semiHidden/>
    <w:rsid w:val="00EF4D97"/>
  </w:style>
  <w:style w:type="paragraph" w:customStyle="1" w:styleId="TableHeader-QS">
    <w:name w:val="TableHeader-QS"/>
    <w:basedOn w:val="Normal"/>
    <w:uiPriority w:val="7"/>
    <w:qFormat/>
    <w:rsid w:val="00EF4D97"/>
    <w:pPr>
      <w:keepNext/>
      <w:spacing w:before="20" w:after="20"/>
      <w:jc w:val="center"/>
    </w:pPr>
    <w:rPr>
      <w:rFonts w:cs="Segoe UI"/>
      <w:b/>
      <w:bCs/>
      <w:szCs w:val="20"/>
    </w:rPr>
  </w:style>
  <w:style w:type="paragraph" w:customStyle="1" w:styleId="TableTxt-num-QS">
    <w:name w:val="TableTxt-num-QS"/>
    <w:basedOn w:val="TableTxt-alpha-QS"/>
    <w:uiPriority w:val="17"/>
    <w:qFormat/>
    <w:rsid w:val="00EF4D97"/>
    <w:pPr>
      <w:numPr>
        <w:numId w:val="14"/>
      </w:numPr>
    </w:pPr>
  </w:style>
  <w:style w:type="paragraph" w:customStyle="1" w:styleId="TableTxt-Bullet2-QS">
    <w:name w:val="TableTxt-Bullet(2)-QS"/>
    <w:basedOn w:val="TableTxt-Bullet-QS"/>
    <w:uiPriority w:val="14"/>
    <w:qFormat/>
    <w:rsid w:val="00EF4D97"/>
    <w:pPr>
      <w:numPr>
        <w:numId w:val="15"/>
      </w:numPr>
    </w:pPr>
  </w:style>
  <w:style w:type="paragraph" w:customStyle="1" w:styleId="H1-Txt-QS">
    <w:name w:val="H1-Txt-QS"/>
    <w:basedOn w:val="H1-QS"/>
    <w:uiPriority w:val="1"/>
    <w:semiHidden/>
    <w:unhideWhenUsed/>
    <w:rsid w:val="00EF4D97"/>
    <w:pPr>
      <w:keepNext w:val="0"/>
      <w:numPr>
        <w:numId w:val="0"/>
      </w:numPr>
      <w:spacing w:before="120" w:after="120"/>
    </w:pPr>
    <w:rPr>
      <w:b w:val="0"/>
      <w:sz w:val="20"/>
    </w:rPr>
  </w:style>
  <w:style w:type="paragraph" w:styleId="Header">
    <w:name w:val="header"/>
    <w:basedOn w:val="Normal"/>
    <w:link w:val="HeaderChar"/>
    <w:uiPriority w:val="99"/>
    <w:unhideWhenUsed/>
    <w:rsid w:val="00EF4D97"/>
    <w:pPr>
      <w:tabs>
        <w:tab w:val="center" w:pos="4680"/>
        <w:tab w:val="right" w:pos="9360"/>
      </w:tabs>
      <w:spacing w:after="0"/>
    </w:pPr>
  </w:style>
  <w:style w:type="character" w:customStyle="1" w:styleId="HeaderChar">
    <w:name w:val="Header Char"/>
    <w:basedOn w:val="DefaultParagraphFont"/>
    <w:link w:val="Header"/>
    <w:uiPriority w:val="99"/>
    <w:rsid w:val="00EF4D97"/>
    <w:rPr>
      <w:rFonts w:ascii="Segoe UI" w:hAnsi="Segoe UI"/>
      <w:sz w:val="20"/>
    </w:rPr>
  </w:style>
  <w:style w:type="paragraph" w:styleId="Footer">
    <w:name w:val="footer"/>
    <w:basedOn w:val="Normal"/>
    <w:link w:val="FooterChar"/>
    <w:uiPriority w:val="99"/>
    <w:unhideWhenUsed/>
    <w:rsid w:val="00EF4D97"/>
    <w:pPr>
      <w:tabs>
        <w:tab w:val="center" w:pos="4680"/>
        <w:tab w:val="right" w:pos="9360"/>
      </w:tabs>
      <w:spacing w:after="0"/>
    </w:pPr>
  </w:style>
  <w:style w:type="character" w:customStyle="1" w:styleId="FooterChar">
    <w:name w:val="Footer Char"/>
    <w:basedOn w:val="DefaultParagraphFont"/>
    <w:link w:val="Footer"/>
    <w:uiPriority w:val="99"/>
    <w:rsid w:val="00EF4D97"/>
    <w:rPr>
      <w:rFonts w:ascii="Segoe UI" w:hAnsi="Segoe UI"/>
      <w:sz w:val="20"/>
    </w:rPr>
  </w:style>
  <w:style w:type="paragraph" w:customStyle="1" w:styleId="QS-NOTE-Style">
    <w:name w:val="QS-NOTE-Style"/>
    <w:next w:val="Normal"/>
    <w:semiHidden/>
    <w:rsid w:val="00EF4D97"/>
    <w:pPr>
      <w:tabs>
        <w:tab w:val="left" w:pos="1152"/>
      </w:tabs>
      <w:spacing w:before="240" w:after="120"/>
      <w:ind w:left="1152" w:hanging="1152"/>
    </w:pPr>
    <w:rPr>
      <w:rFonts w:ascii="Segoe UI Black" w:eastAsia="Times New Roman" w:hAnsi="Segoe UI Black" w:cs="Times New Roman"/>
      <w:kern w:val="0"/>
      <w:sz w:val="28"/>
      <w:szCs w:val="20"/>
      <w14:ligatures w14:val="none"/>
    </w:rPr>
  </w:style>
  <w:style w:type="paragraph" w:styleId="TOC1">
    <w:name w:val="toc 1"/>
    <w:basedOn w:val="Normal"/>
    <w:next w:val="Normal"/>
    <w:autoRedefine/>
    <w:uiPriority w:val="39"/>
    <w:rsid w:val="00EF4D97"/>
    <w:pPr>
      <w:tabs>
        <w:tab w:val="left" w:pos="907"/>
        <w:tab w:val="right" w:leader="dot" w:pos="10579"/>
      </w:tabs>
      <w:spacing w:after="20"/>
      <w:ind w:left="907" w:hanging="720"/>
    </w:pPr>
    <w:rPr>
      <w:rFonts w:eastAsia="Times New Roman" w:cs="Times New Roman"/>
      <w:noProof/>
      <w:kern w:val="0"/>
      <w14:ligatures w14:val="none"/>
    </w:rPr>
  </w:style>
  <w:style w:type="paragraph" w:customStyle="1" w:styleId="TextBox">
    <w:name w:val="Text Box"/>
    <w:basedOn w:val="H1-QS"/>
    <w:uiPriority w:val="7"/>
    <w:semiHidden/>
    <w:rsid w:val="00EF4D97"/>
    <w:pPr>
      <w:numPr>
        <w:numId w:val="0"/>
      </w:numPr>
      <w:spacing w:afterLines="60" w:after="144"/>
      <w:ind w:left="1080" w:hanging="720"/>
    </w:pPr>
  </w:style>
  <w:style w:type="paragraph" w:styleId="Revision">
    <w:name w:val="Revision"/>
    <w:hidden/>
    <w:uiPriority w:val="99"/>
    <w:semiHidden/>
    <w:rsid w:val="00EF4D97"/>
  </w:style>
  <w:style w:type="paragraph" w:styleId="TOCHeading">
    <w:name w:val="TOC Heading"/>
    <w:basedOn w:val="Heading1"/>
    <w:next w:val="Normal"/>
    <w:uiPriority w:val="46"/>
    <w:qFormat/>
    <w:rsid w:val="00EF4D97"/>
    <w:pPr>
      <w:spacing w:before="240" w:after="0" w:line="259" w:lineRule="auto"/>
      <w:outlineLvl w:val="9"/>
    </w:pPr>
    <w:rPr>
      <w:rFonts w:ascii="Arial" w:hAnsi="Arial"/>
      <w:kern w:val="0"/>
      <w:sz w:val="24"/>
      <w:szCs w:val="32"/>
    </w:rPr>
  </w:style>
  <w:style w:type="character" w:styleId="Hyperlink">
    <w:name w:val="Hyperlink"/>
    <w:basedOn w:val="DefaultParagraphFont"/>
    <w:uiPriority w:val="99"/>
    <w:unhideWhenUsed/>
    <w:rsid w:val="00EF4D97"/>
    <w:rPr>
      <w:color w:val="467886" w:themeColor="hyperlink"/>
      <w:u w:val="single"/>
    </w:rPr>
  </w:style>
  <w:style w:type="character" w:customStyle="1" w:styleId="BodyTxt-QSChar">
    <w:name w:val="BodyTxt-QS Char"/>
    <w:basedOn w:val="DefaultParagraphFont"/>
    <w:link w:val="BodyTxt-QS"/>
    <w:uiPriority w:val="6"/>
    <w:rsid w:val="00EF4D97"/>
    <w:rPr>
      <w:rFonts w:ascii="Segoe UI" w:hAnsi="Segoe UI" w:cs="Segoe UI"/>
      <w:kern w:val="0"/>
      <w:sz w:val="20"/>
      <w:szCs w:val="20"/>
      <w14:ligatures w14:val="none"/>
    </w:rPr>
  </w:style>
  <w:style w:type="paragraph" w:customStyle="1" w:styleId="CaptionFigure-QS">
    <w:name w:val="Caption/Figure-QS"/>
    <w:basedOn w:val="CaptionTable-QS"/>
    <w:next w:val="Normal"/>
    <w:uiPriority w:val="10"/>
    <w:qFormat/>
    <w:rsid w:val="00EF4D97"/>
    <w:pPr>
      <w:keepNext w:val="0"/>
      <w:spacing w:before="60"/>
    </w:pPr>
    <w:rPr>
      <w:rFonts w:cs="Segoe UI"/>
    </w:rPr>
  </w:style>
  <w:style w:type="paragraph" w:customStyle="1" w:styleId="H0-QSNotinTOC">
    <w:name w:val="H0-QS (Not in TOC)"/>
    <w:basedOn w:val="H0-QS"/>
    <w:uiPriority w:val="1"/>
    <w:qFormat/>
    <w:rsid w:val="00EF4D97"/>
  </w:style>
  <w:style w:type="paragraph" w:styleId="Caption">
    <w:name w:val="caption"/>
    <w:next w:val="Normal"/>
    <w:uiPriority w:val="35"/>
    <w:qFormat/>
    <w:rsid w:val="00EF4D97"/>
    <w:pPr>
      <w:keepNext/>
      <w:spacing w:before="120" w:after="120"/>
      <w:jc w:val="center"/>
    </w:pPr>
    <w:rPr>
      <w:rFonts w:ascii="Arial" w:hAnsi="Arial" w:cs="Arial"/>
      <w:b/>
      <w:iCs/>
      <w:noProof/>
      <w:kern w:val="0"/>
      <w:szCs w:val="28"/>
      <w:lang w:val="fr-FR"/>
      <w14:ligatures w14:val="none"/>
    </w:rPr>
  </w:style>
  <w:style w:type="character" w:styleId="CommentReference">
    <w:name w:val="annotation reference"/>
    <w:basedOn w:val="DefaultParagraphFont"/>
    <w:uiPriority w:val="99"/>
    <w:semiHidden/>
    <w:unhideWhenUsed/>
    <w:rsid w:val="00EF4D97"/>
    <w:rPr>
      <w:sz w:val="16"/>
      <w:szCs w:val="16"/>
    </w:rPr>
  </w:style>
  <w:style w:type="paragraph" w:styleId="CommentText">
    <w:name w:val="annotation text"/>
    <w:basedOn w:val="Normal"/>
    <w:link w:val="CommentTextChar"/>
    <w:uiPriority w:val="99"/>
    <w:unhideWhenUsed/>
    <w:rsid w:val="00EF4D97"/>
    <w:rPr>
      <w:szCs w:val="20"/>
    </w:rPr>
  </w:style>
  <w:style w:type="character" w:customStyle="1" w:styleId="CommentTextChar">
    <w:name w:val="Comment Text Char"/>
    <w:basedOn w:val="DefaultParagraphFont"/>
    <w:link w:val="CommentText"/>
    <w:uiPriority w:val="99"/>
    <w:rsid w:val="00EF4D97"/>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EF4D97"/>
    <w:rPr>
      <w:b/>
      <w:bCs/>
    </w:rPr>
  </w:style>
  <w:style w:type="character" w:customStyle="1" w:styleId="CommentSubjectChar">
    <w:name w:val="Comment Subject Char"/>
    <w:basedOn w:val="CommentTextChar"/>
    <w:link w:val="CommentSubject"/>
    <w:uiPriority w:val="99"/>
    <w:semiHidden/>
    <w:rsid w:val="00EF4D97"/>
    <w:rPr>
      <w:rFonts w:ascii="Segoe UI" w:hAnsi="Segoe UI"/>
      <w:b/>
      <w:bCs/>
      <w:sz w:val="20"/>
      <w:szCs w:val="20"/>
    </w:rPr>
  </w:style>
  <w:style w:type="table" w:styleId="PlainTable2">
    <w:name w:val="Plain Table 2"/>
    <w:basedOn w:val="TableNormal"/>
    <w:uiPriority w:val="42"/>
    <w:rsid w:val="00EF4D9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ppendix-QS">
    <w:name w:val="Appendix-QS"/>
    <w:basedOn w:val="Normal"/>
    <w:link w:val="Appendix-QSChar"/>
    <w:uiPriority w:val="1"/>
    <w:semiHidden/>
    <w:qFormat/>
    <w:rsid w:val="00EF4D97"/>
    <w:pPr>
      <w:keepNext/>
      <w:pageBreakBefore/>
      <w:spacing w:before="360" w:after="60"/>
    </w:pPr>
    <w:rPr>
      <w:rFonts w:eastAsia="Times New Roman" w:cs="Times New Roman"/>
      <w:b/>
      <w:bCs/>
      <w:kern w:val="0"/>
      <w:sz w:val="24"/>
      <w:szCs w:val="32"/>
      <w14:ligatures w14:val="none"/>
    </w:rPr>
  </w:style>
  <w:style w:type="character" w:customStyle="1" w:styleId="Appendix-QSChar">
    <w:name w:val="Appendix-QS Char"/>
    <w:basedOn w:val="DefaultParagraphFont"/>
    <w:link w:val="Appendix-QS"/>
    <w:uiPriority w:val="1"/>
    <w:semiHidden/>
    <w:rsid w:val="00EF4D97"/>
    <w:rPr>
      <w:rFonts w:ascii="Segoe UI" w:eastAsia="Times New Roman" w:hAnsi="Segoe UI" w:cs="Times New Roman"/>
      <w:b/>
      <w:bCs/>
      <w:kern w:val="0"/>
      <w:szCs w:val="32"/>
      <w14:ligatures w14:val="none"/>
    </w:rPr>
  </w:style>
  <w:style w:type="paragraph" w:customStyle="1" w:styleId="GenericHeading">
    <w:name w:val="Generic Heading"/>
    <w:basedOn w:val="Normal"/>
    <w:link w:val="GenericHeadingChar"/>
    <w:uiPriority w:val="3"/>
    <w:semiHidden/>
    <w:rsid w:val="00EF4D97"/>
    <w:pPr>
      <w:ind w:left="792" w:hanging="734"/>
      <w:outlineLvl w:val="0"/>
    </w:pPr>
    <w:rPr>
      <w:rFonts w:cs="Segoe UI"/>
      <w:b/>
      <w:bCs/>
      <w:noProof/>
      <w:kern w:val="0"/>
      <w:szCs w:val="28"/>
      <w14:ligatures w14:val="none"/>
    </w:rPr>
  </w:style>
  <w:style w:type="character" w:customStyle="1" w:styleId="GenericHeadingChar">
    <w:name w:val="Generic Heading Char"/>
    <w:basedOn w:val="DefaultParagraphFont"/>
    <w:link w:val="GenericHeading"/>
    <w:uiPriority w:val="3"/>
    <w:semiHidden/>
    <w:rsid w:val="00EF4D97"/>
    <w:rPr>
      <w:rFonts w:ascii="Segoe UI" w:hAnsi="Segoe UI" w:cs="Segoe UI"/>
      <w:b/>
      <w:bCs/>
      <w:noProof/>
      <w:kern w:val="0"/>
      <w:sz w:val="20"/>
      <w:szCs w:val="28"/>
      <w14:ligatures w14:val="none"/>
    </w:rPr>
  </w:style>
  <w:style w:type="paragraph" w:styleId="TOC2">
    <w:name w:val="toc 2"/>
    <w:basedOn w:val="Normal"/>
    <w:next w:val="Normal"/>
    <w:autoRedefine/>
    <w:uiPriority w:val="39"/>
    <w:rsid w:val="00EF4D97"/>
    <w:pPr>
      <w:tabs>
        <w:tab w:val="left" w:pos="1170"/>
        <w:tab w:val="right" w:leader="dot" w:pos="10530"/>
      </w:tabs>
      <w:spacing w:after="100"/>
      <w:ind w:left="1620" w:hanging="1080"/>
    </w:pPr>
    <w:rPr>
      <w:rFonts w:cs="Arial"/>
      <w:szCs w:val="20"/>
    </w:rPr>
  </w:style>
  <w:style w:type="paragraph" w:styleId="TOC3">
    <w:name w:val="toc 3"/>
    <w:basedOn w:val="Normal"/>
    <w:next w:val="Normal"/>
    <w:autoRedefine/>
    <w:uiPriority w:val="46"/>
    <w:semiHidden/>
    <w:rsid w:val="00EF4D97"/>
    <w:pPr>
      <w:spacing w:after="100"/>
      <w:ind w:left="400"/>
    </w:pPr>
    <w:rPr>
      <w:rFonts w:cs="Arial"/>
      <w:szCs w:val="20"/>
    </w:rPr>
  </w:style>
  <w:style w:type="paragraph" w:customStyle="1" w:styleId="H0-QS">
    <w:name w:val="H0-QS"/>
    <w:basedOn w:val="Normal"/>
    <w:next w:val="BodyTxt-QS"/>
    <w:link w:val="H0-QSChar"/>
    <w:uiPriority w:val="1"/>
    <w:qFormat/>
    <w:rsid w:val="00EF4D97"/>
    <w:pPr>
      <w:keepNext/>
      <w:spacing w:before="360" w:after="60"/>
      <w:ind w:left="792" w:hanging="734"/>
    </w:pPr>
    <w:rPr>
      <w:rFonts w:cs="Segoe UI"/>
      <w:b/>
      <w:bCs/>
      <w:caps/>
      <w:color w:val="000000" w:themeColor="text1"/>
      <w:kern w:val="0"/>
      <w:sz w:val="24"/>
      <w:szCs w:val="28"/>
      <w14:ligatures w14:val="none"/>
    </w:rPr>
  </w:style>
  <w:style w:type="character" w:customStyle="1" w:styleId="H0-QSChar">
    <w:name w:val="H0-QS Char"/>
    <w:basedOn w:val="DefaultParagraphFont"/>
    <w:link w:val="H0-QS"/>
    <w:uiPriority w:val="1"/>
    <w:rsid w:val="00EF4D97"/>
    <w:rPr>
      <w:rFonts w:ascii="Segoe UI" w:hAnsi="Segoe UI" w:cs="Segoe UI"/>
      <w:b/>
      <w:bCs/>
      <w:caps/>
      <w:color w:val="000000" w:themeColor="text1"/>
      <w:kern w:val="0"/>
      <w:szCs w:val="28"/>
      <w14:ligatures w14:val="none"/>
    </w:rPr>
  </w:style>
  <w:style w:type="character" w:customStyle="1" w:styleId="TableTxt-QSChar">
    <w:name w:val="TableTxt-QS Char"/>
    <w:basedOn w:val="DefaultParagraphFont"/>
    <w:link w:val="TableTxt-QS"/>
    <w:uiPriority w:val="11"/>
    <w:rsid w:val="00EF4D97"/>
    <w:rPr>
      <w:rFonts w:ascii="Segoe UI" w:hAnsi="Segoe UI" w:cs="Segoe UI"/>
      <w:kern w:val="0"/>
      <w:sz w:val="20"/>
      <w:szCs w:val="20"/>
      <w14:ligatures w14:val="none"/>
    </w:rPr>
  </w:style>
  <w:style w:type="paragraph" w:customStyle="1" w:styleId="CaptionTable-QS">
    <w:name w:val="Caption/Table-QS"/>
    <w:basedOn w:val="Normal"/>
    <w:next w:val="Normal"/>
    <w:link w:val="CaptionTable-QSChar"/>
    <w:uiPriority w:val="10"/>
    <w:qFormat/>
    <w:rsid w:val="00EF4D97"/>
    <w:pPr>
      <w:keepNext/>
      <w:jc w:val="center"/>
    </w:pPr>
    <w:rPr>
      <w:rFonts w:cs="Arial"/>
      <w:b/>
      <w:iCs/>
      <w:noProof/>
      <w:kern w:val="0"/>
      <w:szCs w:val="28"/>
      <w:lang w:val="fr-FR"/>
      <w14:ligatures w14:val="none"/>
    </w:rPr>
  </w:style>
  <w:style w:type="character" w:customStyle="1" w:styleId="CaptionTable-QSChar">
    <w:name w:val="Caption/Table-QS Char"/>
    <w:basedOn w:val="DefaultParagraphFont"/>
    <w:link w:val="CaptionTable-QS"/>
    <w:uiPriority w:val="10"/>
    <w:rsid w:val="00EF4D97"/>
    <w:rPr>
      <w:rFonts w:ascii="Segoe UI" w:hAnsi="Segoe UI" w:cs="Arial"/>
      <w:b/>
      <w:iCs/>
      <w:noProof/>
      <w:kern w:val="0"/>
      <w:sz w:val="20"/>
      <w:szCs w:val="28"/>
      <w:lang w:val="fr-FR"/>
      <w14:ligatures w14:val="none"/>
    </w:rPr>
  </w:style>
  <w:style w:type="character" w:customStyle="1" w:styleId="H1-QSChar">
    <w:name w:val="H1-QS Char"/>
    <w:basedOn w:val="DefaultParagraphFont"/>
    <w:link w:val="H1-QS"/>
    <w:uiPriority w:val="5"/>
    <w:rsid w:val="00EF4D97"/>
    <w:rPr>
      <w:rFonts w:ascii="Segoe UI" w:eastAsia="Times New Roman" w:hAnsi="Segoe UI" w:cs="Segoe UI"/>
      <w:b/>
      <w:bCs/>
      <w:kern w:val="32"/>
      <w14:ligatures w14:val="none"/>
    </w:rPr>
  </w:style>
  <w:style w:type="character" w:customStyle="1" w:styleId="H2-QSChar">
    <w:name w:val="H2-QS Char"/>
    <w:basedOn w:val="H1-QSChar"/>
    <w:link w:val="H2-QS"/>
    <w:uiPriority w:val="29"/>
    <w:rsid w:val="00EF4D97"/>
    <w:rPr>
      <w:rFonts w:ascii="Segoe UI" w:eastAsia="Times New Roman" w:hAnsi="Segoe UI" w:cs="Segoe UI"/>
      <w:b/>
      <w:bCs/>
      <w:iCs/>
      <w:kern w:val="0"/>
      <w:sz w:val="22"/>
      <w14:ligatures w14:val="none"/>
    </w:rPr>
  </w:style>
  <w:style w:type="paragraph" w:customStyle="1" w:styleId="BodyTxt-Bullet-QS">
    <w:name w:val="BodyTxt-Bullet-QS"/>
    <w:link w:val="BodyTxt-Bullet-QSChar"/>
    <w:uiPriority w:val="8"/>
    <w:qFormat/>
    <w:rsid w:val="00EF4D97"/>
    <w:pPr>
      <w:numPr>
        <w:numId w:val="3"/>
      </w:numPr>
      <w:spacing w:before="120" w:after="120"/>
      <w:ind w:left="1080"/>
    </w:pPr>
    <w:rPr>
      <w:rFonts w:ascii="Segoe UI" w:eastAsia="Times New Roman" w:hAnsi="Segoe UI" w:cs="Segoe UI"/>
      <w:bCs/>
      <w:iCs/>
      <w:kern w:val="0"/>
      <w:sz w:val="20"/>
      <w:szCs w:val="20"/>
      <w14:ligatures w14:val="none"/>
    </w:rPr>
  </w:style>
  <w:style w:type="paragraph" w:customStyle="1" w:styleId="BodyTxt-Bullet2-QS">
    <w:name w:val="BodyTxt-Bullet(2)-QS"/>
    <w:link w:val="BodyTxt-Bullet2-QSChar"/>
    <w:uiPriority w:val="9"/>
    <w:qFormat/>
    <w:rsid w:val="00EF4D97"/>
    <w:pPr>
      <w:numPr>
        <w:ilvl w:val="1"/>
        <w:numId w:val="4"/>
      </w:numPr>
      <w:spacing w:before="120" w:after="120"/>
    </w:pPr>
    <w:rPr>
      <w:rFonts w:ascii="Segoe UI" w:eastAsia="Times New Roman" w:hAnsi="Segoe UI" w:cs="Segoe UI"/>
      <w:iCs/>
      <w:kern w:val="0"/>
      <w:sz w:val="20"/>
      <w:szCs w:val="20"/>
      <w14:ligatures w14:val="none"/>
    </w:rPr>
  </w:style>
  <w:style w:type="character" w:customStyle="1" w:styleId="BodyTxt-Bullet-QSChar">
    <w:name w:val="BodyTxt-Bullet-QS Char"/>
    <w:basedOn w:val="H2-QSChar"/>
    <w:link w:val="BodyTxt-Bullet-QS"/>
    <w:uiPriority w:val="8"/>
    <w:rsid w:val="00EF4D97"/>
    <w:rPr>
      <w:rFonts w:ascii="Segoe UI" w:eastAsia="Times New Roman" w:hAnsi="Segoe UI" w:cs="Segoe UI"/>
      <w:b w:val="0"/>
      <w:bCs/>
      <w:iCs/>
      <w:kern w:val="0"/>
      <w:sz w:val="20"/>
      <w:szCs w:val="20"/>
      <w14:ligatures w14:val="none"/>
    </w:rPr>
  </w:style>
  <w:style w:type="character" w:customStyle="1" w:styleId="BodyTxt-Bullet2-QSChar">
    <w:name w:val="BodyTxt-Bullet(2)-QS Char"/>
    <w:basedOn w:val="H2-QSChar"/>
    <w:link w:val="BodyTxt-Bullet2-QS"/>
    <w:uiPriority w:val="9"/>
    <w:rsid w:val="00EF4D97"/>
    <w:rPr>
      <w:rFonts w:ascii="Segoe UI" w:eastAsia="Times New Roman" w:hAnsi="Segoe UI" w:cs="Segoe UI"/>
      <w:b w:val="0"/>
      <w:bCs w:val="0"/>
      <w:iCs/>
      <w:kern w:val="0"/>
      <w:sz w:val="20"/>
      <w:szCs w:val="20"/>
      <w14:ligatures w14:val="none"/>
    </w:rPr>
  </w:style>
  <w:style w:type="character" w:styleId="FollowedHyperlink">
    <w:name w:val="FollowedHyperlink"/>
    <w:basedOn w:val="DefaultParagraphFont"/>
    <w:uiPriority w:val="99"/>
    <w:semiHidden/>
    <w:unhideWhenUsed/>
    <w:rsid w:val="00EF4D97"/>
    <w:rPr>
      <w:color w:val="96607D" w:themeColor="followedHyperlink"/>
      <w:u w:val="single"/>
    </w:rPr>
  </w:style>
  <w:style w:type="paragraph" w:customStyle="1" w:styleId="L1-Step-QS">
    <w:name w:val="L1-Step#-QS"/>
    <w:basedOn w:val="Heading2"/>
    <w:uiPriority w:val="19"/>
    <w:rsid w:val="00EF4D97"/>
    <w:pPr>
      <w:keepNext w:val="0"/>
      <w:keepLines/>
      <w:tabs>
        <w:tab w:val="clear" w:pos="1440"/>
        <w:tab w:val="num" w:pos="720"/>
      </w:tabs>
      <w:spacing w:before="120" w:after="120"/>
    </w:pPr>
    <w:rPr>
      <w:b w:val="0"/>
      <w:szCs w:val="20"/>
    </w:rPr>
  </w:style>
  <w:style w:type="paragraph" w:customStyle="1" w:styleId="L2-Step-QS">
    <w:name w:val="L2-Step#-QS"/>
    <w:basedOn w:val="Heading3"/>
    <w:uiPriority w:val="30"/>
    <w:rsid w:val="00EF4D97"/>
    <w:pPr>
      <w:keepNext w:val="0"/>
      <w:tabs>
        <w:tab w:val="clear" w:pos="1530"/>
        <w:tab w:val="num" w:pos="1440"/>
      </w:tabs>
      <w:spacing w:before="120" w:after="120"/>
      <w:ind w:left="1440"/>
    </w:pPr>
    <w:rPr>
      <w:rFonts w:cs="Segoe UI"/>
      <w:b w:val="0"/>
      <w:sz w:val="20"/>
      <w:szCs w:val="22"/>
    </w:rPr>
  </w:style>
  <w:style w:type="paragraph" w:customStyle="1" w:styleId="L1-alpha-QS">
    <w:name w:val="L1-alpha-QS"/>
    <w:basedOn w:val="Normal"/>
    <w:uiPriority w:val="23"/>
    <w:rsid w:val="00EF4D97"/>
    <w:pPr>
      <w:keepLines/>
      <w:numPr>
        <w:numId w:val="5"/>
      </w:numPr>
      <w:tabs>
        <w:tab w:val="clear" w:pos="1267"/>
        <w:tab w:val="num" w:pos="1080"/>
      </w:tabs>
      <w:ind w:left="1080" w:hanging="360"/>
    </w:pPr>
    <w:rPr>
      <w:rFonts w:eastAsia="Times New Roman" w:cs="Segoe UI"/>
      <w:kern w:val="0"/>
      <w:szCs w:val="20"/>
      <w14:ligatures w14:val="none"/>
    </w:rPr>
  </w:style>
  <w:style w:type="paragraph" w:customStyle="1" w:styleId="L1-bullet-QS">
    <w:name w:val="L1-bullet-QS"/>
    <w:basedOn w:val="Normal"/>
    <w:uiPriority w:val="20"/>
    <w:rsid w:val="00EF4D97"/>
    <w:pPr>
      <w:keepLines/>
      <w:numPr>
        <w:numId w:val="6"/>
      </w:numPr>
      <w:tabs>
        <w:tab w:val="left" w:pos="1080"/>
      </w:tabs>
      <w:ind w:left="1080" w:hanging="360"/>
    </w:pPr>
    <w:rPr>
      <w:rFonts w:eastAsia="Times New Roman" w:cs="Segoe UI"/>
      <w:kern w:val="0"/>
      <w:szCs w:val="20"/>
      <w14:ligatures w14:val="none"/>
    </w:rPr>
  </w:style>
  <w:style w:type="paragraph" w:customStyle="1" w:styleId="L1-bullet2-QS">
    <w:name w:val="L1-bullet(2)-QS"/>
    <w:basedOn w:val="Normal"/>
    <w:uiPriority w:val="21"/>
    <w:rsid w:val="00EF4D97"/>
    <w:pPr>
      <w:keepLines/>
      <w:numPr>
        <w:numId w:val="7"/>
      </w:numPr>
      <w:tabs>
        <w:tab w:val="clear" w:pos="1627"/>
        <w:tab w:val="num" w:pos="1710"/>
      </w:tabs>
      <w:ind w:left="1440" w:hanging="360"/>
    </w:pPr>
    <w:rPr>
      <w:rFonts w:eastAsia="Times New Roman" w:cs="Segoe UI"/>
      <w:kern w:val="0"/>
      <w:szCs w:val="20"/>
      <w14:ligatures w14:val="none"/>
    </w:rPr>
  </w:style>
  <w:style w:type="paragraph" w:customStyle="1" w:styleId="L2-bullet-QS">
    <w:name w:val="L2-bullet-QS"/>
    <w:basedOn w:val="Normal"/>
    <w:uiPriority w:val="31"/>
    <w:rsid w:val="00EF4D97"/>
    <w:pPr>
      <w:keepLines/>
      <w:numPr>
        <w:ilvl w:val="1"/>
        <w:numId w:val="10"/>
      </w:numPr>
      <w:tabs>
        <w:tab w:val="left" w:pos="1800"/>
        <w:tab w:val="left" w:pos="2250"/>
        <w:tab w:val="num" w:pos="2347"/>
      </w:tabs>
      <w:ind w:left="1800"/>
    </w:pPr>
    <w:rPr>
      <w:rFonts w:eastAsia="Times New Roman" w:cs="Segoe UI"/>
      <w:kern w:val="0"/>
      <w:szCs w:val="20"/>
      <w14:ligatures w14:val="none"/>
    </w:rPr>
  </w:style>
  <w:style w:type="character" w:styleId="PageNumber">
    <w:name w:val="page number"/>
    <w:basedOn w:val="DefaultParagraphFont"/>
    <w:uiPriority w:val="99"/>
    <w:unhideWhenUsed/>
    <w:rsid w:val="00EF4D97"/>
  </w:style>
  <w:style w:type="paragraph" w:customStyle="1" w:styleId="L1-num-QS">
    <w:name w:val="L1-num-QS"/>
    <w:basedOn w:val="Normal"/>
    <w:uiPriority w:val="26"/>
    <w:rsid w:val="00EF4D97"/>
    <w:pPr>
      <w:keepLines/>
      <w:numPr>
        <w:numId w:val="8"/>
      </w:numPr>
      <w:tabs>
        <w:tab w:val="clear" w:pos="1800"/>
        <w:tab w:val="num" w:pos="1170"/>
      </w:tabs>
      <w:ind w:left="1440" w:hanging="360"/>
    </w:pPr>
    <w:rPr>
      <w:rFonts w:eastAsia="Times New Roman" w:cs="Segoe UI"/>
      <w:noProof/>
      <w:kern w:val="0"/>
      <w:szCs w:val="20"/>
    </w:rPr>
  </w:style>
  <w:style w:type="paragraph" w:customStyle="1" w:styleId="L2-alpha-QS">
    <w:name w:val="L2-alpha-QS"/>
    <w:basedOn w:val="Normal"/>
    <w:uiPriority w:val="34"/>
    <w:rsid w:val="00EF4D97"/>
    <w:pPr>
      <w:keepLines/>
      <w:numPr>
        <w:numId w:val="9"/>
      </w:numPr>
      <w:tabs>
        <w:tab w:val="clear" w:pos="2074"/>
        <w:tab w:val="num" w:pos="1530"/>
      </w:tabs>
      <w:ind w:left="1800" w:hanging="360"/>
    </w:pPr>
    <w:rPr>
      <w:rFonts w:eastAsia="Times New Roman" w:cs="Segoe UI"/>
      <w:color w:val="000000"/>
      <w:kern w:val="0"/>
      <w:szCs w:val="16"/>
      <w14:ligatures w14:val="none"/>
    </w:rPr>
  </w:style>
  <w:style w:type="paragraph" w:customStyle="1" w:styleId="L2-bullet2-QS">
    <w:name w:val="L2-bullet(2)-QS"/>
    <w:basedOn w:val="Normal"/>
    <w:uiPriority w:val="32"/>
    <w:rsid w:val="00EF4D97"/>
    <w:pPr>
      <w:keepLines/>
      <w:numPr>
        <w:ilvl w:val="2"/>
        <w:numId w:val="10"/>
      </w:numPr>
      <w:tabs>
        <w:tab w:val="clear" w:pos="2340"/>
        <w:tab w:val="num" w:pos="1890"/>
      </w:tabs>
      <w:ind w:left="2160"/>
    </w:pPr>
    <w:rPr>
      <w:rFonts w:eastAsia="Times New Roman" w:cs="Segoe UI"/>
      <w:kern w:val="0"/>
      <w:szCs w:val="20"/>
      <w14:ligatures w14:val="none"/>
    </w:rPr>
  </w:style>
  <w:style w:type="paragraph" w:customStyle="1" w:styleId="L2-num-QS">
    <w:name w:val="L2-num-QS"/>
    <w:basedOn w:val="Normal"/>
    <w:uiPriority w:val="35"/>
    <w:rsid w:val="00EF4D97"/>
    <w:pPr>
      <w:keepLines/>
      <w:numPr>
        <w:numId w:val="11"/>
      </w:numPr>
      <w:tabs>
        <w:tab w:val="clear" w:pos="2606"/>
        <w:tab w:val="num" w:pos="1890"/>
      </w:tabs>
      <w:ind w:left="2160" w:hanging="360"/>
    </w:pPr>
    <w:rPr>
      <w:rFonts w:eastAsia="Times New Roman" w:cs="Segoe UI"/>
      <w:kern w:val="0"/>
      <w:szCs w:val="20"/>
      <w14:ligatures w14:val="none"/>
    </w:rPr>
  </w:style>
  <w:style w:type="paragraph" w:customStyle="1" w:styleId="normal00">
    <w:name w:val="normal0/0"/>
    <w:basedOn w:val="Normal"/>
    <w:rsid w:val="00EF4D97"/>
    <w:pPr>
      <w:spacing w:before="0" w:after="0"/>
    </w:pPr>
    <w:rPr>
      <w:rFonts w:ascii="Times New Roman" w:eastAsia="Times New Roman" w:hAnsi="Times New Roman" w:cs="Times New Roman"/>
      <w:kern w:val="0"/>
      <w:sz w:val="24"/>
      <w14:ligatures w14:val="none"/>
    </w:rPr>
  </w:style>
  <w:style w:type="paragraph" w:customStyle="1" w:styleId="BodyTxt-Bullet3-QS">
    <w:name w:val="BodyTxt-Bullet(3)-QS"/>
    <w:basedOn w:val="ListParagraph"/>
    <w:uiPriority w:val="9"/>
    <w:qFormat/>
    <w:rsid w:val="00EF4D97"/>
    <w:pPr>
      <w:numPr>
        <w:numId w:val="19"/>
      </w:numPr>
      <w:tabs>
        <w:tab w:val="left" w:pos="1800"/>
      </w:tabs>
      <w:ind w:left="1800"/>
      <w:contextualSpacing w:val="0"/>
    </w:pPr>
    <w:rPr>
      <w:rFonts w:cs="Times New Roman"/>
      <w:kern w:val="0"/>
      <w:szCs w:val="20"/>
      <w14:ligatures w14:val="none"/>
    </w:rPr>
  </w:style>
  <w:style w:type="character" w:styleId="SubtleEmphasis">
    <w:name w:val="Subtle Emphasis"/>
    <w:basedOn w:val="DefaultParagraphFont"/>
    <w:uiPriority w:val="19"/>
    <w:semiHidden/>
    <w:rsid w:val="00EF4D97"/>
    <w:rPr>
      <w:i/>
      <w:iCs/>
      <w:color w:val="404040" w:themeColor="text1" w:themeTint="BF"/>
    </w:rPr>
  </w:style>
  <w:style w:type="paragraph" w:customStyle="1" w:styleId="TableTxt-Bullet3-QS">
    <w:name w:val="TableTxt-Bullet(3)-QS"/>
    <w:basedOn w:val="BodyTxt-Bullet3-QS"/>
    <w:uiPriority w:val="14"/>
    <w:qFormat/>
    <w:rsid w:val="00EF4D97"/>
    <w:pPr>
      <w:tabs>
        <w:tab w:val="clear" w:pos="1800"/>
        <w:tab w:val="left" w:pos="1118"/>
      </w:tabs>
      <w:ind w:left="1118"/>
    </w:pPr>
  </w:style>
  <w:style w:type="paragraph" w:customStyle="1" w:styleId="TableTxt-alpha-Bullet-QS">
    <w:name w:val="TableTxt-alpha-Bullet-QS"/>
    <w:basedOn w:val="ListParagraph"/>
    <w:uiPriority w:val="16"/>
    <w:qFormat/>
    <w:rsid w:val="00EF4D97"/>
    <w:pPr>
      <w:numPr>
        <w:numId w:val="21"/>
      </w:numPr>
      <w:ind w:left="662" w:hanging="270"/>
    </w:pPr>
    <w:rPr>
      <w:rFonts w:cs="Times New Roman"/>
      <w:kern w:val="0"/>
      <w:szCs w:val="20"/>
      <w14:ligatures w14:val="none"/>
    </w:rPr>
  </w:style>
  <w:style w:type="paragraph" w:customStyle="1" w:styleId="TableTxt-num-Bullet-QS">
    <w:name w:val="TableTxt-num-Bullet-QS"/>
    <w:basedOn w:val="ListParagraph"/>
    <w:uiPriority w:val="18"/>
    <w:qFormat/>
    <w:rsid w:val="00EF4D97"/>
    <w:pPr>
      <w:numPr>
        <w:numId w:val="17"/>
      </w:numPr>
    </w:pPr>
    <w:rPr>
      <w:rFonts w:cs="Times New Roman"/>
      <w:kern w:val="0"/>
      <w:szCs w:val="20"/>
      <w14:ligatures w14:val="none"/>
    </w:rPr>
  </w:style>
  <w:style w:type="paragraph" w:customStyle="1" w:styleId="L2-alpha-Bullet-QS">
    <w:name w:val="L2-alpha-Bullet-QS"/>
    <w:basedOn w:val="ListParagraph"/>
    <w:uiPriority w:val="35"/>
    <w:qFormat/>
    <w:rsid w:val="00EF4D97"/>
    <w:pPr>
      <w:numPr>
        <w:numId w:val="23"/>
      </w:numPr>
      <w:ind w:left="2160"/>
      <w:contextualSpacing w:val="0"/>
    </w:pPr>
  </w:style>
  <w:style w:type="paragraph" w:customStyle="1" w:styleId="L2-num-Bullet-QS">
    <w:name w:val="L2-num-Bullet-QS"/>
    <w:basedOn w:val="ListParagraph"/>
    <w:uiPriority w:val="36"/>
    <w:qFormat/>
    <w:rsid w:val="00EF4D97"/>
    <w:pPr>
      <w:numPr>
        <w:numId w:val="24"/>
      </w:numPr>
      <w:ind w:left="2520"/>
      <w:contextualSpacing w:val="0"/>
    </w:pPr>
  </w:style>
  <w:style w:type="paragraph" w:customStyle="1" w:styleId="L1-alpha-Bullet-QS">
    <w:name w:val="L1-alpha-Bullet-QS"/>
    <w:basedOn w:val="ListParagraph"/>
    <w:uiPriority w:val="24"/>
    <w:qFormat/>
    <w:rsid w:val="00EF4D97"/>
    <w:pPr>
      <w:numPr>
        <w:numId w:val="22"/>
      </w:numPr>
      <w:ind w:left="1440"/>
    </w:pPr>
  </w:style>
  <w:style w:type="paragraph" w:customStyle="1" w:styleId="L1-num-Bullet-QS">
    <w:name w:val="L1-num-Bullet-QS"/>
    <w:basedOn w:val="ListParagraph"/>
    <w:uiPriority w:val="27"/>
    <w:qFormat/>
    <w:rsid w:val="00EF4D97"/>
    <w:pPr>
      <w:numPr>
        <w:numId w:val="18"/>
      </w:numPr>
      <w:ind w:left="1800"/>
    </w:pPr>
  </w:style>
  <w:style w:type="paragraph" w:customStyle="1" w:styleId="H2-SA-QS">
    <w:name w:val="H2-S/A#-QS"/>
    <w:basedOn w:val="Heading3"/>
    <w:uiPriority w:val="29"/>
    <w:qFormat/>
    <w:rsid w:val="00EF4D97"/>
    <w:pPr>
      <w:keepNext w:val="0"/>
      <w:tabs>
        <w:tab w:val="clear" w:pos="1530"/>
        <w:tab w:val="left" w:pos="0"/>
      </w:tabs>
      <w:spacing w:before="120" w:after="120"/>
      <w:ind w:left="0" w:firstLine="0"/>
    </w:pPr>
    <w:rPr>
      <w:b w:val="0"/>
    </w:rPr>
  </w:style>
  <w:style w:type="paragraph" w:customStyle="1" w:styleId="Normal000">
    <w:name w:val="Normal0/0"/>
    <w:basedOn w:val="Normal"/>
    <w:rsid w:val="00EF4D97"/>
    <w:pPr>
      <w:spacing w:before="0" w:after="0"/>
    </w:pPr>
    <w:rPr>
      <w:rFonts w:eastAsia="Times New Roman" w:cs="Times New Roman"/>
      <w:kern w:val="0"/>
      <w14:ligatures w14:val="none"/>
    </w:rPr>
  </w:style>
  <w:style w:type="paragraph" w:customStyle="1" w:styleId="H0-BodyText">
    <w:name w:val="H0-BodyText"/>
    <w:link w:val="H0-BodyTextChar"/>
    <w:uiPriority w:val="2"/>
    <w:qFormat/>
    <w:rsid w:val="00EF4D97"/>
    <w:pPr>
      <w:spacing w:before="120" w:after="120"/>
      <w:ind w:left="58"/>
    </w:pPr>
    <w:rPr>
      <w:rFonts w:ascii="Segoe UI" w:hAnsi="Segoe UI" w:cs="Segoe UI"/>
      <w:kern w:val="0"/>
      <w:sz w:val="20"/>
      <w:szCs w:val="20"/>
      <w14:ligatures w14:val="none"/>
    </w:rPr>
  </w:style>
  <w:style w:type="character" w:customStyle="1" w:styleId="H0-BodyTextChar">
    <w:name w:val="H0-BodyText Char"/>
    <w:basedOn w:val="DefaultParagraphFont"/>
    <w:link w:val="H0-BodyText"/>
    <w:uiPriority w:val="2"/>
    <w:rsid w:val="00EF4D97"/>
    <w:rPr>
      <w:rFonts w:ascii="Segoe UI" w:hAnsi="Segoe UI" w:cs="Segoe UI"/>
      <w:kern w:val="0"/>
      <w:sz w:val="20"/>
      <w:szCs w:val="20"/>
      <w14:ligatures w14:val="none"/>
    </w:rPr>
  </w:style>
  <w:style w:type="paragraph" w:customStyle="1" w:styleId="H0-BodyTxt-Bullet-QS">
    <w:name w:val="H0-BodyTxt-Bullet-QS"/>
    <w:basedOn w:val="H0-BodyText"/>
    <w:link w:val="H0-BodyTxt-Bullet-QSChar"/>
    <w:uiPriority w:val="4"/>
    <w:qFormat/>
    <w:rsid w:val="00EF4D97"/>
    <w:pPr>
      <w:numPr>
        <w:numId w:val="25"/>
      </w:numPr>
    </w:pPr>
  </w:style>
  <w:style w:type="character" w:customStyle="1" w:styleId="H0-BodyTxt-Bullet-QSChar">
    <w:name w:val="H0-BodyTxt-Bullet-QS Char"/>
    <w:basedOn w:val="H0-BodyTextChar"/>
    <w:link w:val="H0-BodyTxt-Bullet-QS"/>
    <w:uiPriority w:val="4"/>
    <w:rsid w:val="00EF4D97"/>
    <w:rPr>
      <w:rFonts w:ascii="Segoe UI" w:hAnsi="Segoe UI" w:cs="Segoe UI"/>
      <w:kern w:val="0"/>
      <w:sz w:val="20"/>
      <w:szCs w:val="20"/>
      <w14:ligatures w14:val="none"/>
    </w:rPr>
  </w:style>
  <w:style w:type="paragraph" w:customStyle="1" w:styleId="SOPTitle">
    <w:name w:val="SOP Title"/>
    <w:next w:val="Normal"/>
    <w:semiHidden/>
    <w:locked/>
    <w:rsid w:val="00EF4D97"/>
    <w:pPr>
      <w:keepLines/>
      <w:spacing w:before="60"/>
      <w:jc w:val="center"/>
    </w:pPr>
    <w:rPr>
      <w:rFonts w:ascii="Arial" w:eastAsia="Times New Roman" w:hAnsi="Arial" w:cs="Arial"/>
      <w:b/>
      <w:bCs/>
      <w:kern w:val="0"/>
      <w:sz w:val="32"/>
      <w:szCs w:val="20"/>
      <w14:ligatures w14:val="none"/>
    </w:rPr>
  </w:style>
  <w:style w:type="paragraph" w:customStyle="1" w:styleId="SOPNote">
    <w:name w:val="SOP Note:"/>
    <w:basedOn w:val="Heading4"/>
    <w:semiHidden/>
    <w:locked/>
    <w:rsid w:val="00EF4D97"/>
    <w:pPr>
      <w:keepNext w:val="0"/>
      <w:keepLines w:val="0"/>
      <w:numPr>
        <w:ilvl w:val="0"/>
        <w:numId w:val="0"/>
      </w:numPr>
      <w:tabs>
        <w:tab w:val="left" w:pos="1152"/>
      </w:tabs>
      <w:spacing w:before="240" w:after="120"/>
      <w:ind w:left="1152" w:hanging="1152"/>
      <w:outlineLvl w:val="9"/>
    </w:pPr>
    <w:rPr>
      <w:rFonts w:ascii="Arial" w:eastAsia="Times New Roman" w:hAnsi="Arial" w:cs="Times New Roman"/>
      <w:i w:val="0"/>
      <w:iCs w:val="0"/>
      <w:color w:val="auto"/>
      <w:kern w:val="0"/>
      <w:sz w:val="28"/>
      <w:szCs w:val="20"/>
      <w14:ligatures w14:val="none"/>
    </w:rPr>
  </w:style>
  <w:style w:type="paragraph" w:customStyle="1" w:styleId="DocumentInstructions">
    <w:name w:val="Document Instructions"/>
    <w:next w:val="Normal"/>
    <w:link w:val="DocumentInstructionsChar"/>
    <w:rsid w:val="00C21440"/>
    <w:rPr>
      <w:rFonts w:ascii="Calibri" w:eastAsia="Times New Roman" w:hAnsi="Calibri" w:cs="Times New Roman"/>
      <w:i/>
      <w:color w:val="FF0000"/>
      <w:kern w:val="0"/>
      <w:sz w:val="20"/>
      <w:szCs w:val="20"/>
      <w:lang w:val="en-GB"/>
      <w14:ligatures w14:val="none"/>
    </w:rPr>
  </w:style>
  <w:style w:type="character" w:customStyle="1" w:styleId="DocumentInstructionsChar">
    <w:name w:val="Document Instructions Char"/>
    <w:basedOn w:val="DefaultParagraphFont"/>
    <w:link w:val="DocumentInstructions"/>
    <w:rsid w:val="00C21440"/>
    <w:rPr>
      <w:rFonts w:ascii="Calibri" w:eastAsia="Times New Roman" w:hAnsi="Calibri" w:cs="Times New Roman"/>
      <w:i/>
      <w:color w:val="FF0000"/>
      <w:kern w:val="0"/>
      <w:sz w:val="20"/>
      <w:szCs w:val="20"/>
      <w:lang w:val="en-GB"/>
      <w14:ligatures w14:val="none"/>
    </w:rPr>
  </w:style>
  <w:style w:type="paragraph" w:customStyle="1" w:styleId="ListBulletIndented">
    <w:name w:val="ListBulletIndented"/>
    <w:basedOn w:val="Normal"/>
    <w:rsid w:val="0082674E"/>
    <w:pPr>
      <w:numPr>
        <w:numId w:val="27"/>
      </w:numPr>
      <w:spacing w:before="0"/>
    </w:pPr>
    <w:rPr>
      <w:rFonts w:ascii="Calibri" w:eastAsia="Times New Roman" w:hAnsi="Calibri" w:cs="Times New Roman"/>
      <w:kern w:val="0"/>
      <w:szCs w:val="20"/>
      <w:lang w:val="en-GB"/>
      <w14:ligatures w14:val="none"/>
    </w:rPr>
  </w:style>
  <w:style w:type="paragraph" w:customStyle="1" w:styleId="ListBulletArrow">
    <w:name w:val="List Bullet Arrow"/>
    <w:basedOn w:val="Normal"/>
    <w:rsid w:val="0082674E"/>
    <w:pPr>
      <w:numPr>
        <w:numId w:val="26"/>
      </w:numPr>
    </w:pPr>
    <w:rPr>
      <w:rFonts w:ascii="Calibri" w:eastAsia="Times New Roman" w:hAnsi="Calibri" w:cs="Times New Roman"/>
      <w:kern w:val="0"/>
      <w:szCs w:val="20"/>
      <w:lang w:val="en-GB"/>
      <w14:ligatures w14:val="none"/>
    </w:rPr>
  </w:style>
  <w:style w:type="paragraph" w:customStyle="1" w:styleId="Subheads">
    <w:name w:val="Subheads"/>
    <w:basedOn w:val="Normal"/>
    <w:rsid w:val="0082674E"/>
    <w:pPr>
      <w:spacing w:before="240"/>
    </w:pPr>
    <w:rPr>
      <w:rFonts w:ascii="Calibri" w:eastAsia="Times New Roman" w:hAnsi="Calibri" w:cs="Times New Roman"/>
      <w:b/>
      <w:kern w:val="0"/>
      <w:szCs w:val="32"/>
      <w:lang w:val="en-GB"/>
      <w14:ligatures w14:val="none"/>
    </w:rPr>
  </w:style>
  <w:style w:type="paragraph" w:styleId="ListBullet">
    <w:name w:val="List Bullet"/>
    <w:aliases w:val="UL"/>
    <w:basedOn w:val="Normal"/>
    <w:rsid w:val="00C531DE"/>
    <w:pPr>
      <w:numPr>
        <w:numId w:val="28"/>
      </w:numPr>
      <w:tabs>
        <w:tab w:val="clear" w:pos="360"/>
      </w:tabs>
      <w:spacing w:before="20" w:after="20"/>
      <w:ind w:left="0" w:firstLine="0"/>
    </w:pPr>
    <w:rPr>
      <w:rFonts w:ascii="Calibri" w:eastAsia="Times New Roman" w:hAnsi="Calibri" w:cs="Times New Roman"/>
      <w:kern w:val="0"/>
      <w:szCs w:val="20"/>
      <w:lang w:val="en-GB"/>
      <w14:ligatures w14:val="none"/>
    </w:rPr>
  </w:style>
  <w:style w:type="paragraph" w:customStyle="1" w:styleId="NumberText2">
    <w:name w:val="Number Text 2"/>
    <w:basedOn w:val="BodyText2"/>
    <w:rsid w:val="00083938"/>
    <w:pPr>
      <w:numPr>
        <w:numId w:val="29"/>
      </w:numPr>
      <w:tabs>
        <w:tab w:val="clear" w:pos="1620"/>
        <w:tab w:val="right" w:pos="-90"/>
        <w:tab w:val="left" w:pos="9360"/>
      </w:tabs>
      <w:spacing w:line="240" w:lineRule="auto"/>
      <w:ind w:left="720"/>
    </w:pPr>
    <w:rPr>
      <w:rFonts w:ascii="Calibri" w:eastAsia="Times New Roman" w:hAnsi="Calibri" w:cs="Times New Roman"/>
      <w:bCs/>
      <w:kern w:val="0"/>
      <w:szCs w:val="20"/>
      <w:lang w:val="en-GB"/>
      <w14:ligatures w14:val="none"/>
    </w:rPr>
  </w:style>
  <w:style w:type="paragraph" w:customStyle="1" w:styleId="TableHeaders">
    <w:name w:val="Table Headers"/>
    <w:basedOn w:val="Normal"/>
    <w:autoRedefine/>
    <w:qFormat/>
    <w:rsid w:val="000665CB"/>
    <w:pPr>
      <w:jc w:val="center"/>
    </w:pPr>
    <w:rPr>
      <w:rFonts w:ascii="Calibri" w:eastAsia="Times New Roman" w:hAnsi="Calibri" w:cs="Times New Roman"/>
      <w:snapToGrid w:val="0"/>
      <w:color w:val="FFFFFF" w:themeColor="background1"/>
      <w:kern w:val="0"/>
      <w:szCs w:val="20"/>
      <w:lang w:val="en-GB"/>
      <w14:ligatures w14:val="none"/>
    </w:rPr>
  </w:style>
  <w:style w:type="table" w:styleId="GridTable4-Accent1">
    <w:name w:val="Grid Table 4 Accent 1"/>
    <w:basedOn w:val="TableNormal"/>
    <w:uiPriority w:val="49"/>
    <w:rsid w:val="00083938"/>
    <w:rPr>
      <w:rFonts w:ascii="Times New Roman" w:eastAsia="Times New Roman" w:hAnsi="Times New Roman" w:cs="Times New Roman"/>
      <w:kern w:val="0"/>
      <w:sz w:val="20"/>
      <w:szCs w:val="20"/>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BodyText2">
    <w:name w:val="Body Text 2"/>
    <w:basedOn w:val="Normal"/>
    <w:link w:val="BodyText2Char"/>
    <w:uiPriority w:val="99"/>
    <w:semiHidden/>
    <w:unhideWhenUsed/>
    <w:rsid w:val="00083938"/>
    <w:pPr>
      <w:spacing w:line="480" w:lineRule="auto"/>
    </w:pPr>
  </w:style>
  <w:style w:type="character" w:customStyle="1" w:styleId="BodyText2Char">
    <w:name w:val="Body Text 2 Char"/>
    <w:basedOn w:val="DefaultParagraphFont"/>
    <w:link w:val="BodyText2"/>
    <w:uiPriority w:val="99"/>
    <w:semiHidden/>
    <w:rsid w:val="00083938"/>
    <w:rPr>
      <w:rFonts w:ascii="Segoe UI" w:hAnsi="Segoe UI"/>
      <w:sz w:val="20"/>
    </w:rPr>
  </w:style>
  <w:style w:type="character" w:customStyle="1" w:styleId="ListParagraphChar">
    <w:name w:val="List Paragraph Char"/>
    <w:basedOn w:val="DefaultParagraphFont"/>
    <w:link w:val="ListParagraph"/>
    <w:uiPriority w:val="34"/>
    <w:locked/>
    <w:rsid w:val="00FD6BC7"/>
    <w:rPr>
      <w:rFonts w:ascii="Segoe UI" w:hAnsi="Segoe UI"/>
      <w:sz w:val="20"/>
    </w:rPr>
  </w:style>
  <w:style w:type="table" w:customStyle="1" w:styleId="TableGrid2">
    <w:name w:val="Table Grid2"/>
    <w:basedOn w:val="TableNormal"/>
    <w:next w:val="TableGrid"/>
    <w:uiPriority w:val="39"/>
    <w:rsid w:val="00BB51AA"/>
    <w:rPr>
      <w:rFonts w:ascii="Times New Roman" w:eastAsiaTheme="minorEastAsia"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table" w:customStyle="1" w:styleId="TableGrid1">
    <w:name w:val="Table Grid1"/>
    <w:basedOn w:val="TableNormal"/>
    <w:next w:val="TableGrid"/>
    <w:uiPriority w:val="39"/>
    <w:rsid w:val="00F22D32"/>
    <w:pPr>
      <w:spacing w:before="80" w:after="8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134E07"/>
    <w:rPr>
      <w:rFonts w:ascii="Times New Roman" w:eastAsiaTheme="minorEastAsia"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AppendixA">
    <w:name w:val="Appendix A"/>
    <w:basedOn w:val="Normal"/>
    <w:next w:val="Normal"/>
    <w:rsid w:val="00EE2538"/>
    <w:pPr>
      <w:numPr>
        <w:numId w:val="38"/>
      </w:numPr>
      <w:tabs>
        <w:tab w:val="left" w:pos="1584"/>
      </w:tabs>
      <w:outlineLvl w:val="1"/>
    </w:pPr>
    <w:rPr>
      <w:rFonts w:ascii="Calibri" w:eastAsia="Times New Roman" w:hAnsi="Calibri" w:cs="Times New Roman"/>
      <w:b/>
      <w:kern w:val="0"/>
      <w:sz w:val="24"/>
      <w:szCs w:val="20"/>
      <w:lang w:val="en-GB"/>
      <w14:ligatures w14:val="none"/>
    </w:rPr>
  </w:style>
  <w:style w:type="paragraph" w:customStyle="1" w:styleId="NumberText3">
    <w:name w:val="Number Text 3"/>
    <w:basedOn w:val="BodyText3"/>
    <w:rsid w:val="00EE2538"/>
    <w:pPr>
      <w:numPr>
        <w:numId w:val="40"/>
      </w:numPr>
      <w:tabs>
        <w:tab w:val="clear" w:pos="3240"/>
        <w:tab w:val="right" w:pos="-90"/>
        <w:tab w:val="left" w:pos="9360"/>
      </w:tabs>
      <w:spacing w:after="0"/>
    </w:pPr>
    <w:rPr>
      <w:rFonts w:ascii="Calibri" w:eastAsia="Times New Roman" w:hAnsi="Calibri" w:cs="Times New Roman"/>
      <w:i/>
      <w:color w:val="000000"/>
      <w:kern w:val="0"/>
      <w:szCs w:val="20"/>
      <w:lang w:val="en-GB"/>
      <w14:ligatures w14:val="none"/>
    </w:rPr>
  </w:style>
  <w:style w:type="paragraph" w:styleId="BodyText3">
    <w:name w:val="Body Text 3"/>
    <w:basedOn w:val="Normal"/>
    <w:link w:val="BodyText3Char"/>
    <w:uiPriority w:val="99"/>
    <w:semiHidden/>
    <w:unhideWhenUsed/>
    <w:rsid w:val="00EE2538"/>
    <w:rPr>
      <w:sz w:val="16"/>
      <w:szCs w:val="16"/>
    </w:rPr>
  </w:style>
  <w:style w:type="character" w:customStyle="1" w:styleId="BodyText3Char">
    <w:name w:val="Body Text 3 Char"/>
    <w:basedOn w:val="DefaultParagraphFont"/>
    <w:link w:val="BodyText3"/>
    <w:uiPriority w:val="99"/>
    <w:semiHidden/>
    <w:rsid w:val="00EE2538"/>
    <w:rPr>
      <w:rFonts w:ascii="Segoe UI" w:hAnsi="Segoe UI"/>
      <w:sz w:val="16"/>
      <w:szCs w:val="16"/>
    </w:rPr>
  </w:style>
  <w:style w:type="table" w:customStyle="1" w:styleId="TableGrid3">
    <w:name w:val="Table Grid3"/>
    <w:basedOn w:val="TableNormal"/>
    <w:next w:val="TableGrid"/>
    <w:uiPriority w:val="39"/>
    <w:rsid w:val="00EE2538"/>
    <w:pPr>
      <w:spacing w:before="80" w:after="8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BulletText3">
    <w:name w:val="Sub Bullet Text 3"/>
    <w:basedOn w:val="Normal"/>
    <w:rsid w:val="004F713B"/>
    <w:pPr>
      <w:numPr>
        <w:numId w:val="43"/>
      </w:numPr>
    </w:pPr>
    <w:rPr>
      <w:rFonts w:ascii="Calibri" w:eastAsia="Times New Roman" w:hAnsi="Calibri" w:cs="Times New Roman"/>
      <w:kern w:val="0"/>
      <w:szCs w:val="20"/>
      <w:lang w:val="en-GB"/>
      <w14:ligatures w14:val="none"/>
    </w:rPr>
  </w:style>
  <w:style w:type="paragraph" w:customStyle="1" w:styleId="Example">
    <w:name w:val="Example"/>
    <w:basedOn w:val="Normal"/>
    <w:link w:val="ExampleChar"/>
    <w:rsid w:val="004F713B"/>
    <w:pPr>
      <w:keepLines/>
    </w:pPr>
    <w:rPr>
      <w:rFonts w:asciiTheme="minorHAnsi" w:eastAsia="Times New Roman" w:hAnsiTheme="minorHAnsi" w:cstheme="minorHAnsi"/>
      <w:color w:val="0070C0"/>
      <w:kern w:val="0"/>
      <w:szCs w:val="20"/>
      <w:lang w:val="en-GB" w:eastAsia="ko-KR"/>
      <w14:ligatures w14:val="none"/>
    </w:rPr>
  </w:style>
  <w:style w:type="character" w:customStyle="1" w:styleId="ExampleChar">
    <w:name w:val="Example Char"/>
    <w:basedOn w:val="DefaultParagraphFont"/>
    <w:link w:val="Example"/>
    <w:rsid w:val="004F713B"/>
    <w:rPr>
      <w:rFonts w:eastAsia="Times New Roman" w:cstheme="minorHAnsi"/>
      <w:color w:val="0070C0"/>
      <w:kern w:val="0"/>
      <w:sz w:val="20"/>
      <w:szCs w:val="20"/>
      <w:lang w:val="en-GB" w:eastAsia="ko-KR"/>
      <w14:ligatures w14:val="none"/>
    </w:rPr>
  </w:style>
  <w:style w:type="character" w:customStyle="1" w:styleId="OldInstructions">
    <w:name w:val="Old Instructions"/>
    <w:uiPriority w:val="1"/>
    <w:rsid w:val="00D34945"/>
    <w:rPr>
      <w:rFonts w:asciiTheme="minorHAnsi" w:hAnsiTheme="minorHAnsi"/>
      <w:i/>
      <w:color w:val="FF0000"/>
      <w:sz w:val="20"/>
    </w:rPr>
  </w:style>
  <w:style w:type="character" w:styleId="Mention">
    <w:name w:val="Mention"/>
    <w:basedOn w:val="DefaultParagraphFont"/>
    <w:uiPriority w:val="99"/>
    <w:unhideWhenUsed/>
    <w:rsid w:val="00B46386"/>
    <w:rPr>
      <w:color w:val="2B579A"/>
      <w:shd w:val="clear" w:color="auto" w:fill="E1DFDD"/>
    </w:rPr>
  </w:style>
  <w:style w:type="paragraph" w:customStyle="1" w:styleId="Style1">
    <w:name w:val="Style1"/>
    <w:basedOn w:val="Normal"/>
    <w:link w:val="Style1Char"/>
    <w:rsid w:val="00DF35E7"/>
    <w:pPr>
      <w:numPr>
        <w:numId w:val="47"/>
      </w:numPr>
    </w:pPr>
    <w:rPr>
      <w:rFonts w:cs="Times New Roman"/>
      <w:b/>
      <w:bCs/>
      <w:i/>
      <w:color w:val="B50708"/>
      <w:kern w:val="0"/>
      <w:szCs w:val="20"/>
      <w:lang w:val="en-GB"/>
      <w14:ligatures w14:val="none"/>
    </w:rPr>
  </w:style>
  <w:style w:type="character" w:customStyle="1" w:styleId="Style1Char">
    <w:name w:val="Style1 Char"/>
    <w:basedOn w:val="DefaultParagraphFont"/>
    <w:link w:val="Style1"/>
    <w:rsid w:val="00DF35E7"/>
    <w:rPr>
      <w:rFonts w:ascii="Segoe UI" w:hAnsi="Segoe UI" w:cs="Times New Roman"/>
      <w:b/>
      <w:bCs/>
      <w:i/>
      <w:color w:val="B50708"/>
      <w:kern w:val="0"/>
      <w:sz w:val="20"/>
      <w:szCs w:val="20"/>
      <w:lang w:val="en-GB"/>
      <w14:ligatures w14:val="none"/>
    </w:rPr>
  </w:style>
  <w:style w:type="paragraph" w:customStyle="1" w:styleId="Style2">
    <w:name w:val="Style2"/>
    <w:basedOn w:val="TableTxt-QS"/>
    <w:link w:val="Style2Char"/>
    <w:qFormat/>
    <w:rsid w:val="009449A3"/>
    <w:rPr>
      <w:rFonts w:cstheme="minorHAnsi"/>
      <w:b/>
      <w:bCs/>
      <w:color w:val="096F3C"/>
      <w:lang w:val="en-GB" w:eastAsia="ko-KR"/>
    </w:rPr>
  </w:style>
  <w:style w:type="character" w:customStyle="1" w:styleId="Style2Char">
    <w:name w:val="Style2 Char"/>
    <w:basedOn w:val="TableTxt-QSChar"/>
    <w:link w:val="Style2"/>
    <w:rsid w:val="009449A3"/>
    <w:rPr>
      <w:rFonts w:ascii="Segoe UI" w:hAnsi="Segoe UI" w:cstheme="minorHAnsi"/>
      <w:b/>
      <w:bCs/>
      <w:color w:val="096F3C"/>
      <w:kern w:val="0"/>
      <w:sz w:val="20"/>
      <w:szCs w:val="20"/>
      <w:lang w:val="en-GB" w:eastAsia="ko-KR"/>
      <w14:ligatures w14:val="none"/>
    </w:rPr>
  </w:style>
  <w:style w:type="paragraph" w:customStyle="1" w:styleId="Instructions">
    <w:name w:val="Instructions"/>
    <w:basedOn w:val="H0-BodyText"/>
    <w:next w:val="Normal"/>
    <w:link w:val="InstructionsChar"/>
    <w:qFormat/>
    <w:rsid w:val="003071BC"/>
    <w:rPr>
      <w:rFonts w:eastAsia="Times New Roman" w:cs="Times New Roman"/>
      <w:i/>
      <w:color w:val="B50708"/>
      <w:lang w:val="en-GB"/>
    </w:rPr>
  </w:style>
  <w:style w:type="character" w:customStyle="1" w:styleId="InstructionsChar">
    <w:name w:val="Instructions Char"/>
    <w:basedOn w:val="DefaultParagraphFont"/>
    <w:link w:val="Instructions"/>
    <w:rsid w:val="003071BC"/>
    <w:rPr>
      <w:rFonts w:ascii="Segoe UI" w:eastAsia="Times New Roman" w:hAnsi="Segoe UI" w:cs="Times New Roman"/>
      <w:i/>
      <w:color w:val="B50708"/>
      <w:kern w:val="0"/>
      <w:sz w:val="20"/>
      <w:szCs w:val="20"/>
      <w:lang w:val="en-GB"/>
      <w14:ligatures w14:val="none"/>
    </w:rPr>
  </w:style>
  <w:style w:type="paragraph" w:customStyle="1" w:styleId="BodyTxtInstructions">
    <w:name w:val="BodyTxt Instructions"/>
    <w:basedOn w:val="BodyTxt-QS"/>
    <w:next w:val="BodyTxt-QS"/>
    <w:qFormat/>
    <w:rsid w:val="0058667C"/>
    <w:rPr>
      <w:i/>
      <w:color w:val="B50708"/>
    </w:rPr>
  </w:style>
  <w:style w:type="paragraph" w:customStyle="1" w:styleId="Examples">
    <w:name w:val="Examples"/>
    <w:basedOn w:val="H0-BodyText"/>
    <w:link w:val="ExamplesChar"/>
    <w:qFormat/>
    <w:rsid w:val="00B82689"/>
    <w:rPr>
      <w:rFonts w:cstheme="minorHAnsi"/>
      <w:color w:val="096F3C"/>
      <w:lang w:val="en-GB" w:eastAsia="ko-KR"/>
    </w:rPr>
  </w:style>
  <w:style w:type="character" w:customStyle="1" w:styleId="ExamplesChar">
    <w:name w:val="Examples Char"/>
    <w:basedOn w:val="H0-BodyTextChar"/>
    <w:link w:val="Examples"/>
    <w:rsid w:val="00B82689"/>
    <w:rPr>
      <w:rFonts w:ascii="Segoe UI" w:hAnsi="Segoe UI" w:cstheme="minorHAnsi"/>
      <w:color w:val="096F3C"/>
      <w:kern w:val="0"/>
      <w:sz w:val="20"/>
      <w:szCs w:val="20"/>
      <w:lang w:val="en-GB" w:eastAsia="ko-K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227383">
      <w:bodyDiv w:val="1"/>
      <w:marLeft w:val="0"/>
      <w:marRight w:val="0"/>
      <w:marTop w:val="0"/>
      <w:marBottom w:val="0"/>
      <w:divBdr>
        <w:top w:val="none" w:sz="0" w:space="0" w:color="auto"/>
        <w:left w:val="none" w:sz="0" w:space="0" w:color="auto"/>
        <w:bottom w:val="none" w:sz="0" w:space="0" w:color="auto"/>
        <w:right w:val="none" w:sz="0" w:space="0" w:color="auto"/>
      </w:divBdr>
    </w:div>
    <w:div w:id="598876548">
      <w:marLeft w:val="0"/>
      <w:marRight w:val="0"/>
      <w:marTop w:val="0"/>
      <w:marBottom w:val="0"/>
      <w:divBdr>
        <w:top w:val="none" w:sz="0" w:space="0" w:color="auto"/>
        <w:left w:val="none" w:sz="0" w:space="0" w:color="auto"/>
        <w:bottom w:val="none" w:sz="0" w:space="0" w:color="auto"/>
        <w:right w:val="none" w:sz="0" w:space="0" w:color="auto"/>
      </w:divBdr>
    </w:div>
    <w:div w:id="690567448">
      <w:bodyDiv w:val="1"/>
      <w:marLeft w:val="0"/>
      <w:marRight w:val="0"/>
      <w:marTop w:val="0"/>
      <w:marBottom w:val="0"/>
      <w:divBdr>
        <w:top w:val="none" w:sz="0" w:space="0" w:color="auto"/>
        <w:left w:val="none" w:sz="0" w:space="0" w:color="auto"/>
        <w:bottom w:val="none" w:sz="0" w:space="0" w:color="auto"/>
        <w:right w:val="none" w:sz="0" w:space="0" w:color="auto"/>
      </w:divBdr>
    </w:div>
    <w:div w:id="962467983">
      <w:bodyDiv w:val="1"/>
      <w:marLeft w:val="0"/>
      <w:marRight w:val="0"/>
      <w:marTop w:val="0"/>
      <w:marBottom w:val="0"/>
      <w:divBdr>
        <w:top w:val="none" w:sz="0" w:space="0" w:color="auto"/>
        <w:left w:val="none" w:sz="0" w:space="0" w:color="auto"/>
        <w:bottom w:val="none" w:sz="0" w:space="0" w:color="auto"/>
        <w:right w:val="none" w:sz="0" w:space="0" w:color="auto"/>
      </w:divBdr>
    </w:div>
    <w:div w:id="979579389">
      <w:bodyDiv w:val="1"/>
      <w:marLeft w:val="0"/>
      <w:marRight w:val="0"/>
      <w:marTop w:val="0"/>
      <w:marBottom w:val="0"/>
      <w:divBdr>
        <w:top w:val="none" w:sz="0" w:space="0" w:color="auto"/>
        <w:left w:val="none" w:sz="0" w:space="0" w:color="auto"/>
        <w:bottom w:val="none" w:sz="0" w:space="0" w:color="auto"/>
        <w:right w:val="none" w:sz="0" w:space="0" w:color="auto"/>
      </w:divBdr>
    </w:div>
    <w:div w:id="1356274973">
      <w:bodyDiv w:val="1"/>
      <w:marLeft w:val="0"/>
      <w:marRight w:val="0"/>
      <w:marTop w:val="0"/>
      <w:marBottom w:val="0"/>
      <w:divBdr>
        <w:top w:val="none" w:sz="0" w:space="0" w:color="auto"/>
        <w:left w:val="none" w:sz="0" w:space="0" w:color="auto"/>
        <w:bottom w:val="none" w:sz="0" w:space="0" w:color="auto"/>
        <w:right w:val="none" w:sz="0" w:space="0" w:color="auto"/>
      </w:divBdr>
    </w:div>
    <w:div w:id="1534223817">
      <w:bodyDiv w:val="1"/>
      <w:marLeft w:val="0"/>
      <w:marRight w:val="0"/>
      <w:marTop w:val="0"/>
      <w:marBottom w:val="0"/>
      <w:divBdr>
        <w:top w:val="none" w:sz="0" w:space="0" w:color="auto"/>
        <w:left w:val="none" w:sz="0" w:space="0" w:color="auto"/>
        <w:bottom w:val="none" w:sz="0" w:space="0" w:color="auto"/>
        <w:right w:val="none" w:sz="0" w:space="0" w:color="auto"/>
      </w:divBdr>
    </w:div>
    <w:div w:id="1585187115">
      <w:bodyDiv w:val="1"/>
      <w:marLeft w:val="0"/>
      <w:marRight w:val="0"/>
      <w:marTop w:val="0"/>
      <w:marBottom w:val="0"/>
      <w:divBdr>
        <w:top w:val="none" w:sz="0" w:space="0" w:color="auto"/>
        <w:left w:val="none" w:sz="0" w:space="0" w:color="auto"/>
        <w:bottom w:val="none" w:sz="0" w:space="0" w:color="auto"/>
        <w:right w:val="none" w:sz="0" w:space="0" w:color="auto"/>
      </w:divBdr>
    </w:div>
    <w:div w:id="1868712161">
      <w:bodyDiv w:val="1"/>
      <w:marLeft w:val="0"/>
      <w:marRight w:val="0"/>
      <w:marTop w:val="0"/>
      <w:marBottom w:val="0"/>
      <w:divBdr>
        <w:top w:val="none" w:sz="0" w:space="0" w:color="auto"/>
        <w:left w:val="none" w:sz="0" w:space="0" w:color="auto"/>
        <w:bottom w:val="none" w:sz="0" w:space="0" w:color="auto"/>
        <w:right w:val="none" w:sz="0" w:space="0" w:color="auto"/>
      </w:divBdr>
    </w:div>
    <w:div w:id="2065785974">
      <w:bodyDiv w:val="1"/>
      <w:marLeft w:val="0"/>
      <w:marRight w:val="0"/>
      <w:marTop w:val="0"/>
      <w:marBottom w:val="0"/>
      <w:divBdr>
        <w:top w:val="none" w:sz="0" w:space="0" w:color="auto"/>
        <w:left w:val="none" w:sz="0" w:space="0" w:color="auto"/>
        <w:bottom w:val="none" w:sz="0" w:space="0" w:color="auto"/>
        <w:right w:val="none" w:sz="0" w:space="0" w:color="auto"/>
      </w:divBdr>
    </w:div>
    <w:div w:id="2101637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illy-qualitydocs.veevavault.com/ui/" TargetMode="External"/><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oter" Target="footer2.xml"/><Relationship Id="rId27" Type="http://schemas.microsoft.com/office/2019/05/relationships/documenttasks" Target="documenttasks/documenttasks1.xml"/></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thimothy002\OneDrive%20-%20PwC\Downloads\DI%20Docs\Templates\Quality%20Procedure%20Template_10NOV2025.dotx" TargetMode="External"/></Relationships>
</file>

<file path=word/documenttasks/documenttasks1.xml><?xml version="1.0" encoding="utf-8"?>
<t:Tasks xmlns:t="http://schemas.microsoft.com/office/tasks/2019/documenttasks" xmlns:oel="http://schemas.microsoft.com/office/2019/extlst">
  <t:Task id="{0AB7A051-D323-4E48-AE4D-2797488C0CDC}">
    <t:Anchor>
      <t:Comment id="696128948"/>
    </t:Anchor>
    <t:History>
      <t:Event id="{CF9F8671-92C6-4D4F-BD18-22C03D236CE0}" time="2026-01-30T12:40:55.703Z">
        <t:Attribution userId="S::manisha.raj.raj@pwc.com::5a970b40-5ce8-45aa-9805-914197be7d2c" userProvider="AD" userName="Manisha Raj (US)"/>
        <t:Anchor>
          <t:Comment id="696128948"/>
        </t:Anchor>
        <t:Create/>
      </t:Event>
      <t:Event id="{FAC55E8F-C0A2-4065-91B7-A52B45DCE430}" time="2026-01-30T12:40:55.703Z">
        <t:Attribution userId="S::manisha.raj.raj@pwc.com::5a970b40-5ce8-45aa-9805-914197be7d2c" userProvider="AD" userName="Manisha Raj (US)"/>
        <t:Anchor>
          <t:Comment id="696128948"/>
        </t:Anchor>
        <t:Assign userId="S::nimmy.thimothy@pwc.com::670d3ee8-c411-4c4c-8332-1dc1828bd889" userProvider="AD" userName="Nimmy Thimothy (AC India)"/>
      </t:Event>
      <t:Event id="{EBCE0FFE-2245-4810-A030-771687FA9237}" time="2026-01-30T12:40:55.703Z">
        <t:Attribution userId="S::manisha.raj.raj@pwc.com::5a970b40-5ce8-45aa-9805-914197be7d2c" userProvider="AD" userName="Manisha Raj (US)"/>
        <t:Anchor>
          <t:Comment id="696128948"/>
        </t:Anchor>
        <t:SetTitle title="Something is wrong with second word on next line being indented - double check @Nimmy Thimothy (AC India) "/>
      </t:Event>
      <t:Event id="{DC4A4AEA-4EB5-4728-A959-F069033F38E2}" time="2026-01-30T12:51:06.379Z">
        <t:Attribution userId="S::nimmy.thimothy@pwc.com::670d3ee8-c411-4c4c-8332-1dc1828bd889" userProvider="AD" userName="Nimmy Thimothy (AC India)"/>
        <t:Progress percentComplete="100"/>
      </t:Event>
    </t:History>
  </t:Task>
  <t:Task id="{8F8C7879-DADB-4B6A-B60D-3AEE85DA32E2}">
    <t:Anchor>
      <t:Comment id="2078167240"/>
    </t:Anchor>
    <t:History>
      <t:Event id="{6BB595CD-F129-4521-A8C6-209188153796}" time="2026-01-30T12:41:30.016Z">
        <t:Attribution userId="S::manisha.raj.raj@pwc.com::5a970b40-5ce8-45aa-9805-914197be7d2c" userProvider="AD" userName="Manisha Raj (US)"/>
        <t:Anchor>
          <t:Comment id="2078167240"/>
        </t:Anchor>
        <t:Create/>
      </t:Event>
      <t:Event id="{F4E072A1-0F3E-4C5B-892D-9F0C8E45333E}" time="2026-01-30T12:41:30.016Z">
        <t:Attribution userId="S::manisha.raj.raj@pwc.com::5a970b40-5ce8-45aa-9805-914197be7d2c" userProvider="AD" userName="Manisha Raj (US)"/>
        <t:Anchor>
          <t:Comment id="2078167240"/>
        </t:Anchor>
        <t:Assign userId="S::nimmy.thimothy@pwc.com::670d3ee8-c411-4c4c-8332-1dc1828bd889" userProvider="AD" userName="Nimmy Thimothy (AC India)"/>
      </t:Event>
      <t:Event id="{0B7DA506-ABB1-4E0C-A956-27239179DABE}" time="2026-01-30T12:41:30.016Z">
        <t:Attribution userId="S::manisha.raj.raj@pwc.com::5a970b40-5ce8-45aa-9805-914197be7d2c" userProvider="AD" userName="Manisha Raj (US)"/>
        <t:Anchor>
          <t:Comment id="2078167240"/>
        </t:Anchor>
        <t:SetTitle title="Is this right and not typo? @Nimmy Thimothy (AC India) "/>
      </t:Event>
      <t:Event id="{B2351587-9CB1-491F-A92B-DADD989FD3F3}" time="2026-01-30T12:49:00.338Z">
        <t:Attribution userId="S::nimmy.thimothy@pwc.com::670d3ee8-c411-4c4c-8332-1dc1828bd889" userProvider="AD" userName="Nimmy Thimothy (AC India)"/>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AA7946E-A760-BD4F-BB5D-1A6A2C0A6C7E}">
  <we:reference id="d51ccb01-85e7-42ab-885b-de05c07799f3" version="1.0.0.1" store="EXCatalog" storeType="EXCatalog"/>
  <we:alternateReferences>
    <we:reference id="WA200010453" version="1.0.0.1" store="en-US" storeType="OMEX"/>
  </we:alternateReferences>
  <we:properties>
    <we:property name="claude.fileId" value="&quot;0b777aee-8bae-4152-b308-9609faa6f10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7E8918C720354E965461DDA64804B1" ma:contentTypeVersion="9" ma:contentTypeDescription="Create a new document." ma:contentTypeScope="" ma:versionID="be4564700f4973058a0239bcc226957a">
  <xsd:schema xmlns:xsd="http://www.w3.org/2001/XMLSchema" xmlns:xs="http://www.w3.org/2001/XMLSchema" xmlns:p="http://schemas.microsoft.com/office/2006/metadata/properties" xmlns:ns2="551a7dab-0260-44a9-a64a-1d526013c325" xmlns:ns3="d5d6df39-afbf-42eb-af4a-27f2de05fa21" targetNamespace="http://schemas.microsoft.com/office/2006/metadata/properties" ma:root="true" ma:fieldsID="00d20a0c290c1fd1d3515379aefcc21e" ns2:_="" ns3:_="">
    <xsd:import namespace="551a7dab-0260-44a9-a64a-1d526013c325"/>
    <xsd:import namespace="d5d6df39-afbf-42eb-af4a-27f2de05fa2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1a7dab-0260-44a9-a64a-1d526013c32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5d6df39-afbf-42eb-af4a-27f2de05fa2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BillingMetadata" ma:index="1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316CD82-E567-44B8-B5DE-D26EABBED6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1a7dab-0260-44a9-a64a-1d526013c325"/>
    <ds:schemaRef ds:uri="d5d6df39-afbf-42eb-af4a-27f2de05fa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FEFDD0E-F93A-4041-AD4E-AAB9133E4867}">
  <ds:schemaRefs>
    <ds:schemaRef ds:uri="http://schemas.microsoft.com/sharepoint/v3/contenttype/forms"/>
  </ds:schemaRefs>
</ds:datastoreItem>
</file>

<file path=customXml/itemProps3.xml><?xml version="1.0" encoding="utf-8"?>
<ds:datastoreItem xmlns:ds="http://schemas.openxmlformats.org/officeDocument/2006/customXml" ds:itemID="{DA4B2077-F07B-4EF6-A416-B4969D20C290}">
  <ds:schemaRefs>
    <ds:schemaRef ds:uri="http://schemas.openxmlformats.org/officeDocument/2006/bibliography"/>
  </ds:schemaRefs>
</ds:datastoreItem>
</file>

<file path=customXml/itemProps4.xml><?xml version="1.0" encoding="utf-8"?>
<ds:datastoreItem xmlns:ds="http://schemas.openxmlformats.org/officeDocument/2006/customXml" ds:itemID="{0F7324EA-4C49-4B3E-B69E-B8C2479446C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C:\Users\nthimothy002\OneDrive - PwC\Downloads\DI Docs\Templates\Quality Procedure Template_10NOV2025.dotx</Template>
  <TotalTime>356</TotalTime>
  <Pages>5</Pages>
  <Words>1018</Words>
  <Characters>5840</Characters>
  <Application>Microsoft Office Word</Application>
  <DocSecurity>0</DocSecurity>
  <Lines>180</Lines>
  <Paragraphs>125</Paragraphs>
  <ScaleCrop>false</ScaleCrop>
  <HeadingPairs>
    <vt:vector size="2" baseType="variant">
      <vt:variant>
        <vt:lpstr>Title</vt:lpstr>
      </vt:variant>
      <vt:variant>
        <vt:i4>1</vt:i4>
      </vt:variant>
    </vt:vector>
  </HeadingPairs>
  <TitlesOfParts>
    <vt:vector size="1" baseType="lpstr">
      <vt:lpstr>Robust Test Script</vt:lpstr>
    </vt:vector>
  </TitlesOfParts>
  <Manager/>
  <Company>Eli Lilly and Company</Company>
  <LinksUpToDate>false</LinksUpToDate>
  <CharactersWithSpaces>6762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Robust Test Script</dc:title>
  <dc:subject/>
  <dc:creator>Andrea V Allen</dc:creator>
  <cp:keywords/>
  <dc:description/>
  <cp:lastModifiedBy>Andrea V Allen</cp:lastModifiedBy>
  <cp:revision>365</cp:revision>
  <cp:lastPrinted>2025-04-18T20:58:00Z</cp:lastPrinted>
  <dcterms:created xsi:type="dcterms:W3CDTF">2026-01-30T00:41:00Z</dcterms:created>
  <dcterms:modified xsi:type="dcterms:W3CDTF">2026-05-28T11:27:00Z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0x010100DA7E8918C720354E965461DDA64804B1</vt:lpwstr>
  </property>
  <property fmtid="{D5CDD505-2E9C-101B-9397-08002B2CF9AE}" pid="3" name="MSIP_Label_33a43f55-8c69-4551-bdfe-7648f90f7ee9_Enabled">
    <vt:lpwstr>True</vt:lpwstr>
  </property>
  <property fmtid="{D5CDD505-2E9C-101B-9397-08002B2CF9AE}" pid="4" name="MSIP_Label_33a43f55-8c69-4551-bdfe-7648f90f7ee9_SiteId">
    <vt:lpwstr>18a59a81-eea8-4c30-948a-d8824cdc2580</vt:lpwstr>
  </property>
  <property fmtid="{D5CDD505-2E9C-101B-9397-08002B2CF9AE}" pid="5" name="MSIP_Label_33a43f55-8c69-4551-bdfe-7648f90f7ee9_SetDate">
    <vt:lpwstr>2025-05-01T19:35:39Z</vt:lpwstr>
  </property>
  <property fmtid="{D5CDD505-2E9C-101B-9397-08002B2CF9AE}" pid="6" name="MSIP_Label_33a43f55-8c69-4551-bdfe-7648f90f7ee9_Name">
    <vt:lpwstr>33a43f55-8c69-4551-bdfe-7648f90f7ee9</vt:lpwstr>
  </property>
  <property fmtid="{D5CDD505-2E9C-101B-9397-08002B2CF9AE}" pid="7" name="MSIP_Label_33a43f55-8c69-4551-bdfe-7648f90f7ee9_ActionId">
    <vt:lpwstr>916b6e39-ac81-43b4-99fe-552269fd3a02</vt:lpwstr>
  </property>
  <property fmtid="{D5CDD505-2E9C-101B-9397-08002B2CF9AE}" pid="8" name="MSIP_Label_33a43f55-8c69-4551-bdfe-7648f90f7ee9_Removed">
    <vt:lpwstr>False</vt:lpwstr>
  </property>
  <property fmtid="{D5CDD505-2E9C-101B-9397-08002B2CF9AE}" pid="9" name="MSIP_Label_33a43f55-8c69-4551-bdfe-7648f90f7ee9_Extended_MSFT_Method">
    <vt:lpwstr>Privileged</vt:lpwstr>
  </property>
  <property fmtid="{D5CDD505-2E9C-101B-9397-08002B2CF9AE}" pid="10" name="Sensitivity">
    <vt:lpwstr>33a43f55-8c69-4551-bdfe-7648f90f7ee9</vt:lpwstr>
  </property>
  <property fmtid="{D5CDD505-2E9C-101B-9397-08002B2CF9AE}" pid="11" name="MediaServiceImageTags">
    <vt:lpwstr/>
  </property>
  <property fmtid="{D5CDD505-2E9C-101B-9397-08002B2CF9AE}" pid="12" name="docLang">
    <vt:lpwstr>en</vt:lpwstr>
  </property>
  <property fmtid="{D5CDD505-2E9C-101B-9397-08002B2CF9AE}" pid="13" name="Order">
    <vt:i4>81500</vt:i4>
  </property>
  <property fmtid="{D5CDD505-2E9C-101B-9397-08002B2CF9AE}" pid="14" name="xd_Signature">
    <vt:bool>false</vt:bool>
  </property>
  <property fmtid="{D5CDD505-2E9C-101B-9397-08002B2CF9AE}" pid="15" name="xd_ProgID">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