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B022" w14:textId="04A9D662" w:rsidR="00CB4048" w:rsidRDefault="00CB4048" w:rsidP="00CB4048">
      <w:pPr>
        <w:pStyle w:val="Instructions"/>
      </w:pPr>
      <w:bookmarkStart w:id="0" w:name="_Toc207383563"/>
      <w:r w:rsidRPr="00EE342B">
        <w:rPr>
          <w:b/>
          <w:bCs/>
        </w:rPr>
        <w:t>Note</w:t>
      </w:r>
      <w:r w:rsidRPr="00EE342B">
        <w:t xml:space="preserve">: The </w:t>
      </w:r>
      <w:r>
        <w:t>System Overview</w:t>
      </w:r>
      <w:r w:rsidRPr="00EE342B">
        <w:t xml:space="preserve"> and </w:t>
      </w:r>
      <w:r>
        <w:t>the System Configuration Specification</w:t>
      </w:r>
      <w:r w:rsidRPr="00EE342B">
        <w:t xml:space="preserve"> can be created as a combined artifact. Adjust this template to meet the specific documentation needs of the system. See </w:t>
      </w:r>
      <w:hyperlink r:id="rId11" w:anchor="doc_info/7820754/?state_type=steady_state__v" w:history="1">
        <w:r w:rsidRPr="00CA7C49">
          <w:rPr>
            <w:rStyle w:val="Hyperlink"/>
          </w:rPr>
          <w:t>GSOP-1201.2, CSV Roles and Responsibilities</w:t>
        </w:r>
      </w:hyperlink>
      <w:r w:rsidRPr="00EE342B">
        <w:t xml:space="preserve"> for required approvers for each artifact</w:t>
      </w:r>
      <w:r>
        <w: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B05813" w:rsidRPr="00F25230" w14:paraId="226D7FE4" w14:textId="77777777" w:rsidTr="00D50108">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682D06DF" w14:textId="77777777" w:rsidR="00B05813" w:rsidRPr="00E5305A" w:rsidRDefault="00B05813" w:rsidP="00D50108">
            <w:pPr>
              <w:pStyle w:val="TableHeader-QS"/>
              <w:rPr>
                <w:sz w:val="24"/>
                <w:szCs w:val="24"/>
              </w:rPr>
            </w:pPr>
            <w:r w:rsidRPr="00E5305A">
              <w:rPr>
                <w:sz w:val="24"/>
                <w:szCs w:val="24"/>
              </w:rPr>
              <w:t>INSTRUCTIONS</w:t>
            </w:r>
            <w:r>
              <w:rPr>
                <w:sz w:val="24"/>
                <w:szCs w:val="24"/>
              </w:rPr>
              <w:t xml:space="preserve"> – DELETE THIS PAGE BEFORE REVIEW</w:t>
            </w:r>
          </w:p>
        </w:tc>
      </w:tr>
      <w:tr w:rsidR="00B05813" w:rsidRPr="00F25230" w14:paraId="0130FA6A" w14:textId="77777777" w:rsidTr="00D50108">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5DD0105D" w14:textId="77777777" w:rsidR="00B05813" w:rsidRPr="006B1DCD" w:rsidRDefault="00B05813" w:rsidP="00D50108">
            <w:pPr>
              <w:pStyle w:val="H0-QSNotinTOC"/>
              <w:rPr>
                <w:color w:val="auto"/>
              </w:rPr>
            </w:pPr>
            <w:r w:rsidRPr="00F64E3C">
              <w:rPr>
                <w:noProof/>
                <w:color w:val="auto"/>
              </w:rPr>
              <w:drawing>
                <wp:inline distT="0" distB="0" distL="0" distR="0" wp14:anchorId="4AAF2342" wp14:editId="3BE87232">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1210A504" w14:textId="77777777" w:rsidR="00B05813" w:rsidRPr="006B1DCD" w:rsidRDefault="00B05813" w:rsidP="00D50108">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23974D24" w14:textId="77777777" w:rsidR="00B05813" w:rsidRPr="006B1DCD" w:rsidRDefault="00B05813" w:rsidP="00D50108">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7E772AE0" w14:textId="77777777" w:rsidR="00B05813" w:rsidRPr="006B1DCD" w:rsidRDefault="00B05813" w:rsidP="00D50108">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3CB4DA8C" w14:textId="3CA9BB51" w:rsidR="00B05813" w:rsidRPr="00961766" w:rsidRDefault="00B05813" w:rsidP="00D50108">
            <w:pPr>
              <w:pStyle w:val="H0-BodyText"/>
            </w:pPr>
            <w:r w:rsidRPr="006B1DCD">
              <w:t>Refer to</w:t>
            </w:r>
            <w:r w:rsidRPr="00E47E4F">
              <w:t xml:space="preserve"> </w:t>
            </w:r>
            <w:hyperlink r:id="rId14"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B05813" w:rsidRPr="00F25230" w14:paraId="11DC477C" w14:textId="77777777" w:rsidTr="00D50108">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4F0367E8" w14:textId="77777777" w:rsidR="00B05813" w:rsidRPr="00E47E4F" w:rsidRDefault="00B05813" w:rsidP="00D50108">
            <w:pPr>
              <w:pStyle w:val="H0-QSNotinTOC"/>
              <w:rPr>
                <w:color w:val="FF0000"/>
                <w:lang w:val="en-GB"/>
              </w:rPr>
            </w:pPr>
            <w:r w:rsidRPr="00F64E3C">
              <w:rPr>
                <w:noProof/>
                <w:color w:val="auto"/>
              </w:rPr>
              <w:drawing>
                <wp:inline distT="0" distB="0" distL="0" distR="0" wp14:anchorId="5F71AC1F" wp14:editId="26E517CD">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50B62059" w14:textId="77777777" w:rsidR="00B05813" w:rsidRPr="009F0F4A" w:rsidRDefault="00B05813" w:rsidP="00D50108">
            <w:pPr>
              <w:pStyle w:val="H0-BodyTxt-Bullet-QS"/>
              <w:numPr>
                <w:ilvl w:val="0"/>
                <w:numId w:val="38"/>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7603DF4E" w14:textId="77777777" w:rsidR="00B05813" w:rsidRDefault="00B05813" w:rsidP="00D50108">
            <w:pPr>
              <w:pStyle w:val="H0-BodyTxt-Bullet-QS"/>
              <w:numPr>
                <w:ilvl w:val="0"/>
                <w:numId w:val="38"/>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0D9A9F89" w14:textId="77777777" w:rsidR="00B05813" w:rsidRPr="009F0F4A" w:rsidRDefault="00B05813" w:rsidP="00D50108">
            <w:pPr>
              <w:pStyle w:val="H0-BodyTxt-Bullet-QS"/>
              <w:numPr>
                <w:ilvl w:val="0"/>
                <w:numId w:val="38"/>
              </w:numPr>
              <w:rPr>
                <w:lang w:val="en-GB"/>
              </w:rPr>
            </w:pPr>
            <w:r>
              <w:rPr>
                <w:b/>
                <w:bCs/>
                <w:lang w:val="en-GB"/>
              </w:rPr>
              <w:t>Black and set off by &lt; &gt;</w:t>
            </w:r>
            <w:r>
              <w:rPr>
                <w:lang w:val="en-GB"/>
              </w:rPr>
              <w:t>= REPLACE text with applicable content.</w:t>
            </w:r>
          </w:p>
          <w:p w14:paraId="7FE70955" w14:textId="77777777" w:rsidR="00B05813" w:rsidRPr="009F0F4A" w:rsidRDefault="00B05813" w:rsidP="00D50108">
            <w:pPr>
              <w:pStyle w:val="H0-BodyTxt-Bullet-QS"/>
              <w:numPr>
                <w:ilvl w:val="0"/>
                <w:numId w:val="38"/>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5D5DF56B" w14:textId="77777777" w:rsidR="00B05813" w:rsidRPr="009F0F4A" w:rsidRDefault="00B05813" w:rsidP="00D50108">
            <w:pPr>
              <w:pStyle w:val="H0-QSNotinTOC"/>
              <w:rPr>
                <w:color w:val="auto"/>
                <w:lang w:val="en-GB"/>
              </w:rPr>
            </w:pPr>
            <w:r w:rsidRPr="00F64E3C">
              <w:rPr>
                <w:noProof/>
                <w:color w:val="auto"/>
                <w:lang w:val="en-GB"/>
              </w:rPr>
              <w:drawing>
                <wp:inline distT="0" distB="0" distL="0" distR="0" wp14:anchorId="3DCED496" wp14:editId="42BE5269">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789CE727" w14:textId="40F03F3B" w:rsidR="00B05813" w:rsidRPr="00324B26" w:rsidRDefault="00EA6D0F" w:rsidP="00614576">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365CC8D7" w14:textId="77777777" w:rsidR="00B05813" w:rsidRPr="009F0F4A" w:rsidRDefault="00B05813" w:rsidP="00D50108">
            <w:pPr>
              <w:pStyle w:val="H0-QSNotinTOC"/>
              <w:rPr>
                <w:color w:val="auto"/>
              </w:rPr>
            </w:pPr>
            <w:r w:rsidRPr="00F64E3C">
              <w:rPr>
                <w:i/>
                <w:noProof/>
              </w:rPr>
              <w:drawing>
                <wp:inline distT="0" distB="0" distL="0" distR="0" wp14:anchorId="1A6C70C5" wp14:editId="4D2EFB40">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3EFB7678" w14:textId="77777777" w:rsidR="00B05813" w:rsidRDefault="0098452D" w:rsidP="00D50108">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075DAB16" w14:textId="77777777" w:rsidR="00341BA2" w:rsidRPr="008F61B6" w:rsidRDefault="00341BA2" w:rsidP="00341BA2">
            <w:pPr>
              <w:pStyle w:val="H0-QSNotinTOC"/>
              <w:rPr>
                <w:iCs/>
                <w:lang w:val="en-GB"/>
              </w:rPr>
            </w:pPr>
            <w:r w:rsidRPr="008F61B6">
              <w:rPr>
                <w:iCs/>
                <w:noProof/>
              </w:rPr>
              <w:drawing>
                <wp:inline distT="0" distB="0" distL="0" distR="0" wp14:anchorId="55BDA5D1" wp14:editId="678F15B8">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2091BBBF" w14:textId="732CA81A" w:rsidR="00341BA2" w:rsidRPr="00195B4B" w:rsidRDefault="00341BA2" w:rsidP="00341BA2">
            <w:pPr>
              <w:pStyle w:val="H0-BodyText"/>
              <w:rPr>
                <w:color w:val="FF0000"/>
                <w:lang w:val="en-GB"/>
              </w:rPr>
            </w:pPr>
            <w:r w:rsidRPr="2D3FC92C">
              <w:rPr>
                <w:lang w:val="en-GB"/>
              </w:rPr>
              <w:t>This icon at the foot of tables indicates instructions on how to complete the table.</w:t>
            </w:r>
          </w:p>
        </w:tc>
      </w:tr>
    </w:tbl>
    <w:p w14:paraId="7DF47208" w14:textId="77777777" w:rsidR="00CB4048" w:rsidRPr="00016C87" w:rsidRDefault="00CB4048" w:rsidP="001F7AA4"/>
    <w:p w14:paraId="23D9384F" w14:textId="77777777" w:rsidR="009D001B" w:rsidRDefault="009D001B" w:rsidP="009D001B">
      <w:pPr>
        <w:pStyle w:val="Instructions"/>
        <w:ind w:left="0"/>
      </w:pPr>
    </w:p>
    <w:p w14:paraId="64392030" w14:textId="77777777" w:rsidR="009D001B" w:rsidRDefault="009D001B">
      <w:pPr>
        <w:spacing w:before="0" w:after="0"/>
        <w:rPr>
          <w:rFonts w:eastAsia="Times New Roman" w:cs="Times New Roman"/>
          <w:i/>
          <w:color w:val="B50708"/>
          <w:kern w:val="0"/>
          <w:szCs w:val="20"/>
          <w:lang w:val="en-GB"/>
          <w14:ligatures w14:val="none"/>
        </w:rPr>
      </w:pPr>
      <w:r>
        <w:br w:type="page"/>
      </w:r>
    </w:p>
    <w:p w14:paraId="318EAF17" w14:textId="1B48B532" w:rsidR="00EE57C4" w:rsidRDefault="00EE57C4" w:rsidP="009D001B">
      <w:pPr>
        <w:pStyle w:val="Instructions"/>
      </w:pPr>
      <w:r w:rsidRPr="00A91D8B">
        <w:lastRenderedPageBreak/>
        <w:t xml:space="preserve">Add or remove </w:t>
      </w:r>
      <w:r>
        <w:t>roles</w:t>
      </w:r>
      <w:r w:rsidRPr="00A91D8B">
        <w:t xml:space="preserve"> as required. See </w:t>
      </w:r>
      <w:hyperlink r:id="rId20" w:anchor="doc_info/7820754/?state_type=steady_state__v" w:history="1">
        <w:r w:rsidRPr="00A91D8B">
          <w:rPr>
            <w:rStyle w:val="Hyperlink"/>
            <w:i w:val="0"/>
            <w:iCs/>
          </w:rPr>
          <w:t>GSOP-1201.2, CSV Roles and Responsibilities</w:t>
        </w:r>
      </w:hyperlink>
      <w:r w:rsidRPr="00A91D8B">
        <w:t xml:space="preserve"> for required </w:t>
      </w:r>
      <w:r>
        <w:t>approval or agreement roles.</w:t>
      </w:r>
    </w:p>
    <w:p w14:paraId="49DFD2C2" w14:textId="77777777" w:rsidR="00EE57C4" w:rsidRDefault="00EE57C4" w:rsidP="00EE57C4">
      <w:pPr>
        <w:pStyle w:val="H0-QSNotinTOC"/>
      </w:pPr>
      <w:r w:rsidRPr="003053BF">
        <w:t>REVIEWERS</w:t>
      </w:r>
    </w:p>
    <w:p w14:paraId="2AA5284E" w14:textId="77777777" w:rsidR="00EE57C4" w:rsidRPr="009378D7" w:rsidRDefault="00EE57C4" w:rsidP="00EE57C4">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EE57C4" w:rsidRPr="00F25230" w14:paraId="65DAFD43" w14:textId="77777777" w:rsidTr="00E84A56">
        <w:trPr>
          <w:trHeight w:val="284"/>
          <w:tblHeader/>
          <w:jc w:val="center"/>
        </w:trPr>
        <w:tc>
          <w:tcPr>
            <w:tcW w:w="3680" w:type="dxa"/>
            <w:tcBorders>
              <w:top w:val="single" w:sz="8" w:space="0" w:color="auto"/>
              <w:left w:val="single" w:sz="8" w:space="0" w:color="auto"/>
            </w:tcBorders>
            <w:shd w:val="clear" w:color="auto" w:fill="D9D9D9"/>
            <w:vAlign w:val="center"/>
          </w:tcPr>
          <w:p w14:paraId="1D080B49" w14:textId="77777777" w:rsidR="00EE57C4" w:rsidRPr="001141F4" w:rsidRDefault="00EE57C4" w:rsidP="00E84A56">
            <w:pPr>
              <w:pStyle w:val="TableHeader-QS"/>
              <w:jc w:val="left"/>
            </w:pPr>
            <w:r>
              <w:t>Role</w:t>
            </w:r>
          </w:p>
        </w:tc>
        <w:tc>
          <w:tcPr>
            <w:tcW w:w="7087" w:type="dxa"/>
            <w:tcBorders>
              <w:top w:val="single" w:sz="8" w:space="0" w:color="auto"/>
              <w:left w:val="single" w:sz="8" w:space="0" w:color="auto"/>
            </w:tcBorders>
            <w:shd w:val="clear" w:color="auto" w:fill="D9D9D9"/>
          </w:tcPr>
          <w:p w14:paraId="58A5A5EB" w14:textId="77777777" w:rsidR="00EE57C4" w:rsidRPr="001141F4" w:rsidRDefault="00EE57C4" w:rsidP="00E84A56">
            <w:pPr>
              <w:pStyle w:val="TableHeader-QS"/>
              <w:jc w:val="left"/>
            </w:pPr>
            <w:r>
              <w:t>Name</w:t>
            </w:r>
          </w:p>
        </w:tc>
      </w:tr>
      <w:tr w:rsidR="00EE57C4" w:rsidRPr="00F25230" w14:paraId="6E03C945" w14:textId="77777777" w:rsidTr="00E84A56">
        <w:trPr>
          <w:trHeight w:val="477"/>
          <w:jc w:val="center"/>
        </w:trPr>
        <w:tc>
          <w:tcPr>
            <w:tcW w:w="3680" w:type="dxa"/>
            <w:tcBorders>
              <w:left w:val="single" w:sz="8" w:space="0" w:color="auto"/>
            </w:tcBorders>
            <w:vAlign w:val="center"/>
          </w:tcPr>
          <w:p w14:paraId="1D32EBD4" w14:textId="77777777" w:rsidR="00EE57C4" w:rsidRPr="001141F4" w:rsidRDefault="00EE57C4" w:rsidP="00E84A56">
            <w:pPr>
              <w:pStyle w:val="TableTxt-QS"/>
            </w:pPr>
            <w:r>
              <w:t>Technical Subject Matter Expert (TSME)</w:t>
            </w:r>
          </w:p>
        </w:tc>
        <w:tc>
          <w:tcPr>
            <w:tcW w:w="7087" w:type="dxa"/>
            <w:tcBorders>
              <w:left w:val="single" w:sz="8" w:space="0" w:color="auto"/>
            </w:tcBorders>
            <w:vAlign w:val="center"/>
          </w:tcPr>
          <w:p w14:paraId="458DDA7D" w14:textId="77777777" w:rsidR="00EE57C4" w:rsidRPr="001141F4" w:rsidRDefault="00EE57C4" w:rsidP="00E84A56">
            <w:pPr>
              <w:pStyle w:val="TableTxt-QS"/>
            </w:pPr>
            <w:r>
              <w:t>&lt;Name&gt;</w:t>
            </w:r>
          </w:p>
        </w:tc>
      </w:tr>
    </w:tbl>
    <w:p w14:paraId="1FD1DACE" w14:textId="77777777" w:rsidR="00EE57C4" w:rsidRDefault="00EE57C4" w:rsidP="00EE57C4">
      <w:pPr>
        <w:spacing w:before="0" w:after="0"/>
      </w:pPr>
    </w:p>
    <w:p w14:paraId="04945878" w14:textId="77777777" w:rsidR="007C7B5F" w:rsidRDefault="007C7B5F" w:rsidP="00EE57C4">
      <w:pPr>
        <w:spacing w:before="0" w:after="0"/>
      </w:pPr>
    </w:p>
    <w:p w14:paraId="18F5973D" w14:textId="7B271E08" w:rsidR="006736D4" w:rsidRDefault="006736D4" w:rsidP="0032576A">
      <w:pPr>
        <w:pStyle w:val="Instructions"/>
      </w:pPr>
      <w:r w:rsidRPr="0032576A">
        <w:rPr>
          <w:b/>
          <w:bCs/>
        </w:rPr>
        <w:t>Note</w:t>
      </w:r>
      <w:r>
        <w:t xml:space="preserve">: Approvals are required for </w:t>
      </w:r>
      <w:proofErr w:type="spellStart"/>
      <w:r w:rsidR="007C7B5F">
        <w:t>GxP</w:t>
      </w:r>
      <w:proofErr w:type="spellEnd"/>
      <w:r w:rsidR="007C7B5F">
        <w:t xml:space="preserve"> Regulated systems </w:t>
      </w:r>
      <w:r w:rsidR="00E667C7">
        <w:t>or systems requiring Quality Oversight</w:t>
      </w:r>
      <w:r w:rsidR="007C7B5F">
        <w:t>. Remove</w:t>
      </w:r>
      <w:r w:rsidR="008A5377">
        <w:t xml:space="preserve"> this section</w:t>
      </w:r>
      <w:r w:rsidR="007C7B5F">
        <w:t xml:space="preserve"> if the system is </w:t>
      </w:r>
      <w:r w:rsidR="00A5259D">
        <w:t xml:space="preserve">Other </w:t>
      </w:r>
      <w:r w:rsidR="007C7B5F">
        <w:t>Regulated.</w:t>
      </w:r>
      <w:r w:rsidR="00C13C6B">
        <w:t xml:space="preserve"> A TSME approval</w:t>
      </w:r>
      <w:r w:rsidR="002609EE">
        <w:t xml:space="preserve"> is required for Analytical Instruments.</w:t>
      </w:r>
    </w:p>
    <w:p w14:paraId="50C3C9EF" w14:textId="77777777" w:rsidR="00EE57C4" w:rsidRPr="007E0DF0" w:rsidRDefault="00EE57C4" w:rsidP="00EE57C4">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EE57C4" w:rsidRPr="00F25230" w14:paraId="6BC721EF" w14:textId="77777777" w:rsidTr="00E84A56">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226B00B" w14:textId="77777777" w:rsidR="00EE57C4" w:rsidRPr="001141F4" w:rsidRDefault="00EE57C4" w:rsidP="00E84A56">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213C3DC9" w14:textId="77777777" w:rsidR="00EE57C4" w:rsidRPr="001141F4" w:rsidRDefault="00EE57C4" w:rsidP="00E84A56">
            <w:pPr>
              <w:pStyle w:val="TableHeader-QS"/>
              <w:jc w:val="left"/>
            </w:pPr>
            <w:r>
              <w:t>Name, Job Title</w:t>
            </w:r>
          </w:p>
        </w:tc>
        <w:tc>
          <w:tcPr>
            <w:tcW w:w="4816" w:type="dxa"/>
            <w:tcBorders>
              <w:top w:val="single" w:sz="8" w:space="0" w:color="auto"/>
              <w:bottom w:val="single" w:sz="4" w:space="0" w:color="auto"/>
            </w:tcBorders>
            <w:shd w:val="clear" w:color="auto" w:fill="D9D9D9"/>
          </w:tcPr>
          <w:p w14:paraId="1F1B0CCF" w14:textId="77777777" w:rsidR="00EE57C4" w:rsidRPr="0038089A" w:rsidRDefault="00EE57C4" w:rsidP="00E84A56">
            <w:pPr>
              <w:pStyle w:val="TableHeader-QS"/>
              <w:jc w:val="left"/>
            </w:pPr>
            <w:r>
              <w:t>Approval Signifies</w:t>
            </w:r>
          </w:p>
        </w:tc>
      </w:tr>
      <w:tr w:rsidR="00EE57C4" w:rsidRPr="00F25230" w14:paraId="5EC91D23" w14:textId="77777777" w:rsidTr="003C2D39">
        <w:trPr>
          <w:trHeight w:val="469"/>
          <w:jc w:val="center"/>
        </w:trPr>
        <w:tc>
          <w:tcPr>
            <w:tcW w:w="2960" w:type="dxa"/>
            <w:tcBorders>
              <w:top w:val="single" w:sz="4" w:space="0" w:color="auto"/>
              <w:left w:val="single" w:sz="8" w:space="0" w:color="auto"/>
              <w:bottom w:val="single" w:sz="8" w:space="0" w:color="auto"/>
            </w:tcBorders>
          </w:tcPr>
          <w:p w14:paraId="516DCBA1" w14:textId="77777777" w:rsidR="00EE57C4" w:rsidRPr="001141F4" w:rsidRDefault="00EE57C4" w:rsidP="00E84A56">
            <w:pPr>
              <w:pStyle w:val="TableTxt-QS"/>
            </w:pPr>
            <w:r>
              <w:t>Technical System Owner (TSO)</w:t>
            </w:r>
          </w:p>
        </w:tc>
        <w:tc>
          <w:tcPr>
            <w:tcW w:w="3060" w:type="dxa"/>
            <w:tcBorders>
              <w:top w:val="single" w:sz="4" w:space="0" w:color="auto"/>
              <w:left w:val="single" w:sz="8" w:space="0" w:color="auto"/>
              <w:bottom w:val="single" w:sz="8" w:space="0" w:color="auto"/>
            </w:tcBorders>
          </w:tcPr>
          <w:p w14:paraId="7C29B86D" w14:textId="77777777" w:rsidR="00EE57C4" w:rsidRPr="001141F4" w:rsidRDefault="00EE57C4" w:rsidP="00E84A56">
            <w:pPr>
              <w:pStyle w:val="TableTxt-QS"/>
            </w:pPr>
            <w:r>
              <w:t>&lt;Name, Job Title&gt;</w:t>
            </w:r>
          </w:p>
        </w:tc>
        <w:tc>
          <w:tcPr>
            <w:tcW w:w="4816" w:type="dxa"/>
            <w:tcBorders>
              <w:top w:val="single" w:sz="4" w:space="0" w:color="auto"/>
              <w:bottom w:val="single" w:sz="8" w:space="0" w:color="auto"/>
            </w:tcBorders>
          </w:tcPr>
          <w:p w14:paraId="67951EBD" w14:textId="5161B3A6" w:rsidR="00EE57C4" w:rsidRPr="00FE7F6B" w:rsidRDefault="00EE57C4" w:rsidP="00E84A56">
            <w:pPr>
              <w:pStyle w:val="TableTxt-QS"/>
            </w:pPr>
            <w:r>
              <w:rPr>
                <w:color w:val="000000"/>
                <w:sz w:val="19"/>
                <w:szCs w:val="19"/>
                <w:shd w:val="clear" w:color="auto" w:fill="FFFFFF"/>
              </w:rPr>
              <w:t>Understanding of responsibilities for extent of validation; agreement to provide necessary resources</w:t>
            </w:r>
            <w:r w:rsidR="00695807">
              <w:rPr>
                <w:color w:val="000000"/>
                <w:shd w:val="clear" w:color="auto" w:fill="FFFFFF"/>
              </w:rPr>
              <w:t xml:space="preserve">; </w:t>
            </w:r>
            <w:r w:rsidR="00695807" w:rsidRPr="00B13796">
              <w:rPr>
                <w:color w:val="000000"/>
                <w:shd w:val="clear" w:color="auto" w:fill="FFFFFF"/>
              </w:rPr>
              <w:t>ensuring the appropriate people have reviewed the validation artifact</w:t>
            </w:r>
            <w:r>
              <w:rPr>
                <w:color w:val="000000"/>
                <w:sz w:val="19"/>
                <w:szCs w:val="19"/>
                <w:shd w:val="clear" w:color="auto" w:fill="FFFFFF"/>
              </w:rPr>
              <w:t>.</w:t>
            </w:r>
          </w:p>
        </w:tc>
      </w:tr>
    </w:tbl>
    <w:p w14:paraId="536DFDED" w14:textId="77777777" w:rsidR="00EE57C4" w:rsidRDefault="00EE57C4" w:rsidP="00EE57C4">
      <w:pPr>
        <w:spacing w:before="0" w:after="0"/>
      </w:pPr>
    </w:p>
    <w:p w14:paraId="7440292E" w14:textId="26B823AD" w:rsidR="007C7B5F" w:rsidRDefault="007C7B5F" w:rsidP="0032576A">
      <w:pPr>
        <w:pStyle w:val="Instructions"/>
      </w:pPr>
      <w:r w:rsidRPr="0032576A">
        <w:rPr>
          <w:b/>
          <w:bCs/>
        </w:rPr>
        <w:t>Note</w:t>
      </w:r>
      <w:r>
        <w:t xml:space="preserve">: Agreements are required for </w:t>
      </w:r>
      <w:r w:rsidR="00A5259D">
        <w:t xml:space="preserve">Other </w:t>
      </w:r>
      <w:r>
        <w:t>Regulated systems. Remove</w:t>
      </w:r>
      <w:r w:rsidR="000D1D1A">
        <w:t xml:space="preserve"> this</w:t>
      </w:r>
      <w:r>
        <w:t xml:space="preserve"> </w:t>
      </w:r>
      <w:r w:rsidR="0032576A">
        <w:t xml:space="preserve">section </w:t>
      </w:r>
      <w:r>
        <w:t xml:space="preserve">if the system is </w:t>
      </w:r>
      <w:proofErr w:type="spellStart"/>
      <w:r w:rsidR="0032576A">
        <w:t>GxP</w:t>
      </w:r>
      <w:proofErr w:type="spellEnd"/>
      <w:r w:rsidR="0032576A">
        <w:t xml:space="preserve"> </w:t>
      </w:r>
      <w:r>
        <w:t>Regulated</w:t>
      </w:r>
      <w:r w:rsidR="000D1D1A">
        <w:t xml:space="preserve"> or requires Quality Oversight</w:t>
      </w:r>
      <w:r>
        <w:t>.</w:t>
      </w:r>
    </w:p>
    <w:p w14:paraId="3DB33D59" w14:textId="77777777" w:rsidR="00EE57C4" w:rsidRPr="00993ABF" w:rsidRDefault="00EE57C4" w:rsidP="00EE57C4">
      <w:pPr>
        <w:pStyle w:val="H0-QSNotinTOC"/>
      </w:pPr>
      <w:r>
        <w:t>AGREEMENTS</w:t>
      </w:r>
    </w:p>
    <w:p w14:paraId="2045476A" w14:textId="77777777" w:rsidR="00EE57C4" w:rsidRDefault="00EE57C4" w:rsidP="00EE57C4">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EE57C4" w:rsidRPr="0038089A" w14:paraId="186B6D2C" w14:textId="77777777" w:rsidTr="00E84A56">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1CD17D4F" w14:textId="77777777" w:rsidR="00EE57C4" w:rsidRPr="001141F4" w:rsidRDefault="00EE57C4" w:rsidP="00E84A56">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2BC10456" w14:textId="77777777" w:rsidR="00EE57C4" w:rsidRPr="001141F4" w:rsidRDefault="00EE57C4" w:rsidP="00E84A56">
            <w:pPr>
              <w:pStyle w:val="TableHeader-QS"/>
              <w:jc w:val="left"/>
            </w:pPr>
            <w:r>
              <w:t>Name, Job Title</w:t>
            </w:r>
          </w:p>
        </w:tc>
        <w:tc>
          <w:tcPr>
            <w:tcW w:w="4816" w:type="dxa"/>
            <w:tcBorders>
              <w:top w:val="single" w:sz="8" w:space="0" w:color="auto"/>
              <w:bottom w:val="single" w:sz="4" w:space="0" w:color="auto"/>
              <w:right w:val="single" w:sz="8" w:space="0" w:color="auto"/>
            </w:tcBorders>
            <w:shd w:val="clear" w:color="auto" w:fill="D9D9D9"/>
          </w:tcPr>
          <w:p w14:paraId="26D01968" w14:textId="77777777" w:rsidR="00EE57C4" w:rsidRPr="0038089A" w:rsidRDefault="00EE57C4" w:rsidP="00E84A56">
            <w:pPr>
              <w:pStyle w:val="TableHeader-QS"/>
              <w:jc w:val="left"/>
            </w:pPr>
            <w:r>
              <w:t>Agreement Date</w:t>
            </w:r>
          </w:p>
        </w:tc>
      </w:tr>
      <w:tr w:rsidR="00EE57C4" w:rsidRPr="00FE7F6B" w14:paraId="03303B04" w14:textId="77777777" w:rsidTr="003C2D39">
        <w:trPr>
          <w:trHeight w:val="469"/>
          <w:jc w:val="center"/>
        </w:trPr>
        <w:tc>
          <w:tcPr>
            <w:tcW w:w="2960" w:type="dxa"/>
            <w:tcBorders>
              <w:top w:val="single" w:sz="4" w:space="0" w:color="auto"/>
              <w:left w:val="single" w:sz="8" w:space="0" w:color="auto"/>
              <w:bottom w:val="single" w:sz="8" w:space="0" w:color="auto"/>
            </w:tcBorders>
          </w:tcPr>
          <w:p w14:paraId="6C47E1E9" w14:textId="77777777" w:rsidR="00EE57C4" w:rsidRPr="001141F4" w:rsidRDefault="00EE57C4" w:rsidP="00E84A56">
            <w:pPr>
              <w:pStyle w:val="TableTxt-QS"/>
            </w:pPr>
            <w:r>
              <w:t>Technical System Owner (TSO)</w:t>
            </w:r>
          </w:p>
        </w:tc>
        <w:tc>
          <w:tcPr>
            <w:tcW w:w="3060" w:type="dxa"/>
            <w:tcBorders>
              <w:top w:val="single" w:sz="4" w:space="0" w:color="auto"/>
              <w:left w:val="single" w:sz="8" w:space="0" w:color="auto"/>
              <w:bottom w:val="single" w:sz="8" w:space="0" w:color="auto"/>
            </w:tcBorders>
          </w:tcPr>
          <w:p w14:paraId="1CB298F0" w14:textId="77777777" w:rsidR="00EE57C4" w:rsidRPr="001141F4" w:rsidRDefault="00EE57C4" w:rsidP="00E84A56">
            <w:pPr>
              <w:pStyle w:val="TableTxt-QS"/>
            </w:pPr>
            <w:r>
              <w:t>&lt;Name, Job Title&gt;</w:t>
            </w:r>
          </w:p>
        </w:tc>
        <w:tc>
          <w:tcPr>
            <w:tcW w:w="4816" w:type="dxa"/>
            <w:tcBorders>
              <w:top w:val="single" w:sz="4" w:space="0" w:color="auto"/>
              <w:bottom w:val="single" w:sz="8" w:space="0" w:color="auto"/>
              <w:right w:val="single" w:sz="8" w:space="0" w:color="auto"/>
            </w:tcBorders>
          </w:tcPr>
          <w:p w14:paraId="0AA1FB3E" w14:textId="77777777" w:rsidR="00EE57C4" w:rsidRPr="00FE7F6B" w:rsidRDefault="00EE57C4" w:rsidP="00E84A56">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bl>
    <w:p w14:paraId="21136C60" w14:textId="175BFFD8" w:rsidR="00D6656B" w:rsidRPr="0032576A" w:rsidRDefault="00EE57C4" w:rsidP="008C34DD">
      <w:pPr>
        <w:pStyle w:val="H0-QSNotinTOC"/>
      </w:pPr>
      <w:r>
        <w:br w:type="page"/>
      </w:r>
      <w:r w:rsidR="00D6656B" w:rsidRPr="003053BF">
        <w:lastRenderedPageBreak/>
        <w:t>PURPOSE</w:t>
      </w:r>
    </w:p>
    <w:p w14:paraId="0131671C" w14:textId="79FD2057" w:rsidR="00D6656B" w:rsidRDefault="00A26A0F" w:rsidP="00344E59">
      <w:pPr>
        <w:pStyle w:val="H0-BodyText"/>
        <w:keepNext/>
      </w:pPr>
      <w:r w:rsidRPr="00A26A0F">
        <w:rPr>
          <w:rStyle w:val="H0-BodyTextChar"/>
        </w:rPr>
        <w:t xml:space="preserve">The </w:t>
      </w:r>
      <w:r w:rsidR="00D162C0">
        <w:rPr>
          <w:rStyle w:val="H0-BodyTextChar"/>
        </w:rPr>
        <w:t xml:space="preserve">System </w:t>
      </w:r>
      <w:r w:rsidRPr="00A26A0F">
        <w:rPr>
          <w:rStyle w:val="H0-BodyTextChar"/>
        </w:rPr>
        <w:t>Configuration Specifications describes the technical configuration of the &lt;System/Platform Name&gt; computer system. This artifact provides information necessary for support teams to build and maintain the system, including the software and hardware components, application interactions, and source code management. This document supports the Computer System Validation (CSV) lifecycle and serves as a reference for system changes, upgrades, and ongoing maintenance activities.</w:t>
      </w:r>
      <w:r w:rsidR="00D6656B">
        <w:t xml:space="preserve"> </w:t>
      </w:r>
    </w:p>
    <w:p w14:paraId="5F4D548B" w14:textId="77777777" w:rsidR="00D6656B" w:rsidRPr="00585F9A" w:rsidRDefault="00D6656B" w:rsidP="00344E59">
      <w:pPr>
        <w:pStyle w:val="H0-QSNotinTOC"/>
      </w:pPr>
      <w:bookmarkStart w:id="1" w:name="_Toc286994233"/>
      <w:bookmarkStart w:id="2" w:name="_Toc286994306"/>
      <w:bookmarkStart w:id="3" w:name="_Toc286997174"/>
      <w:bookmarkStart w:id="4" w:name="_Toc287368213"/>
      <w:bookmarkStart w:id="5" w:name="_Toc287520440"/>
      <w:r w:rsidRPr="00585F9A">
        <w:t>IN SCOPE</w:t>
      </w:r>
    </w:p>
    <w:p w14:paraId="34B13B41" w14:textId="77777777" w:rsidR="00D6656B" w:rsidRPr="004A676D" w:rsidRDefault="00D6656B" w:rsidP="00344E59">
      <w:pPr>
        <w:pStyle w:val="H0-BodyText"/>
        <w:keepNext/>
      </w:pPr>
      <w:r w:rsidRPr="004A676D">
        <w:t>The following are in scope:</w:t>
      </w:r>
    </w:p>
    <w:p w14:paraId="0E3AFAFE" w14:textId="40E237D2" w:rsidR="00D6656B" w:rsidRPr="008C34DD" w:rsidRDefault="00D6656B" w:rsidP="00E465AA">
      <w:pPr>
        <w:pStyle w:val="Example"/>
        <w:numPr>
          <w:ilvl w:val="0"/>
          <w:numId w:val="39"/>
        </w:numPr>
      </w:pPr>
      <w:r w:rsidRPr="008C34DD">
        <w:t xml:space="preserve">Data and </w:t>
      </w:r>
      <w:r w:rsidR="00F21271" w:rsidRPr="008C34DD">
        <w:t>d</w:t>
      </w:r>
      <w:r w:rsidRPr="008C34DD">
        <w:t xml:space="preserve">ictionary </w:t>
      </w:r>
      <w:r w:rsidR="00F21271" w:rsidRPr="008C34DD">
        <w:t>s</w:t>
      </w:r>
      <w:r w:rsidRPr="008C34DD">
        <w:t>ubscriptions</w:t>
      </w:r>
    </w:p>
    <w:p w14:paraId="07BB959A" w14:textId="77777777" w:rsidR="00D6656B" w:rsidRPr="008C34DD" w:rsidRDefault="00D6656B" w:rsidP="00E465AA">
      <w:pPr>
        <w:pStyle w:val="Example"/>
        <w:numPr>
          <w:ilvl w:val="0"/>
          <w:numId w:val="39"/>
        </w:numPr>
      </w:pPr>
      <w:r w:rsidRPr="008C34DD">
        <w:t>Hardware and software components</w:t>
      </w:r>
    </w:p>
    <w:p w14:paraId="4266F8AE" w14:textId="77777777" w:rsidR="00D6656B" w:rsidRPr="00585F9A" w:rsidRDefault="00D6656B" w:rsidP="00DA54A9">
      <w:pPr>
        <w:pStyle w:val="H0-QSNotinTOC"/>
      </w:pPr>
      <w:r w:rsidRPr="00585F9A">
        <w:t>OUT OF SCOPE</w:t>
      </w:r>
    </w:p>
    <w:p w14:paraId="035F0CD9" w14:textId="77777777" w:rsidR="00D6656B" w:rsidRDefault="00D6656B" w:rsidP="00DA54A9">
      <w:pPr>
        <w:pStyle w:val="H0-BodyText"/>
      </w:pPr>
      <w:r w:rsidRPr="00FC1A06">
        <w:t>The following are out of scope:</w:t>
      </w:r>
    </w:p>
    <w:p w14:paraId="707C87F1" w14:textId="77777777" w:rsidR="00D6656B" w:rsidRPr="000355E3" w:rsidRDefault="00D6656B" w:rsidP="00E465AA">
      <w:pPr>
        <w:pStyle w:val="Example"/>
        <w:numPr>
          <w:ilvl w:val="0"/>
          <w:numId w:val="40"/>
        </w:numPr>
      </w:pPr>
      <w:r w:rsidRPr="000355E3">
        <w:t>Specifications for applications interfacing with the system</w:t>
      </w:r>
    </w:p>
    <w:p w14:paraId="044FF3FC" w14:textId="77777777" w:rsidR="00523A38" w:rsidRPr="00523A38" w:rsidRDefault="00F424A3" w:rsidP="00241FE7">
      <w:pPr>
        <w:pStyle w:val="H0-QSNotinTOC"/>
      </w:pPr>
      <w:bookmarkStart w:id="6" w:name="_Toc207383565"/>
      <w:bookmarkEnd w:id="0"/>
      <w:bookmarkEnd w:id="1"/>
      <w:bookmarkEnd w:id="2"/>
      <w:bookmarkEnd w:id="3"/>
      <w:bookmarkEnd w:id="4"/>
      <w:bookmarkEnd w:id="5"/>
      <w:r w:rsidRPr="00F424A3">
        <w:t>TABLE OF CONTENTS</w:t>
      </w:r>
      <w:bookmarkEnd w:id="6"/>
    </w:p>
    <w:bookmarkStart w:id="7" w:name="_Toc205591647"/>
    <w:p w14:paraId="30F6420B" w14:textId="0AA53D8D" w:rsidR="000770D6" w:rsidRDefault="00AA1B1F">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818697" w:history="1">
        <w:r w:rsidR="000770D6" w:rsidRPr="00F573B5">
          <w:rPr>
            <w:rStyle w:val="Hyperlink"/>
          </w:rPr>
          <w:t>1.0</w:t>
        </w:r>
        <w:r w:rsidR="000770D6">
          <w:rPr>
            <w:rFonts w:asciiTheme="minorHAnsi" w:eastAsiaTheme="minorEastAsia" w:hAnsiTheme="minorHAnsi" w:cstheme="minorBidi"/>
            <w:kern w:val="2"/>
            <w:sz w:val="24"/>
            <w14:ligatures w14:val="standardContextual"/>
          </w:rPr>
          <w:tab/>
        </w:r>
        <w:r w:rsidR="000770D6" w:rsidRPr="00F573B5">
          <w:rPr>
            <w:rStyle w:val="Hyperlink"/>
          </w:rPr>
          <w:t>System Configuration Specifications</w:t>
        </w:r>
        <w:r w:rsidR="000770D6">
          <w:rPr>
            <w:webHidden/>
          </w:rPr>
          <w:tab/>
        </w:r>
        <w:r w:rsidR="000770D6">
          <w:rPr>
            <w:webHidden/>
          </w:rPr>
          <w:fldChar w:fldCharType="begin"/>
        </w:r>
        <w:r w:rsidR="000770D6">
          <w:rPr>
            <w:webHidden/>
          </w:rPr>
          <w:instrText xml:space="preserve"> PAGEREF _Toc230818697 \h </w:instrText>
        </w:r>
        <w:r w:rsidR="000770D6">
          <w:rPr>
            <w:webHidden/>
          </w:rPr>
        </w:r>
        <w:r w:rsidR="000770D6">
          <w:rPr>
            <w:webHidden/>
          </w:rPr>
          <w:fldChar w:fldCharType="separate"/>
        </w:r>
        <w:r w:rsidR="000770D6">
          <w:rPr>
            <w:webHidden/>
          </w:rPr>
          <w:t>4</w:t>
        </w:r>
        <w:r w:rsidR="000770D6">
          <w:rPr>
            <w:webHidden/>
          </w:rPr>
          <w:fldChar w:fldCharType="end"/>
        </w:r>
      </w:hyperlink>
    </w:p>
    <w:p w14:paraId="72507CAE" w14:textId="5AAF36AE" w:rsidR="000770D6" w:rsidRDefault="000770D6">
      <w:pPr>
        <w:pStyle w:val="TOC2"/>
        <w:rPr>
          <w:rFonts w:asciiTheme="minorHAnsi" w:hAnsiTheme="minorHAnsi" w:cstheme="minorBidi"/>
          <w:noProof/>
          <w:sz w:val="24"/>
          <w:szCs w:val="24"/>
        </w:rPr>
      </w:pPr>
      <w:hyperlink w:anchor="_Toc230818698" w:history="1">
        <w:r w:rsidRPr="00F573B5">
          <w:rPr>
            <w:rStyle w:val="Hyperlink"/>
            <w:noProof/>
          </w:rPr>
          <w:t>1.1</w:t>
        </w:r>
        <w:r>
          <w:rPr>
            <w:rFonts w:asciiTheme="minorHAnsi" w:hAnsiTheme="minorHAnsi" w:cstheme="minorBidi"/>
            <w:noProof/>
            <w:sz w:val="24"/>
            <w:szCs w:val="24"/>
          </w:rPr>
          <w:tab/>
        </w:r>
        <w:r w:rsidRPr="00F573B5">
          <w:rPr>
            <w:rStyle w:val="Hyperlink"/>
            <w:noProof/>
          </w:rPr>
          <w:t>Software Platforms</w:t>
        </w:r>
        <w:r>
          <w:rPr>
            <w:noProof/>
            <w:webHidden/>
          </w:rPr>
          <w:tab/>
        </w:r>
        <w:r>
          <w:rPr>
            <w:noProof/>
            <w:webHidden/>
          </w:rPr>
          <w:fldChar w:fldCharType="begin"/>
        </w:r>
        <w:r>
          <w:rPr>
            <w:noProof/>
            <w:webHidden/>
          </w:rPr>
          <w:instrText xml:space="preserve"> PAGEREF _Toc230818698 \h </w:instrText>
        </w:r>
        <w:r>
          <w:rPr>
            <w:noProof/>
            <w:webHidden/>
          </w:rPr>
        </w:r>
        <w:r>
          <w:rPr>
            <w:noProof/>
            <w:webHidden/>
          </w:rPr>
          <w:fldChar w:fldCharType="separate"/>
        </w:r>
        <w:r>
          <w:rPr>
            <w:noProof/>
            <w:webHidden/>
          </w:rPr>
          <w:t>4</w:t>
        </w:r>
        <w:r>
          <w:rPr>
            <w:noProof/>
            <w:webHidden/>
          </w:rPr>
          <w:fldChar w:fldCharType="end"/>
        </w:r>
      </w:hyperlink>
    </w:p>
    <w:p w14:paraId="14CC1381" w14:textId="170CDA94" w:rsidR="000770D6" w:rsidRDefault="000770D6">
      <w:pPr>
        <w:pStyle w:val="TOC2"/>
        <w:rPr>
          <w:rFonts w:asciiTheme="minorHAnsi" w:hAnsiTheme="minorHAnsi" w:cstheme="minorBidi"/>
          <w:noProof/>
          <w:sz w:val="24"/>
          <w:szCs w:val="24"/>
        </w:rPr>
      </w:pPr>
      <w:hyperlink w:anchor="_Toc230818699" w:history="1">
        <w:r w:rsidRPr="00F573B5">
          <w:rPr>
            <w:rStyle w:val="Hyperlink"/>
            <w:noProof/>
          </w:rPr>
          <w:t>1.2</w:t>
        </w:r>
        <w:r>
          <w:rPr>
            <w:rFonts w:asciiTheme="minorHAnsi" w:hAnsiTheme="minorHAnsi" w:cstheme="minorBidi"/>
            <w:noProof/>
            <w:sz w:val="24"/>
            <w:szCs w:val="24"/>
          </w:rPr>
          <w:tab/>
        </w:r>
        <w:r w:rsidRPr="00F573B5">
          <w:rPr>
            <w:rStyle w:val="Hyperlink"/>
            <w:noProof/>
          </w:rPr>
          <w:t>Hardware Platforms</w:t>
        </w:r>
        <w:r>
          <w:rPr>
            <w:noProof/>
            <w:webHidden/>
          </w:rPr>
          <w:tab/>
        </w:r>
        <w:r>
          <w:rPr>
            <w:noProof/>
            <w:webHidden/>
          </w:rPr>
          <w:fldChar w:fldCharType="begin"/>
        </w:r>
        <w:r>
          <w:rPr>
            <w:noProof/>
            <w:webHidden/>
          </w:rPr>
          <w:instrText xml:space="preserve"> PAGEREF _Toc230818699 \h </w:instrText>
        </w:r>
        <w:r>
          <w:rPr>
            <w:noProof/>
            <w:webHidden/>
          </w:rPr>
        </w:r>
        <w:r>
          <w:rPr>
            <w:noProof/>
            <w:webHidden/>
          </w:rPr>
          <w:fldChar w:fldCharType="separate"/>
        </w:r>
        <w:r>
          <w:rPr>
            <w:noProof/>
            <w:webHidden/>
          </w:rPr>
          <w:t>4</w:t>
        </w:r>
        <w:r>
          <w:rPr>
            <w:noProof/>
            <w:webHidden/>
          </w:rPr>
          <w:fldChar w:fldCharType="end"/>
        </w:r>
      </w:hyperlink>
    </w:p>
    <w:p w14:paraId="7414EBBD" w14:textId="61283812" w:rsidR="000770D6" w:rsidRDefault="000770D6">
      <w:pPr>
        <w:pStyle w:val="TOC2"/>
        <w:rPr>
          <w:rFonts w:asciiTheme="minorHAnsi" w:hAnsiTheme="minorHAnsi" w:cstheme="minorBidi"/>
          <w:noProof/>
          <w:sz w:val="24"/>
          <w:szCs w:val="24"/>
        </w:rPr>
      </w:pPr>
      <w:hyperlink w:anchor="_Toc230818700" w:history="1">
        <w:r w:rsidRPr="00F573B5">
          <w:rPr>
            <w:rStyle w:val="Hyperlink"/>
            <w:noProof/>
          </w:rPr>
          <w:t>1.3</w:t>
        </w:r>
        <w:r>
          <w:rPr>
            <w:rFonts w:asciiTheme="minorHAnsi" w:hAnsiTheme="minorHAnsi" w:cstheme="minorBidi"/>
            <w:noProof/>
            <w:sz w:val="24"/>
            <w:szCs w:val="24"/>
          </w:rPr>
          <w:tab/>
        </w:r>
        <w:r w:rsidRPr="00F573B5">
          <w:rPr>
            <w:rStyle w:val="Hyperlink"/>
            <w:noProof/>
          </w:rPr>
          <w:t>Artificial Intelligence/Machine Learning (AI/ML) Components and Tools</w:t>
        </w:r>
        <w:r>
          <w:rPr>
            <w:noProof/>
            <w:webHidden/>
          </w:rPr>
          <w:tab/>
        </w:r>
        <w:r>
          <w:rPr>
            <w:noProof/>
            <w:webHidden/>
          </w:rPr>
          <w:fldChar w:fldCharType="begin"/>
        </w:r>
        <w:r>
          <w:rPr>
            <w:noProof/>
            <w:webHidden/>
          </w:rPr>
          <w:instrText xml:space="preserve"> PAGEREF _Toc230818700 \h </w:instrText>
        </w:r>
        <w:r>
          <w:rPr>
            <w:noProof/>
            <w:webHidden/>
          </w:rPr>
        </w:r>
        <w:r>
          <w:rPr>
            <w:noProof/>
            <w:webHidden/>
          </w:rPr>
          <w:fldChar w:fldCharType="separate"/>
        </w:r>
        <w:r>
          <w:rPr>
            <w:noProof/>
            <w:webHidden/>
          </w:rPr>
          <w:t>4</w:t>
        </w:r>
        <w:r>
          <w:rPr>
            <w:noProof/>
            <w:webHidden/>
          </w:rPr>
          <w:fldChar w:fldCharType="end"/>
        </w:r>
      </w:hyperlink>
    </w:p>
    <w:p w14:paraId="61A4B47C" w14:textId="04C4FD41" w:rsidR="000770D6" w:rsidRDefault="000770D6">
      <w:pPr>
        <w:pStyle w:val="TOC2"/>
        <w:rPr>
          <w:rFonts w:asciiTheme="minorHAnsi" w:hAnsiTheme="minorHAnsi" w:cstheme="minorBidi"/>
          <w:noProof/>
          <w:sz w:val="24"/>
          <w:szCs w:val="24"/>
        </w:rPr>
      </w:pPr>
      <w:hyperlink w:anchor="_Toc230818701" w:history="1">
        <w:r w:rsidRPr="00F573B5">
          <w:rPr>
            <w:rStyle w:val="Hyperlink"/>
            <w:noProof/>
          </w:rPr>
          <w:t>1.4</w:t>
        </w:r>
        <w:r>
          <w:rPr>
            <w:rFonts w:asciiTheme="minorHAnsi" w:hAnsiTheme="minorHAnsi" w:cstheme="minorBidi"/>
            <w:noProof/>
            <w:sz w:val="24"/>
            <w:szCs w:val="24"/>
          </w:rPr>
          <w:tab/>
        </w:r>
        <w:r w:rsidRPr="00F573B5">
          <w:rPr>
            <w:rStyle w:val="Hyperlink"/>
            <w:noProof/>
          </w:rPr>
          <w:t>Source Code Management</w:t>
        </w:r>
        <w:r>
          <w:rPr>
            <w:noProof/>
            <w:webHidden/>
          </w:rPr>
          <w:tab/>
        </w:r>
        <w:r>
          <w:rPr>
            <w:noProof/>
            <w:webHidden/>
          </w:rPr>
          <w:fldChar w:fldCharType="begin"/>
        </w:r>
        <w:r>
          <w:rPr>
            <w:noProof/>
            <w:webHidden/>
          </w:rPr>
          <w:instrText xml:space="preserve"> PAGEREF _Toc230818701 \h </w:instrText>
        </w:r>
        <w:r>
          <w:rPr>
            <w:noProof/>
            <w:webHidden/>
          </w:rPr>
        </w:r>
        <w:r>
          <w:rPr>
            <w:noProof/>
            <w:webHidden/>
          </w:rPr>
          <w:fldChar w:fldCharType="separate"/>
        </w:r>
        <w:r>
          <w:rPr>
            <w:noProof/>
            <w:webHidden/>
          </w:rPr>
          <w:t>5</w:t>
        </w:r>
        <w:r>
          <w:rPr>
            <w:noProof/>
            <w:webHidden/>
          </w:rPr>
          <w:fldChar w:fldCharType="end"/>
        </w:r>
      </w:hyperlink>
    </w:p>
    <w:p w14:paraId="06ACD86F" w14:textId="35EFC75C" w:rsidR="000770D6" w:rsidRDefault="000770D6">
      <w:pPr>
        <w:pStyle w:val="TOC2"/>
        <w:rPr>
          <w:rFonts w:asciiTheme="minorHAnsi" w:hAnsiTheme="minorHAnsi" w:cstheme="minorBidi"/>
          <w:noProof/>
          <w:sz w:val="24"/>
          <w:szCs w:val="24"/>
        </w:rPr>
      </w:pPr>
      <w:hyperlink w:anchor="_Toc230818702" w:history="1">
        <w:r w:rsidRPr="00F573B5">
          <w:rPr>
            <w:rStyle w:val="Hyperlink"/>
            <w:noProof/>
          </w:rPr>
          <w:t>1.5</w:t>
        </w:r>
        <w:r>
          <w:rPr>
            <w:rFonts w:asciiTheme="minorHAnsi" w:hAnsiTheme="minorHAnsi" w:cstheme="minorBidi"/>
            <w:noProof/>
            <w:sz w:val="24"/>
            <w:szCs w:val="24"/>
          </w:rPr>
          <w:tab/>
        </w:r>
        <w:r w:rsidRPr="00F573B5">
          <w:rPr>
            <w:rStyle w:val="Hyperlink"/>
            <w:noProof/>
          </w:rPr>
          <w:t>Application Interactions</w:t>
        </w:r>
        <w:r>
          <w:rPr>
            <w:noProof/>
            <w:webHidden/>
          </w:rPr>
          <w:tab/>
        </w:r>
        <w:r>
          <w:rPr>
            <w:noProof/>
            <w:webHidden/>
          </w:rPr>
          <w:fldChar w:fldCharType="begin"/>
        </w:r>
        <w:r>
          <w:rPr>
            <w:noProof/>
            <w:webHidden/>
          </w:rPr>
          <w:instrText xml:space="preserve"> PAGEREF _Toc230818702 \h </w:instrText>
        </w:r>
        <w:r>
          <w:rPr>
            <w:noProof/>
            <w:webHidden/>
          </w:rPr>
        </w:r>
        <w:r>
          <w:rPr>
            <w:noProof/>
            <w:webHidden/>
          </w:rPr>
          <w:fldChar w:fldCharType="separate"/>
        </w:r>
        <w:r>
          <w:rPr>
            <w:noProof/>
            <w:webHidden/>
          </w:rPr>
          <w:t>5</w:t>
        </w:r>
        <w:r>
          <w:rPr>
            <w:noProof/>
            <w:webHidden/>
          </w:rPr>
          <w:fldChar w:fldCharType="end"/>
        </w:r>
      </w:hyperlink>
    </w:p>
    <w:p w14:paraId="2FF7D691" w14:textId="3C97FAE1" w:rsidR="000770D6" w:rsidRDefault="000770D6">
      <w:pPr>
        <w:pStyle w:val="TOC1"/>
        <w:rPr>
          <w:rFonts w:asciiTheme="minorHAnsi" w:eastAsiaTheme="minorEastAsia" w:hAnsiTheme="minorHAnsi" w:cstheme="minorBidi"/>
          <w:kern w:val="2"/>
          <w:sz w:val="24"/>
          <w14:ligatures w14:val="standardContextual"/>
        </w:rPr>
      </w:pPr>
      <w:hyperlink w:anchor="_Toc230818703" w:history="1">
        <w:r w:rsidRPr="00F573B5">
          <w:rPr>
            <w:rStyle w:val="Hyperlink"/>
          </w:rPr>
          <w:t>TERMS AND DEFINITIONS</w:t>
        </w:r>
        <w:r>
          <w:rPr>
            <w:webHidden/>
          </w:rPr>
          <w:tab/>
        </w:r>
        <w:r>
          <w:rPr>
            <w:webHidden/>
          </w:rPr>
          <w:fldChar w:fldCharType="begin"/>
        </w:r>
        <w:r>
          <w:rPr>
            <w:webHidden/>
          </w:rPr>
          <w:instrText xml:space="preserve"> PAGEREF _Toc230818703 \h </w:instrText>
        </w:r>
        <w:r>
          <w:rPr>
            <w:webHidden/>
          </w:rPr>
        </w:r>
        <w:r>
          <w:rPr>
            <w:webHidden/>
          </w:rPr>
          <w:fldChar w:fldCharType="separate"/>
        </w:r>
        <w:r>
          <w:rPr>
            <w:webHidden/>
          </w:rPr>
          <w:t>5</w:t>
        </w:r>
        <w:r>
          <w:rPr>
            <w:webHidden/>
          </w:rPr>
          <w:fldChar w:fldCharType="end"/>
        </w:r>
      </w:hyperlink>
    </w:p>
    <w:p w14:paraId="51EF5403" w14:textId="31173AD6" w:rsidR="000770D6" w:rsidRDefault="000770D6">
      <w:pPr>
        <w:pStyle w:val="TOC1"/>
        <w:rPr>
          <w:rFonts w:asciiTheme="minorHAnsi" w:eastAsiaTheme="minorEastAsia" w:hAnsiTheme="minorHAnsi" w:cstheme="minorBidi"/>
          <w:kern w:val="2"/>
          <w:sz w:val="24"/>
          <w14:ligatures w14:val="standardContextual"/>
        </w:rPr>
      </w:pPr>
      <w:hyperlink w:anchor="_Toc230818704" w:history="1">
        <w:r w:rsidRPr="00F573B5">
          <w:rPr>
            <w:rStyle w:val="Hyperlink"/>
          </w:rPr>
          <w:t>REFERENCED DOCUMENTS</w:t>
        </w:r>
        <w:r>
          <w:rPr>
            <w:webHidden/>
          </w:rPr>
          <w:tab/>
        </w:r>
        <w:r>
          <w:rPr>
            <w:webHidden/>
          </w:rPr>
          <w:fldChar w:fldCharType="begin"/>
        </w:r>
        <w:r>
          <w:rPr>
            <w:webHidden/>
          </w:rPr>
          <w:instrText xml:space="preserve"> PAGEREF _Toc230818704 \h </w:instrText>
        </w:r>
        <w:r>
          <w:rPr>
            <w:webHidden/>
          </w:rPr>
        </w:r>
        <w:r>
          <w:rPr>
            <w:webHidden/>
          </w:rPr>
          <w:fldChar w:fldCharType="separate"/>
        </w:r>
        <w:r>
          <w:rPr>
            <w:webHidden/>
          </w:rPr>
          <w:t>5</w:t>
        </w:r>
        <w:r>
          <w:rPr>
            <w:webHidden/>
          </w:rPr>
          <w:fldChar w:fldCharType="end"/>
        </w:r>
      </w:hyperlink>
    </w:p>
    <w:p w14:paraId="6576E109" w14:textId="1A542699" w:rsidR="000770D6" w:rsidRDefault="000770D6">
      <w:pPr>
        <w:pStyle w:val="TOC1"/>
        <w:rPr>
          <w:rFonts w:asciiTheme="minorHAnsi" w:eastAsiaTheme="minorEastAsia" w:hAnsiTheme="minorHAnsi" w:cstheme="minorBidi"/>
          <w:kern w:val="2"/>
          <w:sz w:val="24"/>
          <w14:ligatures w14:val="standardContextual"/>
        </w:rPr>
      </w:pPr>
      <w:hyperlink w:anchor="_Toc230818705" w:history="1">
        <w:r w:rsidRPr="00F573B5">
          <w:rPr>
            <w:rStyle w:val="Hyperlink"/>
          </w:rPr>
          <w:t>REVISION HISTORY</w:t>
        </w:r>
        <w:r>
          <w:rPr>
            <w:webHidden/>
          </w:rPr>
          <w:tab/>
        </w:r>
        <w:r>
          <w:rPr>
            <w:webHidden/>
          </w:rPr>
          <w:fldChar w:fldCharType="begin"/>
        </w:r>
        <w:r>
          <w:rPr>
            <w:webHidden/>
          </w:rPr>
          <w:instrText xml:space="preserve"> PAGEREF _Toc230818705 \h </w:instrText>
        </w:r>
        <w:r>
          <w:rPr>
            <w:webHidden/>
          </w:rPr>
        </w:r>
        <w:r>
          <w:rPr>
            <w:webHidden/>
          </w:rPr>
          <w:fldChar w:fldCharType="separate"/>
        </w:r>
        <w:r>
          <w:rPr>
            <w:webHidden/>
          </w:rPr>
          <w:t>7</w:t>
        </w:r>
        <w:r>
          <w:rPr>
            <w:webHidden/>
          </w:rPr>
          <w:fldChar w:fldCharType="end"/>
        </w:r>
      </w:hyperlink>
    </w:p>
    <w:p w14:paraId="2E3C10E1" w14:textId="1CA41055" w:rsidR="00BE46F9" w:rsidRDefault="00AA1B1F" w:rsidP="003A44C5">
      <w:pPr>
        <w:spacing w:before="0" w:after="0"/>
        <w:rPr>
          <w:rFonts w:eastAsia="Times New Roman" w:cs="Times New Roman"/>
          <w:noProof/>
          <w:szCs w:val="20"/>
        </w:rPr>
      </w:pPr>
      <w:r>
        <w:rPr>
          <w:rFonts w:eastAsia="Times New Roman" w:cs="Times New Roman"/>
          <w:noProof/>
          <w:szCs w:val="20"/>
        </w:rPr>
        <w:fldChar w:fldCharType="end"/>
      </w:r>
    </w:p>
    <w:p w14:paraId="5E42883E" w14:textId="77777777" w:rsidR="009A6917" w:rsidRDefault="009A6917" w:rsidP="009A6917">
      <w:pPr>
        <w:pStyle w:val="H1-QS"/>
        <w:numPr>
          <w:ilvl w:val="0"/>
          <w:numId w:val="0"/>
        </w:numPr>
        <w:ind w:left="720" w:hanging="720"/>
      </w:pPr>
      <w:bookmarkStart w:id="8" w:name="_Toc227085363"/>
      <w:bookmarkStart w:id="9" w:name="_Toc227085364"/>
      <w:bookmarkStart w:id="10" w:name="_Toc227085365"/>
      <w:bookmarkStart w:id="11" w:name="_Toc227085366"/>
      <w:bookmarkStart w:id="12" w:name="_Toc227085367"/>
      <w:bookmarkStart w:id="13" w:name="_Toc227085368"/>
      <w:bookmarkStart w:id="14" w:name="_Toc227085369"/>
      <w:bookmarkStart w:id="15" w:name="_Toc227085370"/>
      <w:bookmarkStart w:id="16" w:name="_Toc227085371"/>
      <w:bookmarkStart w:id="17" w:name="_Toc227085372"/>
      <w:bookmarkStart w:id="18" w:name="_Toc227085373"/>
      <w:bookmarkStart w:id="19" w:name="_Toc227085374"/>
      <w:bookmarkStart w:id="20" w:name="_Toc227085375"/>
      <w:bookmarkStart w:id="21" w:name="_Toc227085376"/>
      <w:bookmarkStart w:id="22" w:name="_Toc227085377"/>
      <w:bookmarkStart w:id="23" w:name="_Toc227085378"/>
      <w:bookmarkStart w:id="24" w:name="_Toc227085379"/>
      <w:bookmarkStart w:id="25" w:name="_Toc227085380"/>
      <w:bookmarkStart w:id="26" w:name="_Toc227085381"/>
      <w:bookmarkStart w:id="27" w:name="_Toc227085382"/>
      <w:bookmarkStart w:id="28" w:name="_Toc227085383"/>
      <w:bookmarkStart w:id="29" w:name="_Toc227085384"/>
      <w:bookmarkStart w:id="30" w:name="_Toc227085385"/>
      <w:bookmarkStart w:id="31" w:name="_Toc227085386"/>
      <w:bookmarkStart w:id="32" w:name="_Toc227085396"/>
      <w:bookmarkStart w:id="33" w:name="_Toc216350775"/>
      <w:bookmarkStart w:id="34" w:name="_Toc221022520"/>
      <w:bookmarkStart w:id="35" w:name="_Toc116900994"/>
      <w:bookmarkStart w:id="36" w:name="_Toc286994235"/>
      <w:bookmarkStart w:id="37" w:name="_Toc286994308"/>
      <w:bookmarkStart w:id="38" w:name="_Toc286997176"/>
      <w:bookmarkStart w:id="39" w:name="_Toc287520442"/>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575B9857" w14:textId="77777777" w:rsidR="009A6917" w:rsidRDefault="009A6917">
      <w:pPr>
        <w:spacing w:before="0" w:after="0"/>
        <w:rPr>
          <w:rFonts w:eastAsia="Times New Roman" w:cs="Segoe UI"/>
          <w:b/>
          <w:bCs/>
          <w:kern w:val="32"/>
          <w:sz w:val="24"/>
          <w14:ligatures w14:val="none"/>
        </w:rPr>
      </w:pPr>
      <w:r>
        <w:br w:type="page"/>
      </w:r>
    </w:p>
    <w:p w14:paraId="26987144" w14:textId="3971A1DE" w:rsidR="00DA54A9" w:rsidRDefault="00DA54A9" w:rsidP="00DA54A9">
      <w:pPr>
        <w:pStyle w:val="H1-QS"/>
      </w:pPr>
      <w:bookmarkStart w:id="40" w:name="_Toc230818697"/>
      <w:r>
        <w:lastRenderedPageBreak/>
        <w:t>System Configuration Specifications</w:t>
      </w:r>
      <w:bookmarkEnd w:id="33"/>
      <w:bookmarkEnd w:id="34"/>
      <w:bookmarkEnd w:id="40"/>
    </w:p>
    <w:p w14:paraId="413DF766" w14:textId="77777777" w:rsidR="00DA54A9" w:rsidRDefault="00DA54A9" w:rsidP="000E470F">
      <w:pPr>
        <w:pStyle w:val="H2-QS"/>
      </w:pPr>
      <w:bookmarkStart w:id="41" w:name="_Toc216350776"/>
      <w:bookmarkStart w:id="42" w:name="_Toc221022521"/>
      <w:bookmarkStart w:id="43" w:name="_Toc230818698"/>
      <w:r>
        <w:t>Software Platforms</w:t>
      </w:r>
      <w:bookmarkEnd w:id="41"/>
      <w:bookmarkEnd w:id="42"/>
      <w:bookmarkEnd w:id="43"/>
    </w:p>
    <w:p w14:paraId="31954DB1" w14:textId="030CB045" w:rsidR="00CB1D8C" w:rsidRPr="001F7AA4" w:rsidRDefault="00DA54A9" w:rsidP="001F7AA4">
      <w:pPr>
        <w:pStyle w:val="BodyTxtInstructions"/>
      </w:pPr>
      <w:r w:rsidRPr="000E470F">
        <w:t xml:space="preserve">Include </w:t>
      </w:r>
      <w:r w:rsidR="009245D2">
        <w:t>t</w:t>
      </w:r>
      <w:r w:rsidRPr="000E470F">
        <w:t xml:space="preserve">hird </w:t>
      </w:r>
      <w:r w:rsidR="009245D2">
        <w:t>p</w:t>
      </w:r>
      <w:r w:rsidRPr="000E470F">
        <w:t>arty, name, software versions (for both database/application) and data movement tools. Refer to the Configuration Management Database (CMDB) in ServiceNow if additional details are located there.</w:t>
      </w:r>
    </w:p>
    <w:p w14:paraId="776DC2E7" w14:textId="3A1E0D3D" w:rsidR="00785399" w:rsidRDefault="00785399" w:rsidP="00D5059C">
      <w:pPr>
        <w:pStyle w:val="CaptionTable-QS"/>
        <w:spacing w:after="60"/>
      </w:pPr>
      <w:r>
        <w:t xml:space="preserve">Table </w:t>
      </w:r>
      <w:r>
        <w:fldChar w:fldCharType="begin"/>
      </w:r>
      <w:r>
        <w:instrText xml:space="preserve"> SEQ Table \* ARABIC </w:instrText>
      </w:r>
      <w:r>
        <w:fldChar w:fldCharType="separate"/>
      </w:r>
      <w:r w:rsidR="000770D6">
        <w:t>1</w:t>
      </w:r>
      <w:r>
        <w:fldChar w:fldCharType="end"/>
      </w:r>
      <w:r w:rsidR="00913DDF">
        <w:t>: Software Platforms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662"/>
        <w:gridCol w:w="1766"/>
        <w:gridCol w:w="2390"/>
        <w:gridCol w:w="3117"/>
      </w:tblGrid>
      <w:tr w:rsidR="00DA54A9" w14:paraId="15233ED3" w14:textId="77777777" w:rsidTr="00785399">
        <w:trPr>
          <w:tblHeader/>
        </w:trPr>
        <w:tc>
          <w:tcPr>
            <w:tcW w:w="1865" w:type="dxa"/>
            <w:shd w:val="clear" w:color="auto" w:fill="D9D9D9"/>
          </w:tcPr>
          <w:p w14:paraId="62AC34EA" w14:textId="77777777" w:rsidR="00DA54A9" w:rsidRPr="001A243A" w:rsidRDefault="00DA54A9">
            <w:pPr>
              <w:pStyle w:val="TableHeader-QS"/>
            </w:pPr>
            <w:r w:rsidRPr="001A243A">
              <w:t>System Component</w:t>
            </w:r>
          </w:p>
        </w:tc>
        <w:tc>
          <w:tcPr>
            <w:tcW w:w="1662" w:type="dxa"/>
            <w:shd w:val="clear" w:color="auto" w:fill="D9D9D9"/>
          </w:tcPr>
          <w:p w14:paraId="0376E255" w14:textId="77777777" w:rsidR="00DA54A9" w:rsidRPr="001A243A" w:rsidRDefault="00DA54A9">
            <w:pPr>
              <w:pStyle w:val="TableHeader-QS"/>
            </w:pPr>
            <w:r w:rsidRPr="001A243A">
              <w:t>Software and Version</w:t>
            </w:r>
          </w:p>
        </w:tc>
        <w:tc>
          <w:tcPr>
            <w:tcW w:w="1766" w:type="dxa"/>
            <w:shd w:val="clear" w:color="auto" w:fill="D9D9D9"/>
          </w:tcPr>
          <w:p w14:paraId="02D59659" w14:textId="77777777" w:rsidR="00DA54A9" w:rsidRPr="001A243A" w:rsidRDefault="00DA54A9">
            <w:pPr>
              <w:pStyle w:val="TableHeader-QS"/>
            </w:pPr>
            <w:r w:rsidRPr="001A243A">
              <w:t xml:space="preserve">Software </w:t>
            </w:r>
            <w:r>
              <w:t>Third Party</w:t>
            </w:r>
          </w:p>
        </w:tc>
        <w:tc>
          <w:tcPr>
            <w:tcW w:w="2390" w:type="dxa"/>
            <w:shd w:val="clear" w:color="auto" w:fill="D9D9D9"/>
          </w:tcPr>
          <w:p w14:paraId="56F5820A" w14:textId="77777777" w:rsidR="00DA54A9" w:rsidRPr="001A243A" w:rsidRDefault="00DA54A9">
            <w:pPr>
              <w:pStyle w:val="TableHeader-QS"/>
            </w:pPr>
            <w:r>
              <w:t>Support Team</w:t>
            </w:r>
          </w:p>
        </w:tc>
        <w:tc>
          <w:tcPr>
            <w:tcW w:w="3117" w:type="dxa"/>
            <w:shd w:val="clear" w:color="auto" w:fill="D9D9D9"/>
          </w:tcPr>
          <w:p w14:paraId="238A8BD5" w14:textId="77777777" w:rsidR="00DA54A9" w:rsidRDefault="00DA54A9">
            <w:pPr>
              <w:pStyle w:val="TableHeader-QS"/>
            </w:pPr>
            <w:r>
              <w:t>Server</w:t>
            </w:r>
          </w:p>
        </w:tc>
      </w:tr>
      <w:tr w:rsidR="00325BBB" w:rsidRPr="00CC50D2" w14:paraId="56F42698" w14:textId="77777777" w:rsidTr="00785399">
        <w:tc>
          <w:tcPr>
            <w:tcW w:w="1865" w:type="dxa"/>
          </w:tcPr>
          <w:p w14:paraId="042DF355" w14:textId="1DEBF6FB" w:rsidR="00325BBB" w:rsidRPr="00987285" w:rsidRDefault="00FF6E4D" w:rsidP="00325BBB">
            <w:r>
              <w:t>&lt;</w:t>
            </w:r>
            <w:r w:rsidR="00325BBB">
              <w:t>System Component</w:t>
            </w:r>
            <w:r>
              <w:t>&gt;</w:t>
            </w:r>
          </w:p>
        </w:tc>
        <w:tc>
          <w:tcPr>
            <w:tcW w:w="1662" w:type="dxa"/>
          </w:tcPr>
          <w:p w14:paraId="71DCACB6" w14:textId="582A4C2B" w:rsidR="00325BBB" w:rsidRPr="00CC50D2" w:rsidRDefault="00FF6E4D" w:rsidP="00325BBB">
            <w:pPr>
              <w:pStyle w:val="TableTxt-QS"/>
            </w:pPr>
            <w:r>
              <w:t>&lt;</w:t>
            </w:r>
            <w:r w:rsidR="00325BBB">
              <w:t>Software</w:t>
            </w:r>
            <w:r>
              <w:t>&gt;</w:t>
            </w:r>
            <w:r w:rsidR="00325BBB">
              <w:t xml:space="preserve"> </w:t>
            </w:r>
            <w:r>
              <w:t>&lt;</w:t>
            </w:r>
            <w:r w:rsidR="00325BBB">
              <w:t>Version #</w:t>
            </w:r>
            <w:r>
              <w:t>&gt;</w:t>
            </w:r>
          </w:p>
        </w:tc>
        <w:tc>
          <w:tcPr>
            <w:tcW w:w="1766" w:type="dxa"/>
          </w:tcPr>
          <w:p w14:paraId="39DAC218" w14:textId="76FBBB5F" w:rsidR="00325BBB" w:rsidRPr="00CC50D2" w:rsidRDefault="00FF6E4D" w:rsidP="00325BBB">
            <w:pPr>
              <w:pStyle w:val="TableTxt-QS"/>
            </w:pPr>
            <w:r>
              <w:t>&lt;</w:t>
            </w:r>
            <w:r w:rsidR="00325BBB">
              <w:t>Third Party Name</w:t>
            </w:r>
            <w:r>
              <w:t>&gt;</w:t>
            </w:r>
          </w:p>
        </w:tc>
        <w:tc>
          <w:tcPr>
            <w:tcW w:w="2390" w:type="dxa"/>
          </w:tcPr>
          <w:p w14:paraId="1854F5DA" w14:textId="46231A40" w:rsidR="00325BBB" w:rsidRDefault="00FF6E4D" w:rsidP="00325BBB">
            <w:pPr>
              <w:pStyle w:val="TableTxt-QS"/>
            </w:pPr>
            <w:r>
              <w:t>&lt;</w:t>
            </w:r>
            <w:r w:rsidR="00325BBB">
              <w:t>Support Team</w:t>
            </w:r>
            <w:r>
              <w:t>&gt;</w:t>
            </w:r>
          </w:p>
        </w:tc>
        <w:tc>
          <w:tcPr>
            <w:tcW w:w="3117" w:type="dxa"/>
          </w:tcPr>
          <w:p w14:paraId="0E686B97" w14:textId="29A7908E" w:rsidR="00325BBB" w:rsidRDefault="00FF6E4D" w:rsidP="00325BBB">
            <w:pPr>
              <w:pStyle w:val="TableTxt-QS"/>
            </w:pPr>
            <w:r>
              <w:t>&lt;</w:t>
            </w:r>
            <w:r w:rsidR="00325BBB">
              <w:t>Server</w:t>
            </w:r>
            <w:r>
              <w:t>&gt;</w:t>
            </w:r>
          </w:p>
        </w:tc>
      </w:tr>
      <w:tr w:rsidR="00325BBB" w:rsidRPr="00325BBB" w14:paraId="4214913C" w14:textId="77777777" w:rsidTr="00785399">
        <w:tc>
          <w:tcPr>
            <w:tcW w:w="1865" w:type="dxa"/>
          </w:tcPr>
          <w:p w14:paraId="6F796B89" w14:textId="77777777" w:rsidR="00325BBB" w:rsidRPr="00173FA0" w:rsidRDefault="00325BBB" w:rsidP="00325BBB">
            <w:pPr>
              <w:pStyle w:val="TableTxt-QS"/>
              <w:rPr>
                <w:color w:val="0A6F3C"/>
              </w:rPr>
            </w:pPr>
            <w:r w:rsidRPr="00173FA0">
              <w:rPr>
                <w:color w:val="0A6F3C"/>
              </w:rPr>
              <w:t>Operating System</w:t>
            </w:r>
          </w:p>
        </w:tc>
        <w:tc>
          <w:tcPr>
            <w:tcW w:w="1662" w:type="dxa"/>
          </w:tcPr>
          <w:p w14:paraId="201F4A34" w14:textId="77777777" w:rsidR="00325BBB" w:rsidRPr="00173FA0" w:rsidRDefault="00325BBB" w:rsidP="00325BBB">
            <w:pPr>
              <w:pStyle w:val="TableTxt-QS"/>
              <w:rPr>
                <w:color w:val="0A6F3C"/>
              </w:rPr>
            </w:pPr>
            <w:r w:rsidRPr="00173FA0">
              <w:rPr>
                <w:color w:val="0A6F3C"/>
              </w:rPr>
              <w:t>RHEL 6.9</w:t>
            </w:r>
          </w:p>
        </w:tc>
        <w:tc>
          <w:tcPr>
            <w:tcW w:w="1766" w:type="dxa"/>
          </w:tcPr>
          <w:p w14:paraId="6B6E61DD" w14:textId="77777777" w:rsidR="00325BBB" w:rsidRPr="00173FA0" w:rsidRDefault="00325BBB" w:rsidP="00325BBB">
            <w:pPr>
              <w:pStyle w:val="TableTxt-QS"/>
              <w:rPr>
                <w:color w:val="0A6F3C"/>
              </w:rPr>
            </w:pPr>
            <w:r w:rsidRPr="00173FA0">
              <w:rPr>
                <w:color w:val="0A6F3C"/>
              </w:rPr>
              <w:t>Red Hat</w:t>
            </w:r>
          </w:p>
        </w:tc>
        <w:tc>
          <w:tcPr>
            <w:tcW w:w="2390" w:type="dxa"/>
          </w:tcPr>
          <w:p w14:paraId="04AD453D" w14:textId="77777777" w:rsidR="00325BBB" w:rsidRPr="00173FA0" w:rsidRDefault="00325BBB" w:rsidP="00325BBB">
            <w:pPr>
              <w:pStyle w:val="TableTxt-QS"/>
              <w:rPr>
                <w:color w:val="0A6F3C"/>
              </w:rPr>
            </w:pPr>
            <w:r w:rsidRPr="00173FA0">
              <w:rPr>
                <w:color w:val="0A6F3C"/>
              </w:rPr>
              <w:t>PLATFORM-LINUX-GLB</w:t>
            </w:r>
          </w:p>
        </w:tc>
        <w:tc>
          <w:tcPr>
            <w:tcW w:w="3117" w:type="dxa"/>
          </w:tcPr>
          <w:p w14:paraId="0645E2A5" w14:textId="77777777" w:rsidR="00325BBB" w:rsidRPr="00173FA0" w:rsidRDefault="00325BBB" w:rsidP="00325BBB">
            <w:pPr>
              <w:pStyle w:val="TableTxt-QS"/>
              <w:rPr>
                <w:color w:val="0A6F3C"/>
              </w:rPr>
            </w:pPr>
            <w:r w:rsidRPr="00173FA0">
              <w:rPr>
                <w:color w:val="0A6F3C"/>
              </w:rPr>
              <w:t>example01.am.lilly.com</w:t>
            </w:r>
          </w:p>
        </w:tc>
      </w:tr>
    </w:tbl>
    <w:p w14:paraId="6DCA0E8F" w14:textId="77777777" w:rsidR="00DA54A9" w:rsidRDefault="00DA54A9" w:rsidP="00325BBB">
      <w:pPr>
        <w:pStyle w:val="H2-QS"/>
      </w:pPr>
      <w:bookmarkStart w:id="44" w:name="_Toc216350777"/>
      <w:bookmarkStart w:id="45" w:name="_Toc221022522"/>
      <w:bookmarkStart w:id="46" w:name="_Toc230818699"/>
      <w:r>
        <w:t>Hardware Platforms</w:t>
      </w:r>
      <w:bookmarkEnd w:id="44"/>
      <w:bookmarkEnd w:id="45"/>
      <w:bookmarkEnd w:id="46"/>
    </w:p>
    <w:p w14:paraId="7B9D8340" w14:textId="1276CAD8" w:rsidR="00DA54A9" w:rsidRDefault="00DA54A9" w:rsidP="00615D2F">
      <w:pPr>
        <w:pStyle w:val="BodyTxtInstructions"/>
      </w:pPr>
      <w:r w:rsidRPr="00325BBB">
        <w:t>Include a list of hardware platforms supported by the enterprise platform team.</w:t>
      </w:r>
    </w:p>
    <w:p w14:paraId="1C6B97FC" w14:textId="7A4F7E52" w:rsidR="00325BBB" w:rsidRDefault="00325BBB" w:rsidP="00D5059C">
      <w:pPr>
        <w:pStyle w:val="CaptionTable-QS"/>
        <w:spacing w:after="60"/>
      </w:pPr>
      <w:r>
        <w:t xml:space="preserve">Table </w:t>
      </w:r>
      <w:r>
        <w:fldChar w:fldCharType="begin"/>
      </w:r>
      <w:r>
        <w:instrText xml:space="preserve"> SEQ Table \* ARABIC </w:instrText>
      </w:r>
      <w:r>
        <w:fldChar w:fldCharType="separate"/>
      </w:r>
      <w:r w:rsidR="000770D6">
        <w:t>2</w:t>
      </w:r>
      <w:r>
        <w:fldChar w:fldCharType="end"/>
      </w:r>
      <w:r w:rsidR="00211F3F">
        <w:t>: Hardware Platforms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3129"/>
      </w:tblGrid>
      <w:tr w:rsidR="00DA54A9" w14:paraId="5659CFB0" w14:textId="77777777" w:rsidTr="00325BBB">
        <w:trPr>
          <w:trHeight w:val="338"/>
          <w:tblHeader/>
        </w:trPr>
        <w:tc>
          <w:tcPr>
            <w:tcW w:w="7671" w:type="dxa"/>
            <w:shd w:val="clear" w:color="auto" w:fill="D9D9D9"/>
          </w:tcPr>
          <w:p w14:paraId="64C11F77" w14:textId="77777777" w:rsidR="00DA54A9" w:rsidRPr="001A243A" w:rsidRDefault="00DA54A9">
            <w:pPr>
              <w:pStyle w:val="TableHeader-QS"/>
            </w:pPr>
            <w:r>
              <w:t>Machine Name</w:t>
            </w:r>
          </w:p>
        </w:tc>
        <w:tc>
          <w:tcPr>
            <w:tcW w:w="3129" w:type="dxa"/>
            <w:shd w:val="clear" w:color="auto" w:fill="D9D9D9"/>
          </w:tcPr>
          <w:p w14:paraId="5FE103C0" w14:textId="77777777" w:rsidR="00DA54A9" w:rsidRPr="001A243A" w:rsidRDefault="00DA54A9">
            <w:pPr>
              <w:pStyle w:val="TableHeader-QS"/>
            </w:pPr>
            <w:r>
              <w:t>Support Team</w:t>
            </w:r>
          </w:p>
        </w:tc>
      </w:tr>
      <w:tr w:rsidR="00DA54A9" w:rsidRPr="00CC50D2" w14:paraId="7FE5B879" w14:textId="77777777" w:rsidTr="00325BBB">
        <w:trPr>
          <w:trHeight w:val="361"/>
        </w:trPr>
        <w:tc>
          <w:tcPr>
            <w:tcW w:w="7671" w:type="dxa"/>
          </w:tcPr>
          <w:p w14:paraId="4E818534" w14:textId="2951B201" w:rsidR="00DA54A9" w:rsidRPr="00987285" w:rsidRDefault="00FF6E4D">
            <w:r>
              <w:t>&lt;</w:t>
            </w:r>
            <w:r w:rsidR="00325BBB">
              <w:t>Machine Name</w:t>
            </w:r>
            <w:r>
              <w:t>&gt;</w:t>
            </w:r>
          </w:p>
        </w:tc>
        <w:tc>
          <w:tcPr>
            <w:tcW w:w="3129" w:type="dxa"/>
          </w:tcPr>
          <w:p w14:paraId="59DFF5CE" w14:textId="6A8AB383" w:rsidR="00DA54A9" w:rsidRDefault="00FF6E4D">
            <w:r>
              <w:t>&lt;</w:t>
            </w:r>
            <w:r w:rsidR="00325BBB">
              <w:t>Support Team</w:t>
            </w:r>
            <w:r>
              <w:t>&gt;</w:t>
            </w:r>
          </w:p>
        </w:tc>
      </w:tr>
      <w:tr w:rsidR="00DA54A9" w14:paraId="3F90C07A" w14:textId="77777777" w:rsidTr="00325BBB">
        <w:trPr>
          <w:trHeight w:val="344"/>
        </w:trPr>
        <w:tc>
          <w:tcPr>
            <w:tcW w:w="7671" w:type="dxa"/>
          </w:tcPr>
          <w:p w14:paraId="2AE2F597" w14:textId="77777777" w:rsidR="00DA54A9" w:rsidRPr="00173FA0" w:rsidRDefault="00DA54A9">
            <w:pPr>
              <w:pStyle w:val="TableTxt-QS"/>
              <w:rPr>
                <w:color w:val="0A6F3C"/>
              </w:rPr>
            </w:pPr>
            <w:r w:rsidRPr="00173FA0">
              <w:rPr>
                <w:color w:val="0A6F3C"/>
              </w:rPr>
              <w:t>example02.am.lilly.com</w:t>
            </w:r>
          </w:p>
        </w:tc>
        <w:tc>
          <w:tcPr>
            <w:tcW w:w="3129" w:type="dxa"/>
          </w:tcPr>
          <w:p w14:paraId="5FF4709A" w14:textId="77777777" w:rsidR="00DA54A9" w:rsidRPr="00173FA0" w:rsidRDefault="00DA54A9">
            <w:pPr>
              <w:pStyle w:val="TableTxt-QS"/>
              <w:rPr>
                <w:color w:val="0A6F3C"/>
              </w:rPr>
            </w:pPr>
            <w:r w:rsidRPr="00173FA0">
              <w:rPr>
                <w:color w:val="0A6F3C"/>
              </w:rPr>
              <w:t>PLATFORM-LINUX-GLB</w:t>
            </w:r>
          </w:p>
        </w:tc>
      </w:tr>
    </w:tbl>
    <w:p w14:paraId="1A2E5812" w14:textId="64786DC4" w:rsidR="00DA54A9" w:rsidRPr="00A806A4" w:rsidRDefault="00DA54A9" w:rsidP="00325BBB">
      <w:pPr>
        <w:pStyle w:val="H2-QS"/>
      </w:pPr>
      <w:bookmarkStart w:id="47" w:name="_Toc194059109"/>
      <w:bookmarkStart w:id="48" w:name="_Toc216350778"/>
      <w:bookmarkStart w:id="49" w:name="_Toc221022523"/>
      <w:bookmarkStart w:id="50" w:name="_Toc230818700"/>
      <w:r>
        <w:t>Artificial Intelligence/Machine Learning (AI/</w:t>
      </w:r>
      <w:r w:rsidRPr="00A806A4">
        <w:t>ML</w:t>
      </w:r>
      <w:r>
        <w:t>)</w:t>
      </w:r>
      <w:r w:rsidRPr="00A806A4">
        <w:t xml:space="preserve"> Components and Tools</w:t>
      </w:r>
      <w:bookmarkEnd w:id="47"/>
      <w:bookmarkEnd w:id="48"/>
      <w:bookmarkEnd w:id="49"/>
      <w:bookmarkEnd w:id="50"/>
    </w:p>
    <w:p w14:paraId="7EF56667" w14:textId="7B17E55F" w:rsidR="00DA54A9" w:rsidRPr="00325BBB" w:rsidRDefault="00DA54A9" w:rsidP="00615D2F">
      <w:pPr>
        <w:pStyle w:val="BodyTxtInstructions"/>
      </w:pPr>
      <w:r w:rsidRPr="00325BBB">
        <w:t xml:space="preserve">If the system does not contain AI/ML delete this section. </w:t>
      </w:r>
    </w:p>
    <w:p w14:paraId="276682A4" w14:textId="5EC7604D" w:rsidR="00DA54A9" w:rsidRDefault="00DA54A9" w:rsidP="00615D2F">
      <w:pPr>
        <w:pStyle w:val="BodyTxtInstructions"/>
      </w:pPr>
      <w:r w:rsidRPr="00325BBB">
        <w:t>Include the AI/ML models/components and tools used (</w:t>
      </w:r>
      <w:r w:rsidR="00540234">
        <w:t>for example,</w:t>
      </w:r>
      <w:r w:rsidRPr="00325BBB">
        <w:t xml:space="preserve"> algorithmic models, LLM) including software versions and third parties who provide the software/tools. Refer to the Configuration Management Database (CMDB) in ServiceNow if additional details are located there.</w:t>
      </w:r>
    </w:p>
    <w:p w14:paraId="47019B7C" w14:textId="56950FC8" w:rsidR="00495056" w:rsidRDefault="00495056" w:rsidP="00D5059C">
      <w:pPr>
        <w:pStyle w:val="CaptionTable-QS"/>
        <w:spacing w:after="60"/>
      </w:pPr>
      <w:r>
        <w:t xml:space="preserve">Table </w:t>
      </w:r>
      <w:r>
        <w:fldChar w:fldCharType="begin"/>
      </w:r>
      <w:r>
        <w:instrText xml:space="preserve"> SEQ Table \* ARABIC </w:instrText>
      </w:r>
      <w:r>
        <w:fldChar w:fldCharType="separate"/>
      </w:r>
      <w:r w:rsidR="000770D6">
        <w:t>3</w:t>
      </w:r>
      <w:r>
        <w:fldChar w:fldCharType="end"/>
      </w:r>
      <w:r w:rsidR="00481176">
        <w:t>: AI/ML Components and Tools</w:t>
      </w:r>
      <w:r>
        <w:t xml:space="preserve"> </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2700"/>
        <w:gridCol w:w="2700"/>
        <w:gridCol w:w="2700"/>
      </w:tblGrid>
      <w:tr w:rsidR="00DA54A9" w14:paraId="5C9636AC" w14:textId="77777777" w:rsidTr="006F3B70">
        <w:trPr>
          <w:trHeight w:val="300"/>
          <w:tblHeader/>
        </w:trPr>
        <w:tc>
          <w:tcPr>
            <w:tcW w:w="2700" w:type="dxa"/>
            <w:shd w:val="clear" w:color="auto" w:fill="D9D9D9"/>
            <w:tcMar>
              <w:left w:w="108" w:type="dxa"/>
              <w:right w:w="108" w:type="dxa"/>
            </w:tcMar>
          </w:tcPr>
          <w:p w14:paraId="22AEA5EC" w14:textId="4FB6C221" w:rsidR="00DA54A9" w:rsidRDefault="00DA54A9">
            <w:pPr>
              <w:pStyle w:val="TableHeader-QS"/>
            </w:pPr>
            <w:r w:rsidRPr="7F255608">
              <w:t>Model/</w:t>
            </w:r>
            <w:r w:rsidRPr="08FEBD6D">
              <w:t>Component</w:t>
            </w:r>
          </w:p>
        </w:tc>
        <w:tc>
          <w:tcPr>
            <w:tcW w:w="2700" w:type="dxa"/>
            <w:shd w:val="clear" w:color="auto" w:fill="D9D9D9"/>
            <w:tcMar>
              <w:left w:w="108" w:type="dxa"/>
              <w:right w:w="108" w:type="dxa"/>
            </w:tcMar>
          </w:tcPr>
          <w:p w14:paraId="21200822" w14:textId="77777777" w:rsidR="00DA54A9" w:rsidRDefault="00DA54A9">
            <w:pPr>
              <w:pStyle w:val="TableHeader-QS"/>
            </w:pPr>
            <w:r w:rsidRPr="08FEBD6D">
              <w:t>Software and Version</w:t>
            </w:r>
          </w:p>
        </w:tc>
        <w:tc>
          <w:tcPr>
            <w:tcW w:w="2700" w:type="dxa"/>
            <w:shd w:val="clear" w:color="auto" w:fill="D9D9D9"/>
            <w:tcMar>
              <w:left w:w="108" w:type="dxa"/>
              <w:right w:w="108" w:type="dxa"/>
            </w:tcMar>
          </w:tcPr>
          <w:p w14:paraId="64E4B912" w14:textId="77777777" w:rsidR="00DA54A9" w:rsidRDefault="00DA54A9">
            <w:pPr>
              <w:pStyle w:val="TableHeader-QS"/>
            </w:pPr>
            <w:r w:rsidRPr="08FEBD6D">
              <w:t>Support Team</w:t>
            </w:r>
          </w:p>
        </w:tc>
        <w:tc>
          <w:tcPr>
            <w:tcW w:w="2700" w:type="dxa"/>
            <w:shd w:val="clear" w:color="auto" w:fill="D9D9D9"/>
            <w:tcMar>
              <w:left w:w="108" w:type="dxa"/>
              <w:right w:w="108" w:type="dxa"/>
            </w:tcMar>
          </w:tcPr>
          <w:p w14:paraId="359CD4A3" w14:textId="77777777" w:rsidR="00DA54A9" w:rsidRDefault="00DA54A9">
            <w:pPr>
              <w:pStyle w:val="TableHeader-QS"/>
            </w:pPr>
            <w:r w:rsidRPr="08FEBD6D">
              <w:t>Software Third Party</w:t>
            </w:r>
          </w:p>
        </w:tc>
      </w:tr>
      <w:tr w:rsidR="006F3B70" w14:paraId="187AA26B" w14:textId="77777777" w:rsidTr="006F3B70">
        <w:trPr>
          <w:trHeight w:val="300"/>
        </w:trPr>
        <w:tc>
          <w:tcPr>
            <w:tcW w:w="2700" w:type="dxa"/>
            <w:tcMar>
              <w:left w:w="108" w:type="dxa"/>
              <w:right w:w="108" w:type="dxa"/>
            </w:tcMar>
          </w:tcPr>
          <w:p w14:paraId="09BC4CF0" w14:textId="5632EB0D" w:rsidR="006F3B70" w:rsidRPr="006F3B70" w:rsidRDefault="00495056" w:rsidP="006F3B70">
            <w:pPr>
              <w:keepNext/>
              <w:rPr>
                <w:rFonts w:eastAsia="Calibri" w:cs="Calibri"/>
                <w:color w:val="000000" w:themeColor="text1"/>
              </w:rPr>
            </w:pPr>
            <w:r w:rsidRPr="00AF7A8D">
              <w:rPr>
                <w:rFonts w:eastAsia="Calibri" w:cs="Calibri"/>
                <w:color w:val="000000" w:themeColor="text1"/>
              </w:rPr>
              <w:t xml:space="preserve"> </w:t>
            </w:r>
            <w:r w:rsidR="00FF6E4D">
              <w:rPr>
                <w:rFonts w:eastAsia="Calibri" w:cs="Calibri"/>
                <w:color w:val="000000" w:themeColor="text1"/>
              </w:rPr>
              <w:t>&lt;</w:t>
            </w:r>
            <w:r w:rsidR="006F3B70" w:rsidRPr="00AF7A8D">
              <w:rPr>
                <w:rFonts w:eastAsia="Calibri" w:cs="Calibri"/>
                <w:color w:val="000000" w:themeColor="text1"/>
              </w:rPr>
              <w:t>Component</w:t>
            </w:r>
            <w:r w:rsidR="00FF6E4D">
              <w:rPr>
                <w:rFonts w:eastAsia="Calibri" w:cs="Calibri"/>
                <w:color w:val="000000" w:themeColor="text1"/>
              </w:rPr>
              <w:t>&gt;</w:t>
            </w:r>
          </w:p>
        </w:tc>
        <w:tc>
          <w:tcPr>
            <w:tcW w:w="2700" w:type="dxa"/>
            <w:tcMar>
              <w:left w:w="108" w:type="dxa"/>
              <w:right w:w="108" w:type="dxa"/>
            </w:tcMar>
          </w:tcPr>
          <w:p w14:paraId="17E04E9C" w14:textId="3B021378" w:rsidR="006F3B70" w:rsidRDefault="00FF6E4D" w:rsidP="006F3B70">
            <w:pPr>
              <w:keepNext/>
              <w:rPr>
                <w:rFonts w:eastAsia="Calibri" w:cs="Calibri"/>
                <w:color w:val="000000" w:themeColor="text1"/>
              </w:rPr>
            </w:pPr>
            <w:r>
              <w:rPr>
                <w:rFonts w:eastAsia="Calibri" w:cs="Calibri"/>
                <w:color w:val="000000" w:themeColor="text1"/>
              </w:rPr>
              <w:t>&lt;</w:t>
            </w:r>
            <w:r w:rsidR="006F3B70" w:rsidRPr="08FEBD6D">
              <w:rPr>
                <w:rFonts w:eastAsia="Calibri" w:cs="Calibri"/>
                <w:color w:val="000000" w:themeColor="text1"/>
              </w:rPr>
              <w:t>Software</w:t>
            </w:r>
            <w:r w:rsidR="007F4C7E">
              <w:rPr>
                <w:rFonts w:eastAsia="Calibri" w:cs="Calibri"/>
                <w:color w:val="000000" w:themeColor="text1"/>
              </w:rPr>
              <w:t>&gt;</w:t>
            </w:r>
            <w:r w:rsidR="006F3B70" w:rsidRPr="08FEBD6D">
              <w:rPr>
                <w:rFonts w:eastAsia="Calibri" w:cs="Calibri"/>
                <w:color w:val="000000" w:themeColor="text1"/>
              </w:rPr>
              <w:t xml:space="preserve"> </w:t>
            </w:r>
            <w:r w:rsidR="007F4C7E">
              <w:rPr>
                <w:rFonts w:eastAsia="Calibri" w:cs="Calibri"/>
                <w:color w:val="000000" w:themeColor="text1"/>
              </w:rPr>
              <w:t>&lt;</w:t>
            </w:r>
            <w:r w:rsidR="006F3B70" w:rsidRPr="08FEBD6D">
              <w:rPr>
                <w:rFonts w:eastAsia="Calibri" w:cs="Calibri"/>
                <w:color w:val="000000" w:themeColor="text1"/>
              </w:rPr>
              <w:t>Version #</w:t>
            </w:r>
            <w:r>
              <w:rPr>
                <w:rFonts w:eastAsia="Calibri" w:cs="Calibri"/>
                <w:color w:val="000000" w:themeColor="text1"/>
              </w:rPr>
              <w:t>&gt;</w:t>
            </w:r>
          </w:p>
        </w:tc>
        <w:tc>
          <w:tcPr>
            <w:tcW w:w="2700" w:type="dxa"/>
            <w:tcMar>
              <w:left w:w="108" w:type="dxa"/>
              <w:right w:w="108" w:type="dxa"/>
            </w:tcMar>
          </w:tcPr>
          <w:p w14:paraId="13346BB9" w14:textId="12B37EB5" w:rsidR="006F3B70" w:rsidRDefault="00FF6E4D" w:rsidP="006F3B70">
            <w:pPr>
              <w:keepNext/>
              <w:rPr>
                <w:rFonts w:eastAsia="Calibri" w:cs="Calibri"/>
                <w:color w:val="000000" w:themeColor="text1"/>
              </w:rPr>
            </w:pPr>
            <w:r>
              <w:rPr>
                <w:rFonts w:eastAsia="Calibri" w:cs="Calibri"/>
                <w:color w:val="000000" w:themeColor="text1"/>
              </w:rPr>
              <w:t>&lt;</w:t>
            </w:r>
            <w:r w:rsidR="006F3B70" w:rsidRPr="7F255608">
              <w:rPr>
                <w:rFonts w:eastAsia="Calibri" w:cs="Calibri"/>
                <w:color w:val="000000" w:themeColor="text1"/>
              </w:rPr>
              <w:t>Support Team</w:t>
            </w:r>
            <w:r>
              <w:rPr>
                <w:rFonts w:eastAsia="Calibri" w:cs="Calibri"/>
                <w:color w:val="000000" w:themeColor="text1"/>
              </w:rPr>
              <w:t>&gt;</w:t>
            </w:r>
          </w:p>
        </w:tc>
        <w:tc>
          <w:tcPr>
            <w:tcW w:w="2700" w:type="dxa"/>
            <w:tcMar>
              <w:left w:w="108" w:type="dxa"/>
              <w:right w:w="108" w:type="dxa"/>
            </w:tcMar>
          </w:tcPr>
          <w:p w14:paraId="5D1562C2" w14:textId="1654C3CC" w:rsidR="006F3B70" w:rsidRDefault="00A31F66" w:rsidP="006F3B70">
            <w:pPr>
              <w:keepNext/>
              <w:rPr>
                <w:rFonts w:eastAsia="Calibri" w:cs="Calibri"/>
                <w:color w:val="000000" w:themeColor="text1"/>
              </w:rPr>
            </w:pPr>
            <w:r>
              <w:rPr>
                <w:rFonts w:eastAsia="Calibri" w:cs="Calibri"/>
                <w:color w:val="000000" w:themeColor="text1"/>
              </w:rPr>
              <w:t>&lt;</w:t>
            </w:r>
            <w:r w:rsidR="006F3B70" w:rsidRPr="08FEBD6D">
              <w:rPr>
                <w:rFonts w:eastAsia="Calibri" w:cs="Calibri"/>
                <w:color w:val="000000" w:themeColor="text1"/>
              </w:rPr>
              <w:t>Third Party</w:t>
            </w:r>
            <w:r>
              <w:rPr>
                <w:rFonts w:eastAsia="Calibri" w:cs="Calibri"/>
                <w:color w:val="000000" w:themeColor="text1"/>
              </w:rPr>
              <w:t>&gt;</w:t>
            </w:r>
          </w:p>
        </w:tc>
      </w:tr>
      <w:tr w:rsidR="00495056" w:rsidRPr="00495056" w14:paraId="6B47CBE8" w14:textId="77777777" w:rsidTr="006F3B70">
        <w:trPr>
          <w:trHeight w:val="300"/>
        </w:trPr>
        <w:tc>
          <w:tcPr>
            <w:tcW w:w="2700" w:type="dxa"/>
            <w:tcMar>
              <w:left w:w="108" w:type="dxa"/>
              <w:right w:w="108" w:type="dxa"/>
            </w:tcMar>
          </w:tcPr>
          <w:p w14:paraId="33B5929A" w14:textId="228DDA4B" w:rsidR="006F3B70" w:rsidRPr="00173FA0" w:rsidRDefault="006F3B70" w:rsidP="006F3B70">
            <w:pPr>
              <w:pStyle w:val="TableTxt-QS"/>
              <w:rPr>
                <w:color w:val="0A6F3C"/>
              </w:rPr>
            </w:pPr>
            <w:r w:rsidRPr="00173FA0">
              <w:rPr>
                <w:rFonts w:eastAsia="Calibri"/>
                <w:color w:val="0A6F3C"/>
              </w:rPr>
              <w:t xml:space="preserve"> Claude 3.5 Haiku</w:t>
            </w:r>
          </w:p>
        </w:tc>
        <w:tc>
          <w:tcPr>
            <w:tcW w:w="2700" w:type="dxa"/>
            <w:tcMar>
              <w:left w:w="108" w:type="dxa"/>
              <w:right w:w="108" w:type="dxa"/>
            </w:tcMar>
          </w:tcPr>
          <w:p w14:paraId="57C5EC78" w14:textId="029EBB71" w:rsidR="006F3B70" w:rsidRPr="00495056" w:rsidRDefault="006F3B70" w:rsidP="006F3B70">
            <w:pPr>
              <w:rPr>
                <w:rFonts w:eastAsia="Calibri"/>
                <w:color w:val="0070C0"/>
              </w:rPr>
            </w:pPr>
            <w:r w:rsidRPr="00495056">
              <w:rPr>
                <w:rFonts w:eastAsia="Calibri"/>
                <w:color w:val="0070C0"/>
              </w:rPr>
              <w:t xml:space="preserve"> </w:t>
            </w:r>
          </w:p>
        </w:tc>
        <w:tc>
          <w:tcPr>
            <w:tcW w:w="2700" w:type="dxa"/>
            <w:tcMar>
              <w:left w:w="108" w:type="dxa"/>
              <w:right w:w="108" w:type="dxa"/>
            </w:tcMar>
          </w:tcPr>
          <w:p w14:paraId="5F0D9F38" w14:textId="77777777" w:rsidR="006F3B70" w:rsidRPr="00495056" w:rsidRDefault="006F3B70" w:rsidP="006F3B70">
            <w:pPr>
              <w:rPr>
                <w:rFonts w:eastAsia="Calibri"/>
                <w:color w:val="0070C0"/>
              </w:rPr>
            </w:pPr>
          </w:p>
        </w:tc>
        <w:tc>
          <w:tcPr>
            <w:tcW w:w="2700" w:type="dxa"/>
            <w:tcMar>
              <w:left w:w="108" w:type="dxa"/>
              <w:right w:w="108" w:type="dxa"/>
            </w:tcMar>
          </w:tcPr>
          <w:p w14:paraId="28A20934" w14:textId="1F785005" w:rsidR="006F3B70" w:rsidRPr="00495056" w:rsidRDefault="006F3B70" w:rsidP="006F3B70">
            <w:pPr>
              <w:pStyle w:val="TableTxt-QS"/>
              <w:rPr>
                <w:color w:val="0070C0"/>
              </w:rPr>
            </w:pPr>
            <w:r w:rsidRPr="00173FA0">
              <w:rPr>
                <w:rFonts w:eastAsia="Calibri"/>
                <w:color w:val="0A6F3C"/>
              </w:rPr>
              <w:t>Anthropic</w:t>
            </w:r>
          </w:p>
        </w:tc>
      </w:tr>
    </w:tbl>
    <w:p w14:paraId="76905522" w14:textId="77777777" w:rsidR="00761E9F" w:rsidRDefault="00761E9F" w:rsidP="00761E9F">
      <w:pPr>
        <w:pStyle w:val="BodyTxtInstructions"/>
      </w:pPr>
    </w:p>
    <w:p w14:paraId="40E67F37" w14:textId="4952A9F4" w:rsidR="00DA54A9" w:rsidRPr="003B1265" w:rsidRDefault="00BE2384" w:rsidP="00615D2F">
      <w:pPr>
        <w:pStyle w:val="BodyTxtInstructions"/>
      </w:pPr>
      <w:r w:rsidRPr="00BE2384">
        <w:rPr>
          <w:noProof/>
        </w:rPr>
        <w:drawing>
          <wp:inline distT="0" distB="0" distL="0" distR="0" wp14:anchorId="034ED062" wp14:editId="019CF1CF">
            <wp:extent cx="192024" cy="192024"/>
            <wp:effectExtent l="0" t="0" r="0" b="0"/>
            <wp:docPr id="600106395" name="Picture 60010639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00DA54A9" w:rsidRPr="003B1265">
        <w:t>The following sections are additional things to consider for a system/platform and due consideration should be given as to whether the documentation should cover these areas. Delete any sections that are not applicable.</w:t>
      </w:r>
    </w:p>
    <w:p w14:paraId="65AB338D" w14:textId="77777777" w:rsidR="00DA54A9" w:rsidRDefault="00DA54A9" w:rsidP="00240910">
      <w:pPr>
        <w:pStyle w:val="H2-QS"/>
      </w:pPr>
      <w:bookmarkStart w:id="51" w:name="_Toc216350779"/>
      <w:bookmarkStart w:id="52" w:name="_Toc221022524"/>
      <w:bookmarkStart w:id="53" w:name="_Toc230818701"/>
      <w:r w:rsidRPr="0076241C">
        <w:lastRenderedPageBreak/>
        <w:t>Source Code</w:t>
      </w:r>
      <w:r>
        <w:t xml:space="preserve"> Management</w:t>
      </w:r>
      <w:bookmarkEnd w:id="51"/>
      <w:bookmarkEnd w:id="52"/>
      <w:bookmarkEnd w:id="53"/>
    </w:p>
    <w:p w14:paraId="73E58881" w14:textId="77777777" w:rsidR="00DA54A9" w:rsidRPr="00240910" w:rsidRDefault="00DA54A9" w:rsidP="00240910">
      <w:pPr>
        <w:pStyle w:val="L2-Step-QS"/>
        <w:rPr>
          <w:b/>
          <w:bCs w:val="0"/>
        </w:rPr>
      </w:pPr>
      <w:bookmarkStart w:id="54" w:name="_Toc216350780"/>
      <w:r w:rsidRPr="00240910">
        <w:rPr>
          <w:b/>
          <w:bCs w:val="0"/>
        </w:rPr>
        <w:t>Source Code Components</w:t>
      </w:r>
      <w:bookmarkEnd w:id="54"/>
    </w:p>
    <w:p w14:paraId="47B2A65D" w14:textId="4A176A73" w:rsidR="00DA54A9" w:rsidRDefault="00DA54A9" w:rsidP="00615D2F">
      <w:pPr>
        <w:pStyle w:val="BodyTxtInstructions"/>
      </w:pPr>
      <w:r w:rsidRPr="00240910">
        <w:t xml:space="preserve">For a custom-built application, document either a list of all source code modules or a reference to the list of source code modules managed by a software version management tool. </w:t>
      </w:r>
    </w:p>
    <w:p w14:paraId="2B95C599" w14:textId="2EC354C7" w:rsidR="007A047A" w:rsidRDefault="007A047A" w:rsidP="00BB5AD5">
      <w:pPr>
        <w:pStyle w:val="CaptionTable-QS"/>
      </w:pPr>
      <w:r w:rsidRPr="00BB5AD5">
        <w:t>Table</w:t>
      </w:r>
      <w:r>
        <w:t xml:space="preserve"> </w:t>
      </w:r>
      <w:r>
        <w:fldChar w:fldCharType="begin"/>
      </w:r>
      <w:r>
        <w:instrText xml:space="preserve"> SEQ Table \* ARABIC </w:instrText>
      </w:r>
      <w:r>
        <w:fldChar w:fldCharType="separate"/>
      </w:r>
      <w:r w:rsidR="000770D6">
        <w:t>4</w:t>
      </w:r>
      <w:r>
        <w:fldChar w:fldCharType="end"/>
      </w:r>
      <w:r w:rsidR="00887121">
        <w:t>: Software Code Modules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97"/>
      </w:tblGrid>
      <w:tr w:rsidR="007A047A" w:rsidRPr="00F25230" w14:paraId="71ACFADE" w14:textId="77777777" w:rsidTr="00280E20">
        <w:trPr>
          <w:trHeight w:val="288"/>
          <w:tblHeader/>
          <w:jc w:val="center"/>
        </w:trPr>
        <w:tc>
          <w:tcPr>
            <w:tcW w:w="10797" w:type="dxa"/>
            <w:shd w:val="clear" w:color="auto" w:fill="D9D9D9"/>
            <w:vAlign w:val="center"/>
          </w:tcPr>
          <w:p w14:paraId="345666A8" w14:textId="0C3D30FF" w:rsidR="007A047A" w:rsidRPr="0038089A" w:rsidRDefault="005679E8" w:rsidP="007A047A">
            <w:pPr>
              <w:pStyle w:val="TableHeader-QS"/>
            </w:pPr>
            <w:bookmarkStart w:id="55" w:name="_Hlk205591135"/>
            <w:r w:rsidRPr="005679E8">
              <w:t>Software Code Modules</w:t>
            </w:r>
          </w:p>
        </w:tc>
      </w:tr>
      <w:tr w:rsidR="007A047A" w:rsidRPr="00F25230" w14:paraId="77AA8E9A" w14:textId="77777777" w:rsidTr="00280E20">
        <w:trPr>
          <w:trHeight w:val="484"/>
          <w:jc w:val="center"/>
        </w:trPr>
        <w:tc>
          <w:tcPr>
            <w:tcW w:w="10797" w:type="dxa"/>
            <w:vAlign w:val="center"/>
          </w:tcPr>
          <w:p w14:paraId="763C0577" w14:textId="7FC320A0" w:rsidR="007A047A" w:rsidRPr="00FE7F6B" w:rsidRDefault="00A31F66" w:rsidP="00D5059C">
            <w:pPr>
              <w:pStyle w:val="TableTxt-QS"/>
              <w:keepNext/>
            </w:pPr>
            <w:r>
              <w:t>&lt;</w:t>
            </w:r>
            <w:r w:rsidR="001356C9">
              <w:t>Module</w:t>
            </w:r>
            <w:r>
              <w:t>&gt;</w:t>
            </w:r>
          </w:p>
        </w:tc>
      </w:tr>
      <w:bookmarkEnd w:id="55"/>
    </w:tbl>
    <w:p w14:paraId="4C92AC3F" w14:textId="77777777" w:rsidR="00AA3FB1" w:rsidRPr="00A90F37" w:rsidRDefault="00AA3FB1" w:rsidP="00540234">
      <w:pPr>
        <w:pStyle w:val="BodyTxt-QS"/>
        <w:ind w:left="0"/>
        <w:rPr>
          <w:color w:val="FF0000"/>
        </w:rPr>
      </w:pPr>
    </w:p>
    <w:p w14:paraId="495D34E2" w14:textId="77777777" w:rsidR="00DA54A9" w:rsidRPr="00B35C44" w:rsidRDefault="00DA54A9" w:rsidP="00A90F37">
      <w:pPr>
        <w:pStyle w:val="H2-QS"/>
      </w:pPr>
      <w:bookmarkStart w:id="56" w:name="_Toc216350782"/>
      <w:bookmarkStart w:id="57" w:name="_Toc221022525"/>
      <w:bookmarkStart w:id="58" w:name="_Toc230818702"/>
      <w:r w:rsidRPr="00B35C44">
        <w:t>Application Interactions</w:t>
      </w:r>
      <w:bookmarkEnd w:id="56"/>
      <w:bookmarkEnd w:id="57"/>
      <w:bookmarkEnd w:id="58"/>
      <w:r w:rsidRPr="00B35C44">
        <w:t xml:space="preserve"> </w:t>
      </w:r>
    </w:p>
    <w:p w14:paraId="4BFEA719" w14:textId="2D37AB31" w:rsidR="0046377B" w:rsidRPr="0046377B" w:rsidRDefault="00DA54A9" w:rsidP="00615D2F">
      <w:pPr>
        <w:pStyle w:val="BodyTxtInstructions"/>
      </w:pPr>
      <w:r w:rsidRPr="00A90F37">
        <w:t>Document any unique and critical interactions between the application and the platform (</w:t>
      </w:r>
      <w:r w:rsidR="00540234">
        <w:t>for example,</w:t>
      </w:r>
      <w:r w:rsidRPr="00A90F37">
        <w:t xml:space="preserve"> custom application code that writes directly to the Application Programming Interface (API) or a system Dynamic Link Library (DLL), or dependencies upon a certain version of Microsoft Office). This can also be a reference to a </w:t>
      </w:r>
      <w:r w:rsidR="00FF70B8">
        <w:t>d</w:t>
      </w:r>
      <w:r w:rsidRPr="00A90F37">
        <w:t xml:space="preserve">esign </w:t>
      </w:r>
      <w:r w:rsidR="00FF70B8">
        <w:t>s</w:t>
      </w:r>
      <w:r w:rsidRPr="00A90F37">
        <w:t>pecification.</w:t>
      </w:r>
    </w:p>
    <w:p w14:paraId="21B40967" w14:textId="77777777" w:rsidR="00DA54A9" w:rsidRPr="00A90F37" w:rsidRDefault="00DA54A9" w:rsidP="00E465AA">
      <w:pPr>
        <w:pStyle w:val="Example"/>
      </w:pPr>
      <w:r w:rsidRPr="00A90F37">
        <w:t>The Example Add-In is an add-in for the Microsoft Outlook desktop client enabling the user to push emails directly from Outlook into the system. The standard Lilly client build already includes Outlook so there are no additional dependencies.</w:t>
      </w:r>
    </w:p>
    <w:p w14:paraId="07AC1661" w14:textId="77777777" w:rsidR="00CF6964" w:rsidRDefault="00CF6964" w:rsidP="00CF6964">
      <w:pPr>
        <w:pStyle w:val="H0-QS"/>
        <w:ind w:left="0" w:firstLine="0"/>
        <w:rPr>
          <w:caps w:val="0"/>
        </w:rPr>
      </w:pPr>
      <w:bookmarkStart w:id="59" w:name="_Toc226463562"/>
      <w:bookmarkStart w:id="60" w:name="_Toc216350783"/>
      <w:bookmarkStart w:id="61" w:name="_Toc221022526"/>
      <w:bookmarkStart w:id="62" w:name="_Toc230818703"/>
      <w:r>
        <w:rPr>
          <w:caps w:val="0"/>
        </w:rPr>
        <w:t>TERMS AND DEFINITIONS</w:t>
      </w:r>
      <w:bookmarkEnd w:id="59"/>
      <w:bookmarkEnd w:id="62"/>
    </w:p>
    <w:p w14:paraId="60F84361" w14:textId="77777777" w:rsidR="00FB7858" w:rsidRDefault="00FB7858" w:rsidP="00FB7858">
      <w:pPr>
        <w:pStyle w:val="Instructions"/>
      </w:pPr>
      <w:r w:rsidRPr="00DD6765">
        <w:rPr>
          <w:rStyle w:val="BodyTxt-QSChar"/>
        </w:rPr>
        <w:t>Acronyms are spelled out on first mention with the abbreviation in parentheses immediately following.</w:t>
      </w:r>
      <w:r w:rsidRPr="009D56BD">
        <w:t xml:space="preserve"> The abbreviation is used alone thereafter.</w:t>
      </w:r>
      <w:r>
        <w:t xml:space="preserve"> Remove the table below if it is not needed.</w:t>
      </w:r>
    </w:p>
    <w:p w14:paraId="2F3DC744" w14:textId="04192298" w:rsidR="00FB7858" w:rsidRPr="00BA0F29" w:rsidRDefault="00FB7858" w:rsidP="00756904">
      <w:pPr>
        <w:pStyle w:val="Example"/>
        <w:ind w:left="0"/>
      </w:pPr>
      <w:r w:rsidRPr="004D4EFC">
        <w:t>The terms and acronyms in this document are defined at their first occurrence.</w:t>
      </w:r>
    </w:p>
    <w:p w14:paraId="7E586D3B" w14:textId="30DC5899" w:rsidR="00CF6964" w:rsidRPr="00A04941" w:rsidRDefault="00CF6964" w:rsidP="00CF6964">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0770D6">
        <w:rPr>
          <w:sz w:val="21"/>
        </w:rPr>
        <w:t>5</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CF6964" w14:paraId="3D7CE49A" w14:textId="77777777" w:rsidTr="00D50108">
        <w:trPr>
          <w:tblHeader/>
        </w:trPr>
        <w:tc>
          <w:tcPr>
            <w:tcW w:w="3235" w:type="dxa"/>
            <w:shd w:val="clear" w:color="auto" w:fill="D9D9D9" w:themeFill="background1" w:themeFillShade="D9"/>
          </w:tcPr>
          <w:p w14:paraId="2163700A" w14:textId="77777777" w:rsidR="00CF6964" w:rsidRPr="005439FF" w:rsidRDefault="00CF6964" w:rsidP="00D50108">
            <w:pPr>
              <w:pStyle w:val="TableHeader-QS"/>
            </w:pPr>
            <w:r w:rsidRPr="005439FF">
              <w:t>Term</w:t>
            </w:r>
          </w:p>
        </w:tc>
        <w:tc>
          <w:tcPr>
            <w:tcW w:w="7555" w:type="dxa"/>
            <w:shd w:val="clear" w:color="auto" w:fill="D9D9D9" w:themeFill="background1" w:themeFillShade="D9"/>
          </w:tcPr>
          <w:p w14:paraId="7ECDEFFE" w14:textId="77777777" w:rsidR="00CF6964" w:rsidRPr="005439FF" w:rsidRDefault="00CF6964" w:rsidP="00D50108">
            <w:pPr>
              <w:pStyle w:val="TableHeader-QS"/>
            </w:pPr>
            <w:r w:rsidRPr="005439FF">
              <w:t>Definition</w:t>
            </w:r>
          </w:p>
        </w:tc>
      </w:tr>
      <w:tr w:rsidR="00CF6964" w14:paraId="025BB007" w14:textId="77777777" w:rsidTr="00D50108">
        <w:trPr>
          <w:trHeight w:val="490"/>
        </w:trPr>
        <w:tc>
          <w:tcPr>
            <w:tcW w:w="3235" w:type="dxa"/>
          </w:tcPr>
          <w:p w14:paraId="7B5AAF0D" w14:textId="77777777" w:rsidR="00CF6964" w:rsidRPr="00471F22" w:rsidRDefault="00CF6964" w:rsidP="00D50108">
            <w:pPr>
              <w:pStyle w:val="TableTxt-QS"/>
            </w:pPr>
            <w:r>
              <w:t>&lt;Term or Acronym&gt;</w:t>
            </w:r>
          </w:p>
        </w:tc>
        <w:tc>
          <w:tcPr>
            <w:tcW w:w="7555" w:type="dxa"/>
          </w:tcPr>
          <w:p w14:paraId="60FA6E05" w14:textId="77777777" w:rsidR="00CF6964" w:rsidRPr="00471F22" w:rsidRDefault="00CF6964" w:rsidP="00D50108">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74AE3AC3" w14:textId="77777777" w:rsidR="000770D6" w:rsidRPr="00FB68E5" w:rsidRDefault="000770D6" w:rsidP="000770D6">
      <w:pPr>
        <w:pStyle w:val="H0-QS"/>
        <w:ind w:left="0" w:firstLine="0"/>
      </w:pPr>
      <w:bookmarkStart w:id="63" w:name="_Toc216350784"/>
      <w:bookmarkStart w:id="64" w:name="_Toc221022527"/>
      <w:bookmarkStart w:id="65" w:name="_Toc230182779"/>
      <w:bookmarkStart w:id="66" w:name="_Toc230818704"/>
      <w:bookmarkEnd w:id="60"/>
      <w:bookmarkEnd w:id="35"/>
      <w:bookmarkEnd w:id="61"/>
      <w:bookmarkEnd w:id="36"/>
      <w:bookmarkEnd w:id="37"/>
      <w:bookmarkEnd w:id="38"/>
      <w:bookmarkEnd w:id="39"/>
      <w:r w:rsidRPr="00FB68E5">
        <w:rPr>
          <w:caps w:val="0"/>
        </w:rPr>
        <w:t>REFERENCED DOCUMENTS</w:t>
      </w:r>
      <w:bookmarkEnd w:id="65"/>
      <w:bookmarkEnd w:id="66"/>
    </w:p>
    <w:p w14:paraId="5B114E6A" w14:textId="77777777" w:rsidR="000770D6" w:rsidRPr="00FB68E5" w:rsidRDefault="000770D6" w:rsidP="000770D6">
      <w:pPr>
        <w:pStyle w:val="Instructions"/>
        <w:rPr>
          <w:rStyle w:val="BodyTxt-QSChar"/>
          <w:lang w:val="en-US"/>
        </w:rPr>
      </w:pPr>
      <w:r w:rsidRPr="00FB68E5">
        <w:rPr>
          <w:rStyle w:val="BodyTxt-QSChar"/>
          <w:lang w:val="en-US"/>
        </w:rPr>
        <w:t>Only list documents that are cited within the body text of the document.</w:t>
      </w:r>
    </w:p>
    <w:p w14:paraId="41FA10D9" w14:textId="77777777" w:rsidR="000770D6" w:rsidRPr="00FB68E5" w:rsidRDefault="000770D6" w:rsidP="000770D6">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31653497" w14:textId="3D5618A8" w:rsidR="000770D6" w:rsidRPr="00FB68E5" w:rsidRDefault="000770D6" w:rsidP="000770D6">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Pr>
          <w:sz w:val="21"/>
          <w:lang w:val="en-US"/>
        </w:rPr>
        <w:t>6</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0770D6" w:rsidRPr="00FB68E5" w14:paraId="65EE44FA" w14:textId="77777777" w:rsidTr="00C56D2F">
        <w:trPr>
          <w:tblHeader/>
        </w:trPr>
        <w:tc>
          <w:tcPr>
            <w:tcW w:w="2425" w:type="dxa"/>
            <w:shd w:val="clear" w:color="auto" w:fill="D9D9D9" w:themeFill="background1" w:themeFillShade="D9"/>
          </w:tcPr>
          <w:p w14:paraId="129F63F1" w14:textId="77777777" w:rsidR="000770D6" w:rsidRPr="00FB68E5" w:rsidRDefault="000770D6" w:rsidP="00C56D2F">
            <w:pPr>
              <w:pStyle w:val="TableHeader-QS"/>
            </w:pPr>
            <w:r w:rsidRPr="00FB68E5">
              <w:t>Document Number</w:t>
            </w:r>
          </w:p>
        </w:tc>
        <w:tc>
          <w:tcPr>
            <w:tcW w:w="8365" w:type="dxa"/>
            <w:shd w:val="clear" w:color="auto" w:fill="D9D9D9" w:themeFill="background1" w:themeFillShade="D9"/>
          </w:tcPr>
          <w:p w14:paraId="07C9DB49" w14:textId="77777777" w:rsidR="000770D6" w:rsidRPr="00FB68E5" w:rsidRDefault="000770D6" w:rsidP="00C56D2F">
            <w:pPr>
              <w:pStyle w:val="TableHeader-QS"/>
            </w:pPr>
            <w:r w:rsidRPr="00FB68E5">
              <w:t>Document Name</w:t>
            </w:r>
          </w:p>
        </w:tc>
      </w:tr>
      <w:tr w:rsidR="000770D6" w:rsidRPr="00FB68E5" w14:paraId="7F63A33E" w14:textId="77777777" w:rsidTr="00C56D2F">
        <w:trPr>
          <w:trHeight w:val="490"/>
        </w:trPr>
        <w:tc>
          <w:tcPr>
            <w:tcW w:w="2425" w:type="dxa"/>
          </w:tcPr>
          <w:p w14:paraId="00D91346" w14:textId="77777777" w:rsidR="000770D6" w:rsidRPr="00FB68E5" w:rsidRDefault="000770D6" w:rsidP="00C56D2F">
            <w:pPr>
              <w:pStyle w:val="TableTxt-QS"/>
            </w:pPr>
            <w:r w:rsidRPr="00FB68E5">
              <w:t>&lt;Document Number&gt;</w:t>
            </w:r>
          </w:p>
        </w:tc>
        <w:tc>
          <w:tcPr>
            <w:tcW w:w="8365" w:type="dxa"/>
          </w:tcPr>
          <w:p w14:paraId="22C51FDA" w14:textId="77777777" w:rsidR="000770D6" w:rsidRPr="00FB68E5" w:rsidRDefault="000770D6" w:rsidP="00C56D2F">
            <w:pPr>
              <w:pStyle w:val="TableTxt-QS"/>
            </w:pPr>
            <w:r w:rsidRPr="00FB68E5">
              <w:t>&lt;Document Name&gt;</w:t>
            </w:r>
          </w:p>
        </w:tc>
      </w:tr>
    </w:tbl>
    <w:p w14:paraId="2C7A7DF2" w14:textId="77777777" w:rsidR="000770D6" w:rsidRPr="00FB68E5" w:rsidRDefault="000770D6" w:rsidP="000770D6">
      <w:pPr>
        <w:pStyle w:val="H0-BodyText"/>
      </w:pPr>
    </w:p>
    <w:p w14:paraId="723E64BC" w14:textId="77777777" w:rsidR="000770D6" w:rsidRPr="00FB68E5" w:rsidRDefault="000770D6" w:rsidP="000770D6">
      <w:pPr>
        <w:pStyle w:val="H0-BodyText"/>
      </w:pPr>
      <w:r w:rsidRPr="00FB68E5">
        <w:t>The following attachments are associated with this document:</w:t>
      </w:r>
    </w:p>
    <w:p w14:paraId="5EAB667F" w14:textId="63066EB1" w:rsidR="000770D6" w:rsidRPr="00FB68E5" w:rsidRDefault="000770D6" w:rsidP="000770D6">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Pr>
          <w:sz w:val="21"/>
          <w:lang w:val="en-US"/>
        </w:rPr>
        <w:t>7</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0770D6" w:rsidRPr="00FB68E5" w14:paraId="3F07CA28" w14:textId="77777777" w:rsidTr="00C56D2F">
        <w:trPr>
          <w:tblHeader/>
        </w:trPr>
        <w:tc>
          <w:tcPr>
            <w:tcW w:w="2425" w:type="dxa"/>
            <w:shd w:val="clear" w:color="auto" w:fill="D9D9D9" w:themeFill="background1" w:themeFillShade="D9"/>
          </w:tcPr>
          <w:p w14:paraId="70880D0C" w14:textId="77777777" w:rsidR="000770D6" w:rsidRPr="00FB68E5" w:rsidRDefault="000770D6" w:rsidP="00C56D2F">
            <w:pPr>
              <w:pStyle w:val="TableHeader-QS"/>
            </w:pPr>
            <w:r w:rsidRPr="00FB68E5">
              <w:t>Document Number</w:t>
            </w:r>
          </w:p>
        </w:tc>
        <w:tc>
          <w:tcPr>
            <w:tcW w:w="4941" w:type="dxa"/>
            <w:shd w:val="clear" w:color="auto" w:fill="D9D9D9" w:themeFill="background1" w:themeFillShade="D9"/>
          </w:tcPr>
          <w:p w14:paraId="2E696951" w14:textId="77777777" w:rsidR="000770D6" w:rsidRPr="00FB68E5" w:rsidRDefault="000770D6" w:rsidP="00C56D2F">
            <w:pPr>
              <w:pStyle w:val="TableHeader-QS"/>
            </w:pPr>
            <w:r w:rsidRPr="00FB68E5">
              <w:t>Document Name</w:t>
            </w:r>
          </w:p>
        </w:tc>
        <w:tc>
          <w:tcPr>
            <w:tcW w:w="3402" w:type="dxa"/>
            <w:shd w:val="clear" w:color="auto" w:fill="D9D9D9" w:themeFill="background1" w:themeFillShade="D9"/>
          </w:tcPr>
          <w:p w14:paraId="1CFA07BE" w14:textId="77777777" w:rsidR="000770D6" w:rsidRPr="00FB68E5" w:rsidRDefault="000770D6" w:rsidP="00C56D2F">
            <w:pPr>
              <w:pStyle w:val="TableHeader-QS"/>
            </w:pPr>
            <w:r w:rsidRPr="00FB68E5">
              <w:t>Document Approvers</w:t>
            </w:r>
          </w:p>
        </w:tc>
      </w:tr>
      <w:tr w:rsidR="000770D6" w:rsidRPr="00FB68E5" w14:paraId="52E71914" w14:textId="77777777" w:rsidTr="00C56D2F">
        <w:trPr>
          <w:trHeight w:val="490"/>
        </w:trPr>
        <w:tc>
          <w:tcPr>
            <w:tcW w:w="2425" w:type="dxa"/>
          </w:tcPr>
          <w:p w14:paraId="28E33AF9" w14:textId="77777777" w:rsidR="000770D6" w:rsidRPr="00FB68E5" w:rsidRDefault="000770D6" w:rsidP="00C56D2F">
            <w:r w:rsidRPr="00FB68E5">
              <w:t>&lt;Document Number&gt;</w:t>
            </w:r>
          </w:p>
        </w:tc>
        <w:tc>
          <w:tcPr>
            <w:tcW w:w="4941" w:type="dxa"/>
          </w:tcPr>
          <w:p w14:paraId="305A1F26" w14:textId="77777777" w:rsidR="000770D6" w:rsidRPr="00FB68E5" w:rsidRDefault="000770D6" w:rsidP="00C56D2F">
            <w:r w:rsidRPr="00FB68E5">
              <w:t>&lt;Document Name&gt;</w:t>
            </w:r>
          </w:p>
        </w:tc>
        <w:tc>
          <w:tcPr>
            <w:tcW w:w="3402" w:type="dxa"/>
          </w:tcPr>
          <w:p w14:paraId="0C69D398" w14:textId="77777777" w:rsidR="000770D6" w:rsidRPr="00FB68E5" w:rsidRDefault="000770D6" w:rsidP="00C56D2F">
            <w:r w:rsidRPr="00FB68E5">
              <w:t>&lt;Approver Role&gt;</w:t>
            </w:r>
          </w:p>
        </w:tc>
      </w:tr>
    </w:tbl>
    <w:p w14:paraId="75EC3878" w14:textId="77777777" w:rsidR="000770D6" w:rsidRDefault="000770D6" w:rsidP="007B6CDF">
      <w:pPr>
        <w:pStyle w:val="H0-QS"/>
      </w:pPr>
    </w:p>
    <w:p w14:paraId="51A6F47B" w14:textId="77777777" w:rsidR="000770D6" w:rsidRDefault="000770D6">
      <w:pPr>
        <w:spacing w:before="0" w:after="0"/>
        <w:rPr>
          <w:rFonts w:cs="Segoe UI"/>
          <w:b/>
          <w:bCs/>
          <w:caps/>
          <w:color w:val="000000" w:themeColor="text1"/>
          <w:kern w:val="0"/>
          <w:sz w:val="24"/>
          <w:szCs w:val="28"/>
          <w14:ligatures w14:val="none"/>
        </w:rPr>
      </w:pPr>
      <w:r>
        <w:br w:type="page"/>
      </w:r>
    </w:p>
    <w:p w14:paraId="14C9EBA7" w14:textId="023F4E2E" w:rsidR="00DA54A9" w:rsidRDefault="00DA54A9" w:rsidP="007B6CDF">
      <w:pPr>
        <w:pStyle w:val="H0-QS"/>
      </w:pPr>
      <w:bookmarkStart w:id="67" w:name="_Toc230818705"/>
      <w:r w:rsidRPr="003053BF">
        <w:lastRenderedPageBreak/>
        <w:t>REVISION HISTORY</w:t>
      </w:r>
      <w:bookmarkEnd w:id="63"/>
      <w:bookmarkEnd w:id="64"/>
      <w:bookmarkEnd w:id="67"/>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570FDC" w:rsidRPr="0024428A" w14:paraId="7193F7A3" w14:textId="77777777" w:rsidTr="00723DBF">
        <w:trPr>
          <w:trHeight w:val="552"/>
          <w:tblHeader/>
        </w:trPr>
        <w:tc>
          <w:tcPr>
            <w:tcW w:w="1080" w:type="dxa"/>
            <w:shd w:val="pct12" w:color="auto" w:fill="auto"/>
          </w:tcPr>
          <w:p w14:paraId="415CF212" w14:textId="77777777" w:rsidR="00570FDC" w:rsidRPr="00046C76" w:rsidRDefault="00570FDC" w:rsidP="00D50108">
            <w:pPr>
              <w:pStyle w:val="TableHeader-QS"/>
            </w:pPr>
            <w:r w:rsidRPr="00046C76">
              <w:rPr>
                <w:kern w:val="2"/>
                <w14:ligatures w14:val="standardContextual"/>
              </w:rPr>
              <w:t>Version</w:t>
            </w:r>
          </w:p>
        </w:tc>
        <w:tc>
          <w:tcPr>
            <w:tcW w:w="1616" w:type="dxa"/>
            <w:shd w:val="pct12" w:color="auto" w:fill="auto"/>
          </w:tcPr>
          <w:p w14:paraId="25BF85F7" w14:textId="77777777" w:rsidR="00570FDC" w:rsidRPr="00046C76" w:rsidRDefault="00570FDC" w:rsidP="00D50108">
            <w:pPr>
              <w:pStyle w:val="TableHeader-QS"/>
            </w:pPr>
            <w:r w:rsidRPr="00046C76">
              <w:rPr>
                <w:kern w:val="2"/>
                <w14:ligatures w14:val="standardContextual"/>
              </w:rPr>
              <w:t>Revision Date</w:t>
            </w:r>
          </w:p>
        </w:tc>
        <w:tc>
          <w:tcPr>
            <w:tcW w:w="3981" w:type="dxa"/>
            <w:shd w:val="pct12" w:color="auto" w:fill="auto"/>
          </w:tcPr>
          <w:p w14:paraId="3F831E03" w14:textId="77777777" w:rsidR="00570FDC" w:rsidRPr="00046C76" w:rsidRDefault="00570FDC" w:rsidP="00D50108">
            <w:pPr>
              <w:pStyle w:val="TableHeader-QS"/>
            </w:pPr>
            <w:r w:rsidRPr="00046C76">
              <w:rPr>
                <w:kern w:val="2"/>
                <w14:ligatures w14:val="standardContextual"/>
              </w:rPr>
              <w:t>Summary of Changes</w:t>
            </w:r>
          </w:p>
        </w:tc>
        <w:tc>
          <w:tcPr>
            <w:tcW w:w="2503" w:type="dxa"/>
            <w:shd w:val="pct12" w:color="auto" w:fill="auto"/>
          </w:tcPr>
          <w:p w14:paraId="2423254B" w14:textId="77777777" w:rsidR="00570FDC" w:rsidRPr="00046C76" w:rsidRDefault="00570FDC" w:rsidP="00D50108">
            <w:pPr>
              <w:pStyle w:val="TableHeader-QS"/>
            </w:pPr>
            <w:r w:rsidRPr="00046C76">
              <w:rPr>
                <w:kern w:val="2"/>
                <w14:ligatures w14:val="standardContextual"/>
              </w:rPr>
              <w:t>Revised By, Role</w:t>
            </w:r>
          </w:p>
        </w:tc>
        <w:tc>
          <w:tcPr>
            <w:tcW w:w="1620" w:type="dxa"/>
            <w:shd w:val="pct12" w:color="auto" w:fill="auto"/>
          </w:tcPr>
          <w:p w14:paraId="735A7DAB" w14:textId="77777777" w:rsidR="00570FDC" w:rsidRPr="00046C76" w:rsidRDefault="00570FDC" w:rsidP="00D50108">
            <w:pPr>
              <w:pStyle w:val="TableHeader-QS"/>
            </w:pPr>
            <w:r>
              <w:rPr>
                <w:kern w:val="2"/>
                <w14:ligatures w14:val="standardContextual"/>
              </w:rPr>
              <w:t>Reference Number</w:t>
            </w:r>
          </w:p>
        </w:tc>
      </w:tr>
      <w:tr w:rsidR="0014459C" w:rsidRPr="00A74D62" w14:paraId="69202B52" w14:textId="77777777" w:rsidTr="00F117D0">
        <w:trPr>
          <w:trHeight w:val="659"/>
        </w:trPr>
        <w:tc>
          <w:tcPr>
            <w:tcW w:w="1080" w:type="dxa"/>
          </w:tcPr>
          <w:p w14:paraId="5490256B" w14:textId="5B7F0A48" w:rsidR="0014459C" w:rsidRPr="00351EA6" w:rsidRDefault="0014459C" w:rsidP="0014459C">
            <w:pPr>
              <w:pStyle w:val="TableTxt-QS"/>
            </w:pPr>
            <w:r>
              <w:t>&lt;</w:t>
            </w:r>
            <w:r w:rsidRPr="00351EA6">
              <w:t>Version Number</w:t>
            </w:r>
            <w:r>
              <w:t>&gt;</w:t>
            </w:r>
          </w:p>
        </w:tc>
        <w:tc>
          <w:tcPr>
            <w:tcW w:w="1616" w:type="dxa"/>
          </w:tcPr>
          <w:p w14:paraId="38F867CB" w14:textId="33196E98" w:rsidR="0014459C" w:rsidRPr="00351EA6" w:rsidRDefault="0014459C" w:rsidP="0014459C">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2CB29C22" w14:textId="1E445D38" w:rsidR="0014459C" w:rsidRPr="00351EA6" w:rsidRDefault="0014459C" w:rsidP="0014459C">
            <w:pPr>
              <w:pStyle w:val="TableTxt-QS"/>
            </w:pPr>
            <w:r>
              <w:t>&lt;</w:t>
            </w:r>
            <w:r w:rsidRPr="00351EA6">
              <w:t>S</w:t>
            </w:r>
            <w:r>
              <w:t>uccinct description of the current revision being made to the document&gt;</w:t>
            </w:r>
          </w:p>
        </w:tc>
        <w:tc>
          <w:tcPr>
            <w:tcW w:w="2503" w:type="dxa"/>
          </w:tcPr>
          <w:p w14:paraId="5B1C7F78" w14:textId="377531D6" w:rsidR="0014459C" w:rsidRPr="00351EA6" w:rsidRDefault="0014459C" w:rsidP="0014459C">
            <w:pPr>
              <w:pStyle w:val="TableTxt-QS"/>
            </w:pPr>
            <w:r>
              <w:t>&lt;</w:t>
            </w:r>
            <w:r w:rsidRPr="00351EA6">
              <w:t>Name, Role</w:t>
            </w:r>
            <w:r>
              <w:t>&gt;</w:t>
            </w:r>
          </w:p>
        </w:tc>
        <w:tc>
          <w:tcPr>
            <w:tcW w:w="1620" w:type="dxa"/>
          </w:tcPr>
          <w:p w14:paraId="6383CC9F" w14:textId="77777777" w:rsidR="0014459C" w:rsidRPr="00351EA6" w:rsidRDefault="0014459C" w:rsidP="0014459C">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71ABDBE7" w14:textId="524DDB6F" w:rsidR="0014459C" w:rsidRPr="00351EA6" w:rsidRDefault="0014459C" w:rsidP="0014459C">
            <w:pPr>
              <w:pStyle w:val="TableTxt-QS"/>
            </w:pPr>
            <w:r w:rsidRPr="00351EA6">
              <w:t>N/A</w:t>
            </w:r>
          </w:p>
        </w:tc>
      </w:tr>
    </w:tbl>
    <w:p w14:paraId="5754A1D6" w14:textId="77777777" w:rsidR="00DA54A9" w:rsidRDefault="00DA54A9" w:rsidP="003A44C5">
      <w:pPr>
        <w:spacing w:before="0" w:after="0"/>
      </w:pPr>
    </w:p>
    <w:bookmarkEnd w:id="7"/>
    <w:p w14:paraId="7FAF0632" w14:textId="6FF91CAF" w:rsidR="00826F16" w:rsidRPr="00C40DA2" w:rsidRDefault="00BC7286" w:rsidP="00673B12">
      <w:pPr>
        <w:pStyle w:val="H0-BodyText"/>
      </w:pPr>
      <w:r>
        <w:t xml:space="preserve"> </w:t>
      </w:r>
    </w:p>
    <w:sectPr w:rsidR="00826F16" w:rsidRPr="00C40DA2" w:rsidSect="003B5775">
      <w:headerReference w:type="default" r:id="rId21"/>
      <w:footerReference w:type="default" r:id="rId22"/>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3B10" w14:textId="77777777" w:rsidR="00CD6A17" w:rsidRDefault="00CD6A17" w:rsidP="00CA6FE7">
      <w:pPr>
        <w:spacing w:after="0"/>
      </w:pPr>
      <w:r>
        <w:separator/>
      </w:r>
    </w:p>
  </w:endnote>
  <w:endnote w:type="continuationSeparator" w:id="0">
    <w:p w14:paraId="343B17D7" w14:textId="77777777" w:rsidR="00CD6A17" w:rsidRDefault="00CD6A17" w:rsidP="00CA6FE7">
      <w:pPr>
        <w:spacing w:after="0"/>
      </w:pPr>
      <w:r>
        <w:continuationSeparator/>
      </w:r>
    </w:p>
  </w:endnote>
  <w:endnote w:type="continuationNotice" w:id="1">
    <w:p w14:paraId="7587BC51" w14:textId="77777777" w:rsidR="00CD6A17" w:rsidRDefault="00CD6A1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6DECCCD3" w14:textId="77777777">
      <w:trPr>
        <w:jc w:val="center"/>
      </w:trPr>
      <w:tc>
        <w:tcPr>
          <w:tcW w:w="2067" w:type="pct"/>
        </w:tcPr>
        <w:p w14:paraId="653FD454"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5CC17B8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05AD8C52"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307AACD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6D45AD69"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3EC6" w14:textId="77777777" w:rsidR="00CD6A17" w:rsidRDefault="00CD6A17" w:rsidP="00CA6FE7">
      <w:pPr>
        <w:spacing w:after="0"/>
      </w:pPr>
      <w:r>
        <w:separator/>
      </w:r>
    </w:p>
  </w:footnote>
  <w:footnote w:type="continuationSeparator" w:id="0">
    <w:p w14:paraId="38678C18" w14:textId="77777777" w:rsidR="00CD6A17" w:rsidRDefault="00CD6A17" w:rsidP="00CA6FE7">
      <w:pPr>
        <w:spacing w:after="0"/>
      </w:pPr>
      <w:r>
        <w:continuationSeparator/>
      </w:r>
    </w:p>
  </w:footnote>
  <w:footnote w:type="continuationNotice" w:id="1">
    <w:p w14:paraId="11826C2F" w14:textId="77777777" w:rsidR="00CD6A17" w:rsidRDefault="00CD6A1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7F0F3F2C" w14:textId="77777777" w:rsidTr="00A94F75">
      <w:trPr>
        <w:trHeight w:val="1152"/>
        <w:jc w:val="center"/>
      </w:trPr>
      <w:tc>
        <w:tcPr>
          <w:tcW w:w="581" w:type="pct"/>
          <w:tcBorders>
            <w:right w:val="single" w:sz="4" w:space="0" w:color="auto"/>
          </w:tcBorders>
          <w:shd w:val="clear" w:color="auto" w:fill="FFFFFF" w:themeFill="background1"/>
          <w:vAlign w:val="center"/>
        </w:tcPr>
        <w:p w14:paraId="38ADBC2E" w14:textId="77777777" w:rsidR="00BF7B71" w:rsidRDefault="00BA7F73" w:rsidP="00BF7B71">
          <w:pPr>
            <w:pStyle w:val="Header"/>
            <w:tabs>
              <w:tab w:val="left" w:pos="12960"/>
            </w:tabs>
            <w:spacing w:before="60"/>
            <w:jc w:val="center"/>
            <w:rPr>
              <w:rFonts w:ascii="Arial" w:hAnsi="Arial" w:cs="Arial"/>
              <w:sz w:val="28"/>
              <w:szCs w:val="28"/>
            </w:rPr>
          </w:pPr>
          <w:bookmarkStart w:id="68" w:name="_Hlk207264561"/>
          <w:r w:rsidRPr="009C26C7">
            <w:rPr>
              <w:noProof/>
            </w:rPr>
            <w:drawing>
              <wp:inline distT="0" distB="0" distL="0" distR="0" wp14:anchorId="0F1D663C" wp14:editId="75E7BA0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591E8636" w14:textId="34AAFC26" w:rsidR="00BA7F73" w:rsidRDefault="000037E2"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&lt;Syste</w:t>
          </w:r>
          <w:r w:rsidR="00707940">
            <w:rPr>
              <w:rFonts w:ascii="Segoe UI Black" w:hAnsi="Segoe UI Black" w:cs="Segoe UI"/>
              <w:b/>
              <w:bCs/>
              <w:sz w:val="28"/>
              <w:szCs w:val="28"/>
            </w:rPr>
            <w:t>m</w:t>
          </w:r>
          <w:r w:rsidR="00D6106D">
            <w:rPr>
              <w:rFonts w:ascii="Segoe UI Black" w:hAnsi="Segoe UI Black" w:cs="Segoe UI"/>
              <w:b/>
              <w:bCs/>
              <w:sz w:val="28"/>
              <w:szCs w:val="28"/>
            </w:rPr>
            <w:t xml:space="preserve"> Name</w:t>
          </w:r>
          <w:r w:rsidR="00707940">
            <w:rPr>
              <w:rFonts w:ascii="Segoe UI Black" w:hAnsi="Segoe UI Black" w:cs="Segoe UI"/>
              <w:b/>
              <w:bCs/>
              <w:sz w:val="28"/>
              <w:szCs w:val="28"/>
            </w:rPr>
            <w:t xml:space="preserve">&gt; </w:t>
          </w:r>
          <w:r w:rsidR="006E7A36">
            <w:rPr>
              <w:rFonts w:ascii="Segoe UI Black" w:hAnsi="Segoe UI Black" w:cs="Segoe UI"/>
              <w:b/>
              <w:bCs/>
              <w:sz w:val="28"/>
              <w:szCs w:val="28"/>
            </w:rPr>
            <w:t xml:space="preserve">System </w:t>
          </w:r>
          <w:r w:rsidR="00D6656B" w:rsidRPr="00D6656B">
            <w:rPr>
              <w:rFonts w:ascii="Segoe UI Black" w:hAnsi="Segoe UI Black" w:cs="Segoe UI"/>
              <w:b/>
              <w:bCs/>
              <w:sz w:val="28"/>
              <w:szCs w:val="28"/>
            </w:rPr>
            <w:t>Configuration Specification</w:t>
          </w:r>
        </w:p>
        <w:p w14:paraId="648BF95D" w14:textId="478A876A" w:rsidR="00F86A35" w:rsidRPr="00BA7F73" w:rsidRDefault="00F86A35"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68EA4969"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68"/>
  </w:tbl>
  <w:p w14:paraId="06F768C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D00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5854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D04E2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A45C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BB8A5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D0B7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7789D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2ABC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242C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367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3" w15:restartNumberingAfterBreak="0">
    <w:nsid w:val="0B31197B"/>
    <w:multiLevelType w:val="hybridMultilevel"/>
    <w:tmpl w:val="68760E42"/>
    <w:lvl w:ilvl="0" w:tplc="70BC6F80">
      <w:start w:val="1"/>
      <w:numFmt w:val="bullet"/>
      <w:lvlText w:val=""/>
      <w:lvlJc w:val="left"/>
      <w:pPr>
        <w:ind w:left="778"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4"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02645C1"/>
    <w:multiLevelType w:val="hybridMultilevel"/>
    <w:tmpl w:val="8626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7"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8"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9"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D0113"/>
    <w:multiLevelType w:val="hybridMultilevel"/>
    <w:tmpl w:val="D5163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6831AE1"/>
    <w:multiLevelType w:val="hybridMultilevel"/>
    <w:tmpl w:val="4ACE4A5E"/>
    <w:lvl w:ilvl="0" w:tplc="47AE3B92">
      <w:start w:val="1"/>
      <w:numFmt w:val="bullet"/>
      <w:pStyle w:val="H0-BodyTxt-Bullet-QS"/>
      <w:lvlText w:val=""/>
      <w:lvlJc w:val="left"/>
      <w:pPr>
        <w:ind w:left="778"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3"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4"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6"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36875C0"/>
    <w:multiLevelType w:val="hybridMultilevel"/>
    <w:tmpl w:val="D42A0AAE"/>
    <w:lvl w:ilvl="0" w:tplc="9EEAF670">
      <w:start w:val="1"/>
      <w:numFmt w:val="bullet"/>
      <w:lvlText w:val="o"/>
      <w:lvlJc w:val="left"/>
      <w:pPr>
        <w:tabs>
          <w:tab w:val="num" w:pos="2347"/>
        </w:tabs>
        <w:ind w:left="2347" w:hanging="360"/>
      </w:pPr>
      <w:rPr>
        <w:rFonts w:ascii="Courier New" w:hAnsi="Courier New" w:hint="default"/>
        <w:sz w:val="16"/>
        <w:szCs w:val="16"/>
      </w:rPr>
    </w:lvl>
    <w:lvl w:ilvl="1" w:tplc="1060B910">
      <w:start w:val="1"/>
      <w:numFmt w:val="bullet"/>
      <w:pStyle w:val="L2-bullet-QS"/>
      <w:lvlText w:val=""/>
      <w:lvlJc w:val="left"/>
      <w:pPr>
        <w:ind w:left="1440" w:hanging="360"/>
      </w:pPr>
      <w:rPr>
        <w:rFonts w:ascii="Symbol" w:hAnsi="Symbol" w:hint="default"/>
        <w:color w:val="000000" w:themeColor="text1"/>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2" w15:restartNumberingAfterBreak="0">
    <w:nsid w:val="57D66603"/>
    <w:multiLevelType w:val="multilevel"/>
    <w:tmpl w:val="6248DA4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3"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4"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5"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7"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39"/>
  </w:num>
  <w:num w:numId="2" w16cid:durableId="1431004814">
    <w:abstractNumId w:val="16"/>
  </w:num>
  <w:num w:numId="3" w16cid:durableId="1223521214">
    <w:abstractNumId w:val="19"/>
  </w:num>
  <w:num w:numId="4" w16cid:durableId="524947598">
    <w:abstractNumId w:val="17"/>
  </w:num>
  <w:num w:numId="5" w16cid:durableId="1410230012">
    <w:abstractNumId w:val="28"/>
  </w:num>
  <w:num w:numId="6" w16cid:durableId="553006581">
    <w:abstractNumId w:val="21"/>
  </w:num>
  <w:num w:numId="7" w16cid:durableId="845175753">
    <w:abstractNumId w:val="26"/>
  </w:num>
  <w:num w:numId="8" w16cid:durableId="606154405">
    <w:abstractNumId w:val="10"/>
  </w:num>
  <w:num w:numId="9" w16cid:durableId="611665444">
    <w:abstractNumId w:val="29"/>
  </w:num>
  <w:num w:numId="10" w16cid:durableId="1807623976">
    <w:abstractNumId w:val="34"/>
  </w:num>
  <w:num w:numId="11" w16cid:durableId="1402021932">
    <w:abstractNumId w:val="32"/>
  </w:num>
  <w:num w:numId="12" w16cid:durableId="998386874">
    <w:abstractNumId w:val="18"/>
  </w:num>
  <w:num w:numId="13" w16cid:durableId="872813988">
    <w:abstractNumId w:val="37"/>
  </w:num>
  <w:num w:numId="14" w16cid:durableId="1958681115">
    <w:abstractNumId w:val="24"/>
  </w:num>
  <w:num w:numId="15" w16cid:durableId="960959912">
    <w:abstractNumId w:val="30"/>
  </w:num>
  <w:num w:numId="16" w16cid:durableId="1116749697">
    <w:abstractNumId w:val="38"/>
  </w:num>
  <w:num w:numId="17" w16cid:durableId="1861817747">
    <w:abstractNumId w:val="27"/>
  </w:num>
  <w:num w:numId="18" w16cid:durableId="690883144">
    <w:abstractNumId w:val="23"/>
  </w:num>
  <w:num w:numId="19" w16cid:durableId="944729322">
    <w:abstractNumId w:val="12"/>
  </w:num>
  <w:num w:numId="20" w16cid:durableId="96220966">
    <w:abstractNumId w:val="35"/>
  </w:num>
  <w:num w:numId="21" w16cid:durableId="521285581">
    <w:abstractNumId w:val="14"/>
  </w:num>
  <w:num w:numId="22" w16cid:durableId="1020085263">
    <w:abstractNumId w:val="22"/>
  </w:num>
  <w:num w:numId="23" w16cid:durableId="537855607">
    <w:abstractNumId w:val="33"/>
  </w:num>
  <w:num w:numId="24" w16cid:durableId="1683245289">
    <w:abstractNumId w:val="31"/>
  </w:num>
  <w:num w:numId="25" w16cid:durableId="964893266">
    <w:abstractNumId w:val="13"/>
  </w:num>
  <w:num w:numId="26" w16cid:durableId="1906989421">
    <w:abstractNumId w:val="11"/>
  </w:num>
  <w:num w:numId="27" w16cid:durableId="1082944115">
    <w:abstractNumId w:val="28"/>
    <w:lvlOverride w:ilvl="0">
      <w:startOverride w:val="1"/>
    </w:lvlOverride>
  </w:num>
  <w:num w:numId="28" w16cid:durableId="1106733593">
    <w:abstractNumId w:val="9"/>
  </w:num>
  <w:num w:numId="29" w16cid:durableId="1007174753">
    <w:abstractNumId w:val="7"/>
  </w:num>
  <w:num w:numId="30" w16cid:durableId="2052924693">
    <w:abstractNumId w:val="6"/>
  </w:num>
  <w:num w:numId="31" w16cid:durableId="280302417">
    <w:abstractNumId w:val="5"/>
  </w:num>
  <w:num w:numId="32" w16cid:durableId="75783564">
    <w:abstractNumId w:val="4"/>
  </w:num>
  <w:num w:numId="33" w16cid:durableId="211692342">
    <w:abstractNumId w:val="8"/>
  </w:num>
  <w:num w:numId="34" w16cid:durableId="537014053">
    <w:abstractNumId w:val="3"/>
  </w:num>
  <w:num w:numId="35" w16cid:durableId="18707892">
    <w:abstractNumId w:val="2"/>
  </w:num>
  <w:num w:numId="36" w16cid:durableId="1188058888">
    <w:abstractNumId w:val="1"/>
  </w:num>
  <w:num w:numId="37" w16cid:durableId="1077096017">
    <w:abstractNumId w:val="0"/>
  </w:num>
  <w:num w:numId="38" w16cid:durableId="89207714">
    <w:abstractNumId w:val="25"/>
  </w:num>
  <w:num w:numId="39" w16cid:durableId="591200659">
    <w:abstractNumId w:val="15"/>
  </w:num>
  <w:num w:numId="40" w16cid:durableId="1890729214">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attachedTemplate r:id="rId1"/>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CD"/>
    <w:rsid w:val="000007DA"/>
    <w:rsid w:val="00001058"/>
    <w:rsid w:val="00001C0F"/>
    <w:rsid w:val="000037E2"/>
    <w:rsid w:val="0000583A"/>
    <w:rsid w:val="000067C8"/>
    <w:rsid w:val="00007F96"/>
    <w:rsid w:val="00010F2B"/>
    <w:rsid w:val="000113C6"/>
    <w:rsid w:val="00011C8A"/>
    <w:rsid w:val="00015CD8"/>
    <w:rsid w:val="000168C5"/>
    <w:rsid w:val="00016C87"/>
    <w:rsid w:val="000209C2"/>
    <w:rsid w:val="0002503D"/>
    <w:rsid w:val="00025EE0"/>
    <w:rsid w:val="0002704B"/>
    <w:rsid w:val="00027601"/>
    <w:rsid w:val="00027900"/>
    <w:rsid w:val="00031E60"/>
    <w:rsid w:val="00033638"/>
    <w:rsid w:val="00034551"/>
    <w:rsid w:val="000348A5"/>
    <w:rsid w:val="00035510"/>
    <w:rsid w:val="000355E3"/>
    <w:rsid w:val="00037E86"/>
    <w:rsid w:val="000427C2"/>
    <w:rsid w:val="0004631D"/>
    <w:rsid w:val="0005012C"/>
    <w:rsid w:val="00051B35"/>
    <w:rsid w:val="00052137"/>
    <w:rsid w:val="00052EBE"/>
    <w:rsid w:val="00053F9A"/>
    <w:rsid w:val="00054460"/>
    <w:rsid w:val="0006104D"/>
    <w:rsid w:val="0006421D"/>
    <w:rsid w:val="0006608A"/>
    <w:rsid w:val="00067F7D"/>
    <w:rsid w:val="00073BFD"/>
    <w:rsid w:val="00073E12"/>
    <w:rsid w:val="000770D6"/>
    <w:rsid w:val="00077A0E"/>
    <w:rsid w:val="00083A43"/>
    <w:rsid w:val="00085105"/>
    <w:rsid w:val="00085DAC"/>
    <w:rsid w:val="0008732A"/>
    <w:rsid w:val="0009018C"/>
    <w:rsid w:val="000929BD"/>
    <w:rsid w:val="000961F6"/>
    <w:rsid w:val="000A15BE"/>
    <w:rsid w:val="000A1C01"/>
    <w:rsid w:val="000A1C83"/>
    <w:rsid w:val="000A3ADC"/>
    <w:rsid w:val="000A3DD4"/>
    <w:rsid w:val="000A3E35"/>
    <w:rsid w:val="000A4444"/>
    <w:rsid w:val="000A471D"/>
    <w:rsid w:val="000B07B1"/>
    <w:rsid w:val="000B1D2D"/>
    <w:rsid w:val="000B372C"/>
    <w:rsid w:val="000B4EE7"/>
    <w:rsid w:val="000C2882"/>
    <w:rsid w:val="000C29BF"/>
    <w:rsid w:val="000C3774"/>
    <w:rsid w:val="000C39DF"/>
    <w:rsid w:val="000C544D"/>
    <w:rsid w:val="000C6138"/>
    <w:rsid w:val="000C6903"/>
    <w:rsid w:val="000C7412"/>
    <w:rsid w:val="000C7EA3"/>
    <w:rsid w:val="000D1D1A"/>
    <w:rsid w:val="000D2A9A"/>
    <w:rsid w:val="000D3173"/>
    <w:rsid w:val="000D4D9F"/>
    <w:rsid w:val="000D5BB1"/>
    <w:rsid w:val="000D60BF"/>
    <w:rsid w:val="000D63D9"/>
    <w:rsid w:val="000D739E"/>
    <w:rsid w:val="000D7E25"/>
    <w:rsid w:val="000D7F12"/>
    <w:rsid w:val="000D7FA6"/>
    <w:rsid w:val="000E3A1E"/>
    <w:rsid w:val="000E470F"/>
    <w:rsid w:val="000E6F5F"/>
    <w:rsid w:val="000F19E9"/>
    <w:rsid w:val="000F1C03"/>
    <w:rsid w:val="000F58AB"/>
    <w:rsid w:val="000F7455"/>
    <w:rsid w:val="001002AE"/>
    <w:rsid w:val="00100BEB"/>
    <w:rsid w:val="00101EB5"/>
    <w:rsid w:val="00102C85"/>
    <w:rsid w:val="00106067"/>
    <w:rsid w:val="00107015"/>
    <w:rsid w:val="0011471C"/>
    <w:rsid w:val="00114D0F"/>
    <w:rsid w:val="001168DE"/>
    <w:rsid w:val="00116911"/>
    <w:rsid w:val="00121712"/>
    <w:rsid w:val="00121FED"/>
    <w:rsid w:val="0012704C"/>
    <w:rsid w:val="0012746B"/>
    <w:rsid w:val="001356C9"/>
    <w:rsid w:val="00140655"/>
    <w:rsid w:val="00140C33"/>
    <w:rsid w:val="001424E5"/>
    <w:rsid w:val="00142825"/>
    <w:rsid w:val="0014352E"/>
    <w:rsid w:val="00144244"/>
    <w:rsid w:val="0014459C"/>
    <w:rsid w:val="001446E5"/>
    <w:rsid w:val="001455DE"/>
    <w:rsid w:val="001465B3"/>
    <w:rsid w:val="001503CB"/>
    <w:rsid w:val="00152EAE"/>
    <w:rsid w:val="00160CD2"/>
    <w:rsid w:val="00161057"/>
    <w:rsid w:val="00162245"/>
    <w:rsid w:val="00162CFD"/>
    <w:rsid w:val="0016380D"/>
    <w:rsid w:val="00163F5D"/>
    <w:rsid w:val="0016563F"/>
    <w:rsid w:val="00166370"/>
    <w:rsid w:val="0017082C"/>
    <w:rsid w:val="00172CF0"/>
    <w:rsid w:val="00173FA0"/>
    <w:rsid w:val="00175A7F"/>
    <w:rsid w:val="0017690B"/>
    <w:rsid w:val="00182DC1"/>
    <w:rsid w:val="001832F0"/>
    <w:rsid w:val="00184853"/>
    <w:rsid w:val="00187203"/>
    <w:rsid w:val="00187FBF"/>
    <w:rsid w:val="00193D48"/>
    <w:rsid w:val="0019461D"/>
    <w:rsid w:val="00195F2F"/>
    <w:rsid w:val="00196F34"/>
    <w:rsid w:val="001A1313"/>
    <w:rsid w:val="001A201F"/>
    <w:rsid w:val="001A4782"/>
    <w:rsid w:val="001A5B75"/>
    <w:rsid w:val="001B29E3"/>
    <w:rsid w:val="001B2AFA"/>
    <w:rsid w:val="001B6742"/>
    <w:rsid w:val="001C117A"/>
    <w:rsid w:val="001C4F5C"/>
    <w:rsid w:val="001C5208"/>
    <w:rsid w:val="001C548A"/>
    <w:rsid w:val="001C6A65"/>
    <w:rsid w:val="001C737C"/>
    <w:rsid w:val="001C772A"/>
    <w:rsid w:val="001D085E"/>
    <w:rsid w:val="001D77DB"/>
    <w:rsid w:val="001E2368"/>
    <w:rsid w:val="001E256B"/>
    <w:rsid w:val="001E3007"/>
    <w:rsid w:val="001E34AB"/>
    <w:rsid w:val="001E4CB4"/>
    <w:rsid w:val="001E5863"/>
    <w:rsid w:val="001F4DFA"/>
    <w:rsid w:val="001F5D13"/>
    <w:rsid w:val="001F7AA4"/>
    <w:rsid w:val="0020211D"/>
    <w:rsid w:val="00203977"/>
    <w:rsid w:val="00203E68"/>
    <w:rsid w:val="0020471F"/>
    <w:rsid w:val="002056D4"/>
    <w:rsid w:val="00205F77"/>
    <w:rsid w:val="002066AE"/>
    <w:rsid w:val="0020724B"/>
    <w:rsid w:val="002078B7"/>
    <w:rsid w:val="00211F3F"/>
    <w:rsid w:val="002131DF"/>
    <w:rsid w:val="00214295"/>
    <w:rsid w:val="00214F02"/>
    <w:rsid w:val="0021653B"/>
    <w:rsid w:val="002165D0"/>
    <w:rsid w:val="00220146"/>
    <w:rsid w:val="0022031C"/>
    <w:rsid w:val="00220542"/>
    <w:rsid w:val="00223F68"/>
    <w:rsid w:val="00226C7A"/>
    <w:rsid w:val="00240910"/>
    <w:rsid w:val="00241ABC"/>
    <w:rsid w:val="00241FE7"/>
    <w:rsid w:val="00244346"/>
    <w:rsid w:val="00244959"/>
    <w:rsid w:val="002457E3"/>
    <w:rsid w:val="0024612C"/>
    <w:rsid w:val="00246966"/>
    <w:rsid w:val="002506C4"/>
    <w:rsid w:val="00253BDC"/>
    <w:rsid w:val="00254021"/>
    <w:rsid w:val="00256101"/>
    <w:rsid w:val="00256464"/>
    <w:rsid w:val="00260835"/>
    <w:rsid w:val="002609EE"/>
    <w:rsid w:val="00263417"/>
    <w:rsid w:val="00265609"/>
    <w:rsid w:val="0026685D"/>
    <w:rsid w:val="00266BD0"/>
    <w:rsid w:val="00266E6B"/>
    <w:rsid w:val="002672F5"/>
    <w:rsid w:val="00267F37"/>
    <w:rsid w:val="002705DF"/>
    <w:rsid w:val="00272B1A"/>
    <w:rsid w:val="00274BDC"/>
    <w:rsid w:val="00280E20"/>
    <w:rsid w:val="00282797"/>
    <w:rsid w:val="002859B4"/>
    <w:rsid w:val="00287A8F"/>
    <w:rsid w:val="00292B32"/>
    <w:rsid w:val="00292CE4"/>
    <w:rsid w:val="00296BDB"/>
    <w:rsid w:val="002A1C5A"/>
    <w:rsid w:val="002A53BE"/>
    <w:rsid w:val="002B17C4"/>
    <w:rsid w:val="002C337A"/>
    <w:rsid w:val="002C3894"/>
    <w:rsid w:val="002C7930"/>
    <w:rsid w:val="002D0EE4"/>
    <w:rsid w:val="002D1118"/>
    <w:rsid w:val="002D22F5"/>
    <w:rsid w:val="002D3B9F"/>
    <w:rsid w:val="002D3C43"/>
    <w:rsid w:val="002D51AE"/>
    <w:rsid w:val="002D696F"/>
    <w:rsid w:val="002D6E15"/>
    <w:rsid w:val="002D7798"/>
    <w:rsid w:val="002E018B"/>
    <w:rsid w:val="002E1372"/>
    <w:rsid w:val="002E3674"/>
    <w:rsid w:val="002E465F"/>
    <w:rsid w:val="002E656E"/>
    <w:rsid w:val="002E65EC"/>
    <w:rsid w:val="002E7B97"/>
    <w:rsid w:val="002F08BB"/>
    <w:rsid w:val="002F274C"/>
    <w:rsid w:val="002F391F"/>
    <w:rsid w:val="002F5DD7"/>
    <w:rsid w:val="003013A5"/>
    <w:rsid w:val="00303D3F"/>
    <w:rsid w:val="0030743F"/>
    <w:rsid w:val="003074CF"/>
    <w:rsid w:val="00310ADD"/>
    <w:rsid w:val="00313B1A"/>
    <w:rsid w:val="003146F3"/>
    <w:rsid w:val="00315207"/>
    <w:rsid w:val="00316E94"/>
    <w:rsid w:val="0032134A"/>
    <w:rsid w:val="003252C8"/>
    <w:rsid w:val="0032576A"/>
    <w:rsid w:val="00325BBB"/>
    <w:rsid w:val="00326F69"/>
    <w:rsid w:val="0032753A"/>
    <w:rsid w:val="00333E7D"/>
    <w:rsid w:val="003372B5"/>
    <w:rsid w:val="00341BA2"/>
    <w:rsid w:val="00341D8F"/>
    <w:rsid w:val="003433FD"/>
    <w:rsid w:val="003434FB"/>
    <w:rsid w:val="00344E59"/>
    <w:rsid w:val="003456DF"/>
    <w:rsid w:val="00345F19"/>
    <w:rsid w:val="00346479"/>
    <w:rsid w:val="003507C8"/>
    <w:rsid w:val="0035119F"/>
    <w:rsid w:val="003511CD"/>
    <w:rsid w:val="0035192A"/>
    <w:rsid w:val="00351BF9"/>
    <w:rsid w:val="00351C04"/>
    <w:rsid w:val="00351EA6"/>
    <w:rsid w:val="003523C1"/>
    <w:rsid w:val="0035307E"/>
    <w:rsid w:val="00355639"/>
    <w:rsid w:val="003557BD"/>
    <w:rsid w:val="00360B32"/>
    <w:rsid w:val="00360C0E"/>
    <w:rsid w:val="003618E6"/>
    <w:rsid w:val="003619C3"/>
    <w:rsid w:val="00363685"/>
    <w:rsid w:val="00364B59"/>
    <w:rsid w:val="00366BAA"/>
    <w:rsid w:val="00366C8E"/>
    <w:rsid w:val="00370328"/>
    <w:rsid w:val="003723D2"/>
    <w:rsid w:val="003746E7"/>
    <w:rsid w:val="00374C9B"/>
    <w:rsid w:val="00374ED7"/>
    <w:rsid w:val="0037714E"/>
    <w:rsid w:val="00377D50"/>
    <w:rsid w:val="00377DC8"/>
    <w:rsid w:val="00381338"/>
    <w:rsid w:val="00383D0F"/>
    <w:rsid w:val="003841CB"/>
    <w:rsid w:val="00384D1E"/>
    <w:rsid w:val="003851E6"/>
    <w:rsid w:val="0039120E"/>
    <w:rsid w:val="0039359B"/>
    <w:rsid w:val="00393E0D"/>
    <w:rsid w:val="0039453F"/>
    <w:rsid w:val="00394868"/>
    <w:rsid w:val="0039689E"/>
    <w:rsid w:val="003978B6"/>
    <w:rsid w:val="003A420D"/>
    <w:rsid w:val="003A44C5"/>
    <w:rsid w:val="003A71B8"/>
    <w:rsid w:val="003B0FB9"/>
    <w:rsid w:val="003B1265"/>
    <w:rsid w:val="003B228C"/>
    <w:rsid w:val="003B266A"/>
    <w:rsid w:val="003B4BE6"/>
    <w:rsid w:val="003B5775"/>
    <w:rsid w:val="003C1AE7"/>
    <w:rsid w:val="003C2D39"/>
    <w:rsid w:val="003C2F87"/>
    <w:rsid w:val="003C3AD4"/>
    <w:rsid w:val="003D0F8D"/>
    <w:rsid w:val="003D1B5F"/>
    <w:rsid w:val="003D36B3"/>
    <w:rsid w:val="003D5027"/>
    <w:rsid w:val="003D7D1A"/>
    <w:rsid w:val="003E38E7"/>
    <w:rsid w:val="003F0C1A"/>
    <w:rsid w:val="003F425A"/>
    <w:rsid w:val="003F6FDE"/>
    <w:rsid w:val="00400636"/>
    <w:rsid w:val="004015C8"/>
    <w:rsid w:val="00401DAE"/>
    <w:rsid w:val="00404CFC"/>
    <w:rsid w:val="004050B6"/>
    <w:rsid w:val="00406215"/>
    <w:rsid w:val="00406B39"/>
    <w:rsid w:val="004079B5"/>
    <w:rsid w:val="00414A56"/>
    <w:rsid w:val="00420009"/>
    <w:rsid w:val="00420486"/>
    <w:rsid w:val="00420C9E"/>
    <w:rsid w:val="00422CF8"/>
    <w:rsid w:val="00423021"/>
    <w:rsid w:val="00423180"/>
    <w:rsid w:val="004240D8"/>
    <w:rsid w:val="00425F04"/>
    <w:rsid w:val="0042631E"/>
    <w:rsid w:val="00426805"/>
    <w:rsid w:val="004319EB"/>
    <w:rsid w:val="004329C4"/>
    <w:rsid w:val="004347B3"/>
    <w:rsid w:val="004356D0"/>
    <w:rsid w:val="00436D53"/>
    <w:rsid w:val="00437D0D"/>
    <w:rsid w:val="004417BC"/>
    <w:rsid w:val="00450428"/>
    <w:rsid w:val="0045062E"/>
    <w:rsid w:val="00450745"/>
    <w:rsid w:val="00453425"/>
    <w:rsid w:val="00455971"/>
    <w:rsid w:val="004560D1"/>
    <w:rsid w:val="00456345"/>
    <w:rsid w:val="00460BAB"/>
    <w:rsid w:val="0046377B"/>
    <w:rsid w:val="00465DFC"/>
    <w:rsid w:val="00470A67"/>
    <w:rsid w:val="00477A20"/>
    <w:rsid w:val="00481176"/>
    <w:rsid w:val="00482E3A"/>
    <w:rsid w:val="0048437C"/>
    <w:rsid w:val="004843CE"/>
    <w:rsid w:val="00484B3E"/>
    <w:rsid w:val="00485E23"/>
    <w:rsid w:val="00486BD9"/>
    <w:rsid w:val="00491A71"/>
    <w:rsid w:val="0049366B"/>
    <w:rsid w:val="00495056"/>
    <w:rsid w:val="00495199"/>
    <w:rsid w:val="004960AF"/>
    <w:rsid w:val="00496245"/>
    <w:rsid w:val="004974E0"/>
    <w:rsid w:val="00497FA7"/>
    <w:rsid w:val="004A33C5"/>
    <w:rsid w:val="004A58B5"/>
    <w:rsid w:val="004A6430"/>
    <w:rsid w:val="004B3782"/>
    <w:rsid w:val="004B4300"/>
    <w:rsid w:val="004B5DA3"/>
    <w:rsid w:val="004B7572"/>
    <w:rsid w:val="004C1307"/>
    <w:rsid w:val="004C376A"/>
    <w:rsid w:val="004C3853"/>
    <w:rsid w:val="004D01EC"/>
    <w:rsid w:val="004E1CD3"/>
    <w:rsid w:val="004E67F9"/>
    <w:rsid w:val="004E6B51"/>
    <w:rsid w:val="004F263B"/>
    <w:rsid w:val="004F43A1"/>
    <w:rsid w:val="004F7195"/>
    <w:rsid w:val="004F7E40"/>
    <w:rsid w:val="00500044"/>
    <w:rsid w:val="0050081C"/>
    <w:rsid w:val="005008F7"/>
    <w:rsid w:val="00500AE9"/>
    <w:rsid w:val="00502CF4"/>
    <w:rsid w:val="005039EC"/>
    <w:rsid w:val="005075AF"/>
    <w:rsid w:val="005108A7"/>
    <w:rsid w:val="00511560"/>
    <w:rsid w:val="00514302"/>
    <w:rsid w:val="00523187"/>
    <w:rsid w:val="00523513"/>
    <w:rsid w:val="00523A38"/>
    <w:rsid w:val="005240C6"/>
    <w:rsid w:val="005242C2"/>
    <w:rsid w:val="00525D5D"/>
    <w:rsid w:val="005276A3"/>
    <w:rsid w:val="00530CE8"/>
    <w:rsid w:val="005334BF"/>
    <w:rsid w:val="00533DBA"/>
    <w:rsid w:val="00535A9F"/>
    <w:rsid w:val="00535DA2"/>
    <w:rsid w:val="00537139"/>
    <w:rsid w:val="00540234"/>
    <w:rsid w:val="00541048"/>
    <w:rsid w:val="005417F1"/>
    <w:rsid w:val="00542423"/>
    <w:rsid w:val="005439FF"/>
    <w:rsid w:val="005529B0"/>
    <w:rsid w:val="00557B7C"/>
    <w:rsid w:val="005679E8"/>
    <w:rsid w:val="00570FDC"/>
    <w:rsid w:val="00580248"/>
    <w:rsid w:val="005818DE"/>
    <w:rsid w:val="005823FD"/>
    <w:rsid w:val="00582A51"/>
    <w:rsid w:val="00584937"/>
    <w:rsid w:val="005853F3"/>
    <w:rsid w:val="00585797"/>
    <w:rsid w:val="005904A0"/>
    <w:rsid w:val="0059051C"/>
    <w:rsid w:val="005906C2"/>
    <w:rsid w:val="005A08E8"/>
    <w:rsid w:val="005A1BE7"/>
    <w:rsid w:val="005A4025"/>
    <w:rsid w:val="005A5D99"/>
    <w:rsid w:val="005B3244"/>
    <w:rsid w:val="005B5130"/>
    <w:rsid w:val="005B67AB"/>
    <w:rsid w:val="005B67ED"/>
    <w:rsid w:val="005B7F32"/>
    <w:rsid w:val="005C1D2A"/>
    <w:rsid w:val="005C3175"/>
    <w:rsid w:val="005C32D6"/>
    <w:rsid w:val="005C5C3C"/>
    <w:rsid w:val="005C67C4"/>
    <w:rsid w:val="005D1DB4"/>
    <w:rsid w:val="005D238C"/>
    <w:rsid w:val="005D3A89"/>
    <w:rsid w:val="005D49B9"/>
    <w:rsid w:val="005D4BB0"/>
    <w:rsid w:val="005E10B2"/>
    <w:rsid w:val="005E303E"/>
    <w:rsid w:val="005E4D29"/>
    <w:rsid w:val="005E5D98"/>
    <w:rsid w:val="005E785E"/>
    <w:rsid w:val="005F18BC"/>
    <w:rsid w:val="005F3867"/>
    <w:rsid w:val="005F460C"/>
    <w:rsid w:val="005F6209"/>
    <w:rsid w:val="005F7F5F"/>
    <w:rsid w:val="006021BD"/>
    <w:rsid w:val="00607223"/>
    <w:rsid w:val="00607408"/>
    <w:rsid w:val="00610A7A"/>
    <w:rsid w:val="006140E2"/>
    <w:rsid w:val="00614576"/>
    <w:rsid w:val="00614AE2"/>
    <w:rsid w:val="00615D2F"/>
    <w:rsid w:val="00617810"/>
    <w:rsid w:val="00617F54"/>
    <w:rsid w:val="00620CEA"/>
    <w:rsid w:val="00621457"/>
    <w:rsid w:val="00621B8D"/>
    <w:rsid w:val="00622A2A"/>
    <w:rsid w:val="00626DD5"/>
    <w:rsid w:val="006323B3"/>
    <w:rsid w:val="00633B96"/>
    <w:rsid w:val="00633FDD"/>
    <w:rsid w:val="006403B2"/>
    <w:rsid w:val="00640EE3"/>
    <w:rsid w:val="00641B6C"/>
    <w:rsid w:val="006474BE"/>
    <w:rsid w:val="00654C76"/>
    <w:rsid w:val="00660771"/>
    <w:rsid w:val="00662B68"/>
    <w:rsid w:val="00662F35"/>
    <w:rsid w:val="006667E7"/>
    <w:rsid w:val="006700CA"/>
    <w:rsid w:val="0067210B"/>
    <w:rsid w:val="006736D4"/>
    <w:rsid w:val="00673B12"/>
    <w:rsid w:val="006760BC"/>
    <w:rsid w:val="0068156B"/>
    <w:rsid w:val="0068171B"/>
    <w:rsid w:val="00683029"/>
    <w:rsid w:val="006869A8"/>
    <w:rsid w:val="00690EC7"/>
    <w:rsid w:val="00692CA5"/>
    <w:rsid w:val="00693CA0"/>
    <w:rsid w:val="00694829"/>
    <w:rsid w:val="00695807"/>
    <w:rsid w:val="00695A16"/>
    <w:rsid w:val="0069601E"/>
    <w:rsid w:val="00696371"/>
    <w:rsid w:val="00697473"/>
    <w:rsid w:val="006A1E2E"/>
    <w:rsid w:val="006A1F3A"/>
    <w:rsid w:val="006B2C56"/>
    <w:rsid w:val="006B336E"/>
    <w:rsid w:val="006B4646"/>
    <w:rsid w:val="006B5FFA"/>
    <w:rsid w:val="006B7BBF"/>
    <w:rsid w:val="006C0710"/>
    <w:rsid w:val="006C1454"/>
    <w:rsid w:val="006C39A7"/>
    <w:rsid w:val="006C3B87"/>
    <w:rsid w:val="006C40EC"/>
    <w:rsid w:val="006C4926"/>
    <w:rsid w:val="006C5D54"/>
    <w:rsid w:val="006C70C9"/>
    <w:rsid w:val="006C7AC1"/>
    <w:rsid w:val="006D0222"/>
    <w:rsid w:val="006D2D94"/>
    <w:rsid w:val="006D3AF8"/>
    <w:rsid w:val="006D3C40"/>
    <w:rsid w:val="006D61C1"/>
    <w:rsid w:val="006D7DE4"/>
    <w:rsid w:val="006E1F9A"/>
    <w:rsid w:val="006E3472"/>
    <w:rsid w:val="006E6BAB"/>
    <w:rsid w:val="006E7A36"/>
    <w:rsid w:val="006F2C99"/>
    <w:rsid w:val="006F3B70"/>
    <w:rsid w:val="006F7EFE"/>
    <w:rsid w:val="007004B4"/>
    <w:rsid w:val="00704763"/>
    <w:rsid w:val="00704CF5"/>
    <w:rsid w:val="007055D5"/>
    <w:rsid w:val="00707940"/>
    <w:rsid w:val="00713A0C"/>
    <w:rsid w:val="00715B8C"/>
    <w:rsid w:val="00716844"/>
    <w:rsid w:val="00717289"/>
    <w:rsid w:val="007203EE"/>
    <w:rsid w:val="007211CF"/>
    <w:rsid w:val="0072180E"/>
    <w:rsid w:val="00723DBF"/>
    <w:rsid w:val="00726087"/>
    <w:rsid w:val="00730C99"/>
    <w:rsid w:val="007324BB"/>
    <w:rsid w:val="0073607D"/>
    <w:rsid w:val="007365E4"/>
    <w:rsid w:val="00736780"/>
    <w:rsid w:val="00741F3D"/>
    <w:rsid w:val="007425D9"/>
    <w:rsid w:val="007443BA"/>
    <w:rsid w:val="00750F39"/>
    <w:rsid w:val="0075174D"/>
    <w:rsid w:val="007523AA"/>
    <w:rsid w:val="007558C6"/>
    <w:rsid w:val="007560D4"/>
    <w:rsid w:val="00756904"/>
    <w:rsid w:val="00761E9F"/>
    <w:rsid w:val="00763F1B"/>
    <w:rsid w:val="00773349"/>
    <w:rsid w:val="00777A98"/>
    <w:rsid w:val="00777B4D"/>
    <w:rsid w:val="00781FC2"/>
    <w:rsid w:val="007839CC"/>
    <w:rsid w:val="00785399"/>
    <w:rsid w:val="00787C5F"/>
    <w:rsid w:val="00790146"/>
    <w:rsid w:val="007919B0"/>
    <w:rsid w:val="00791C4A"/>
    <w:rsid w:val="00793919"/>
    <w:rsid w:val="00794B88"/>
    <w:rsid w:val="00796E2C"/>
    <w:rsid w:val="00796F0B"/>
    <w:rsid w:val="00797691"/>
    <w:rsid w:val="00797C91"/>
    <w:rsid w:val="007A047A"/>
    <w:rsid w:val="007A1914"/>
    <w:rsid w:val="007A3EAB"/>
    <w:rsid w:val="007A4177"/>
    <w:rsid w:val="007B040A"/>
    <w:rsid w:val="007B1883"/>
    <w:rsid w:val="007B2A49"/>
    <w:rsid w:val="007B6CDF"/>
    <w:rsid w:val="007C027C"/>
    <w:rsid w:val="007C0C45"/>
    <w:rsid w:val="007C7376"/>
    <w:rsid w:val="007C76D1"/>
    <w:rsid w:val="007C7B5F"/>
    <w:rsid w:val="007D1C5C"/>
    <w:rsid w:val="007D23C7"/>
    <w:rsid w:val="007D2BE9"/>
    <w:rsid w:val="007D38A0"/>
    <w:rsid w:val="007D4B03"/>
    <w:rsid w:val="007E026B"/>
    <w:rsid w:val="007E2838"/>
    <w:rsid w:val="007E2A60"/>
    <w:rsid w:val="007E3B30"/>
    <w:rsid w:val="007E5B1F"/>
    <w:rsid w:val="007F0058"/>
    <w:rsid w:val="007F2116"/>
    <w:rsid w:val="007F3E71"/>
    <w:rsid w:val="007F4C7E"/>
    <w:rsid w:val="007F6E94"/>
    <w:rsid w:val="007F71AD"/>
    <w:rsid w:val="007F7D3E"/>
    <w:rsid w:val="007F7D6B"/>
    <w:rsid w:val="007F7FDA"/>
    <w:rsid w:val="00800250"/>
    <w:rsid w:val="008020D3"/>
    <w:rsid w:val="008022C9"/>
    <w:rsid w:val="00802D08"/>
    <w:rsid w:val="008040F7"/>
    <w:rsid w:val="008049DD"/>
    <w:rsid w:val="0080613B"/>
    <w:rsid w:val="00810122"/>
    <w:rsid w:val="00810B78"/>
    <w:rsid w:val="00811033"/>
    <w:rsid w:val="0081374A"/>
    <w:rsid w:val="0081513A"/>
    <w:rsid w:val="00816FE7"/>
    <w:rsid w:val="0081761E"/>
    <w:rsid w:val="00817ADE"/>
    <w:rsid w:val="00822F94"/>
    <w:rsid w:val="008254D2"/>
    <w:rsid w:val="0082552F"/>
    <w:rsid w:val="00826446"/>
    <w:rsid w:val="00826F16"/>
    <w:rsid w:val="00827042"/>
    <w:rsid w:val="008305DE"/>
    <w:rsid w:val="00831A24"/>
    <w:rsid w:val="00832300"/>
    <w:rsid w:val="008337DE"/>
    <w:rsid w:val="00833C87"/>
    <w:rsid w:val="00835186"/>
    <w:rsid w:val="00835C12"/>
    <w:rsid w:val="00841CFB"/>
    <w:rsid w:val="0084218C"/>
    <w:rsid w:val="00844486"/>
    <w:rsid w:val="00844C44"/>
    <w:rsid w:val="0084577D"/>
    <w:rsid w:val="008502E3"/>
    <w:rsid w:val="008562ED"/>
    <w:rsid w:val="00856A19"/>
    <w:rsid w:val="00857057"/>
    <w:rsid w:val="00857BF8"/>
    <w:rsid w:val="00860377"/>
    <w:rsid w:val="00860BBB"/>
    <w:rsid w:val="0086117A"/>
    <w:rsid w:val="00862980"/>
    <w:rsid w:val="00863CA2"/>
    <w:rsid w:val="0086400C"/>
    <w:rsid w:val="0086419C"/>
    <w:rsid w:val="0087103C"/>
    <w:rsid w:val="008710CB"/>
    <w:rsid w:val="00871100"/>
    <w:rsid w:val="0087287C"/>
    <w:rsid w:val="00877636"/>
    <w:rsid w:val="0088369D"/>
    <w:rsid w:val="00883865"/>
    <w:rsid w:val="00884BEC"/>
    <w:rsid w:val="008858A5"/>
    <w:rsid w:val="0088605C"/>
    <w:rsid w:val="00887121"/>
    <w:rsid w:val="00887580"/>
    <w:rsid w:val="008907E7"/>
    <w:rsid w:val="00897AF7"/>
    <w:rsid w:val="008A039B"/>
    <w:rsid w:val="008A1D33"/>
    <w:rsid w:val="008A43E5"/>
    <w:rsid w:val="008A4EF3"/>
    <w:rsid w:val="008A5377"/>
    <w:rsid w:val="008A5950"/>
    <w:rsid w:val="008A7920"/>
    <w:rsid w:val="008B2DC2"/>
    <w:rsid w:val="008B3DF4"/>
    <w:rsid w:val="008B4AAB"/>
    <w:rsid w:val="008B5F07"/>
    <w:rsid w:val="008B6966"/>
    <w:rsid w:val="008B6969"/>
    <w:rsid w:val="008B794E"/>
    <w:rsid w:val="008C051E"/>
    <w:rsid w:val="008C1346"/>
    <w:rsid w:val="008C34DD"/>
    <w:rsid w:val="008C67D7"/>
    <w:rsid w:val="008C7274"/>
    <w:rsid w:val="008C7658"/>
    <w:rsid w:val="008C7A56"/>
    <w:rsid w:val="008D1B41"/>
    <w:rsid w:val="008D5603"/>
    <w:rsid w:val="008D68FD"/>
    <w:rsid w:val="008D7F3A"/>
    <w:rsid w:val="008E0019"/>
    <w:rsid w:val="008E14A4"/>
    <w:rsid w:val="008E1843"/>
    <w:rsid w:val="008E2683"/>
    <w:rsid w:val="008E3BCD"/>
    <w:rsid w:val="008E43BA"/>
    <w:rsid w:val="008E69DD"/>
    <w:rsid w:val="008F057B"/>
    <w:rsid w:val="008F09F9"/>
    <w:rsid w:val="008F66F4"/>
    <w:rsid w:val="008F6B35"/>
    <w:rsid w:val="008F7BB9"/>
    <w:rsid w:val="00900D58"/>
    <w:rsid w:val="00900E49"/>
    <w:rsid w:val="00902AE3"/>
    <w:rsid w:val="009033E7"/>
    <w:rsid w:val="00904357"/>
    <w:rsid w:val="00912920"/>
    <w:rsid w:val="00912E70"/>
    <w:rsid w:val="00913DDF"/>
    <w:rsid w:val="0091577F"/>
    <w:rsid w:val="00917532"/>
    <w:rsid w:val="00922816"/>
    <w:rsid w:val="009245D2"/>
    <w:rsid w:val="009276E8"/>
    <w:rsid w:val="00935038"/>
    <w:rsid w:val="009352D7"/>
    <w:rsid w:val="00940BA4"/>
    <w:rsid w:val="00940C83"/>
    <w:rsid w:val="0094465A"/>
    <w:rsid w:val="00946D00"/>
    <w:rsid w:val="00946FC9"/>
    <w:rsid w:val="00947FFA"/>
    <w:rsid w:val="00953005"/>
    <w:rsid w:val="009568D0"/>
    <w:rsid w:val="00963271"/>
    <w:rsid w:val="00963F20"/>
    <w:rsid w:val="00966623"/>
    <w:rsid w:val="00966900"/>
    <w:rsid w:val="0096722A"/>
    <w:rsid w:val="009714E3"/>
    <w:rsid w:val="00972388"/>
    <w:rsid w:val="009738AF"/>
    <w:rsid w:val="00974828"/>
    <w:rsid w:val="00975F22"/>
    <w:rsid w:val="0097629C"/>
    <w:rsid w:val="0098362B"/>
    <w:rsid w:val="00983D95"/>
    <w:rsid w:val="0098452D"/>
    <w:rsid w:val="0098557C"/>
    <w:rsid w:val="00987343"/>
    <w:rsid w:val="009919BA"/>
    <w:rsid w:val="00992A7D"/>
    <w:rsid w:val="0099305F"/>
    <w:rsid w:val="00993956"/>
    <w:rsid w:val="00994456"/>
    <w:rsid w:val="00997069"/>
    <w:rsid w:val="009A1C87"/>
    <w:rsid w:val="009A1EE3"/>
    <w:rsid w:val="009A2139"/>
    <w:rsid w:val="009A28DB"/>
    <w:rsid w:val="009A6917"/>
    <w:rsid w:val="009A7CB1"/>
    <w:rsid w:val="009B0E04"/>
    <w:rsid w:val="009B1DE1"/>
    <w:rsid w:val="009B1ECE"/>
    <w:rsid w:val="009B43F3"/>
    <w:rsid w:val="009B5C6D"/>
    <w:rsid w:val="009B735D"/>
    <w:rsid w:val="009B744C"/>
    <w:rsid w:val="009C26C7"/>
    <w:rsid w:val="009C6026"/>
    <w:rsid w:val="009C74CA"/>
    <w:rsid w:val="009D001B"/>
    <w:rsid w:val="009D3C97"/>
    <w:rsid w:val="009D4F3F"/>
    <w:rsid w:val="009D5912"/>
    <w:rsid w:val="009E157B"/>
    <w:rsid w:val="009E1668"/>
    <w:rsid w:val="009E2F82"/>
    <w:rsid w:val="009F115C"/>
    <w:rsid w:val="009F2DF3"/>
    <w:rsid w:val="009F3801"/>
    <w:rsid w:val="009F418D"/>
    <w:rsid w:val="00A00AE9"/>
    <w:rsid w:val="00A03D3A"/>
    <w:rsid w:val="00A03F35"/>
    <w:rsid w:val="00A06D6E"/>
    <w:rsid w:val="00A07766"/>
    <w:rsid w:val="00A07F66"/>
    <w:rsid w:val="00A11679"/>
    <w:rsid w:val="00A11E43"/>
    <w:rsid w:val="00A2338B"/>
    <w:rsid w:val="00A25401"/>
    <w:rsid w:val="00A26A0F"/>
    <w:rsid w:val="00A27583"/>
    <w:rsid w:val="00A31F66"/>
    <w:rsid w:val="00A327D9"/>
    <w:rsid w:val="00A331E8"/>
    <w:rsid w:val="00A3521E"/>
    <w:rsid w:val="00A362A4"/>
    <w:rsid w:val="00A4230E"/>
    <w:rsid w:val="00A42D79"/>
    <w:rsid w:val="00A4486F"/>
    <w:rsid w:val="00A44ECD"/>
    <w:rsid w:val="00A46A89"/>
    <w:rsid w:val="00A50042"/>
    <w:rsid w:val="00A503EC"/>
    <w:rsid w:val="00A5259D"/>
    <w:rsid w:val="00A55ABE"/>
    <w:rsid w:val="00A56A7D"/>
    <w:rsid w:val="00A60132"/>
    <w:rsid w:val="00A645A9"/>
    <w:rsid w:val="00A6569E"/>
    <w:rsid w:val="00A71B18"/>
    <w:rsid w:val="00A77968"/>
    <w:rsid w:val="00A80B7B"/>
    <w:rsid w:val="00A82A0A"/>
    <w:rsid w:val="00A83F0C"/>
    <w:rsid w:val="00A8411F"/>
    <w:rsid w:val="00A858E5"/>
    <w:rsid w:val="00A86912"/>
    <w:rsid w:val="00A869FD"/>
    <w:rsid w:val="00A87DD3"/>
    <w:rsid w:val="00A90F37"/>
    <w:rsid w:val="00A91F9D"/>
    <w:rsid w:val="00A9307D"/>
    <w:rsid w:val="00A9379E"/>
    <w:rsid w:val="00A94F75"/>
    <w:rsid w:val="00A97432"/>
    <w:rsid w:val="00AA17EA"/>
    <w:rsid w:val="00AA1B1F"/>
    <w:rsid w:val="00AA34F8"/>
    <w:rsid w:val="00AA3FB1"/>
    <w:rsid w:val="00AA4BC6"/>
    <w:rsid w:val="00AB06A9"/>
    <w:rsid w:val="00AB27F9"/>
    <w:rsid w:val="00AB2E61"/>
    <w:rsid w:val="00AB3158"/>
    <w:rsid w:val="00AB7068"/>
    <w:rsid w:val="00AC0132"/>
    <w:rsid w:val="00AC2320"/>
    <w:rsid w:val="00AC5C47"/>
    <w:rsid w:val="00AC5D07"/>
    <w:rsid w:val="00AC6E6F"/>
    <w:rsid w:val="00AD0C84"/>
    <w:rsid w:val="00AD1207"/>
    <w:rsid w:val="00AD367C"/>
    <w:rsid w:val="00AD422E"/>
    <w:rsid w:val="00AD63AB"/>
    <w:rsid w:val="00AD7EB0"/>
    <w:rsid w:val="00AE2147"/>
    <w:rsid w:val="00AF0B17"/>
    <w:rsid w:val="00AF22D1"/>
    <w:rsid w:val="00AF3D2D"/>
    <w:rsid w:val="00AF4CB2"/>
    <w:rsid w:val="00AF50DD"/>
    <w:rsid w:val="00B0258F"/>
    <w:rsid w:val="00B02EF4"/>
    <w:rsid w:val="00B0511A"/>
    <w:rsid w:val="00B05813"/>
    <w:rsid w:val="00B07E2D"/>
    <w:rsid w:val="00B11BCF"/>
    <w:rsid w:val="00B14E5D"/>
    <w:rsid w:val="00B15A60"/>
    <w:rsid w:val="00B17CCB"/>
    <w:rsid w:val="00B23579"/>
    <w:rsid w:val="00B23A1B"/>
    <w:rsid w:val="00B322C3"/>
    <w:rsid w:val="00B40CA0"/>
    <w:rsid w:val="00B44E7B"/>
    <w:rsid w:val="00B454AD"/>
    <w:rsid w:val="00B51B72"/>
    <w:rsid w:val="00B51E97"/>
    <w:rsid w:val="00B5561A"/>
    <w:rsid w:val="00B563E4"/>
    <w:rsid w:val="00B61142"/>
    <w:rsid w:val="00B64545"/>
    <w:rsid w:val="00B667AE"/>
    <w:rsid w:val="00B67638"/>
    <w:rsid w:val="00B70471"/>
    <w:rsid w:val="00B7240F"/>
    <w:rsid w:val="00B72729"/>
    <w:rsid w:val="00B72C72"/>
    <w:rsid w:val="00B747B9"/>
    <w:rsid w:val="00B76E10"/>
    <w:rsid w:val="00B802CC"/>
    <w:rsid w:val="00B809AF"/>
    <w:rsid w:val="00B81812"/>
    <w:rsid w:val="00B820AD"/>
    <w:rsid w:val="00B85750"/>
    <w:rsid w:val="00B864A8"/>
    <w:rsid w:val="00B87121"/>
    <w:rsid w:val="00B87C6D"/>
    <w:rsid w:val="00B92239"/>
    <w:rsid w:val="00B92961"/>
    <w:rsid w:val="00B939C7"/>
    <w:rsid w:val="00B9429B"/>
    <w:rsid w:val="00B95069"/>
    <w:rsid w:val="00B95B5F"/>
    <w:rsid w:val="00B96C34"/>
    <w:rsid w:val="00BA0B5D"/>
    <w:rsid w:val="00BA2C14"/>
    <w:rsid w:val="00BA7F73"/>
    <w:rsid w:val="00BB0824"/>
    <w:rsid w:val="00BB1DD3"/>
    <w:rsid w:val="00BB2E8E"/>
    <w:rsid w:val="00BB3060"/>
    <w:rsid w:val="00BB530B"/>
    <w:rsid w:val="00BB5AD5"/>
    <w:rsid w:val="00BB7B33"/>
    <w:rsid w:val="00BC0184"/>
    <w:rsid w:val="00BC0E3D"/>
    <w:rsid w:val="00BC56C1"/>
    <w:rsid w:val="00BC6CA4"/>
    <w:rsid w:val="00BC7286"/>
    <w:rsid w:val="00BC7FA8"/>
    <w:rsid w:val="00BD14B7"/>
    <w:rsid w:val="00BD20DD"/>
    <w:rsid w:val="00BD29A9"/>
    <w:rsid w:val="00BD3A4E"/>
    <w:rsid w:val="00BD7CB1"/>
    <w:rsid w:val="00BE0BBC"/>
    <w:rsid w:val="00BE0D15"/>
    <w:rsid w:val="00BE0E3B"/>
    <w:rsid w:val="00BE1321"/>
    <w:rsid w:val="00BE2384"/>
    <w:rsid w:val="00BE2E1A"/>
    <w:rsid w:val="00BE46F9"/>
    <w:rsid w:val="00BE7992"/>
    <w:rsid w:val="00BE7B1A"/>
    <w:rsid w:val="00BF02DB"/>
    <w:rsid w:val="00BF5298"/>
    <w:rsid w:val="00BF78F3"/>
    <w:rsid w:val="00BF7AA8"/>
    <w:rsid w:val="00BF7B71"/>
    <w:rsid w:val="00C001A4"/>
    <w:rsid w:val="00C00EAE"/>
    <w:rsid w:val="00C02B38"/>
    <w:rsid w:val="00C03291"/>
    <w:rsid w:val="00C03F5F"/>
    <w:rsid w:val="00C07EC0"/>
    <w:rsid w:val="00C1240C"/>
    <w:rsid w:val="00C125D0"/>
    <w:rsid w:val="00C13C6B"/>
    <w:rsid w:val="00C23794"/>
    <w:rsid w:val="00C24957"/>
    <w:rsid w:val="00C27458"/>
    <w:rsid w:val="00C27A83"/>
    <w:rsid w:val="00C32A7B"/>
    <w:rsid w:val="00C33085"/>
    <w:rsid w:val="00C340A7"/>
    <w:rsid w:val="00C34606"/>
    <w:rsid w:val="00C40DA2"/>
    <w:rsid w:val="00C42C5A"/>
    <w:rsid w:val="00C42CFE"/>
    <w:rsid w:val="00C432A5"/>
    <w:rsid w:val="00C43B45"/>
    <w:rsid w:val="00C45087"/>
    <w:rsid w:val="00C45C6F"/>
    <w:rsid w:val="00C5239D"/>
    <w:rsid w:val="00C53DA5"/>
    <w:rsid w:val="00C548C0"/>
    <w:rsid w:val="00C561E5"/>
    <w:rsid w:val="00C57456"/>
    <w:rsid w:val="00C60ED6"/>
    <w:rsid w:val="00C62B7B"/>
    <w:rsid w:val="00C66002"/>
    <w:rsid w:val="00C674A4"/>
    <w:rsid w:val="00C675A6"/>
    <w:rsid w:val="00C707C8"/>
    <w:rsid w:val="00C73192"/>
    <w:rsid w:val="00C74F91"/>
    <w:rsid w:val="00C76019"/>
    <w:rsid w:val="00C83667"/>
    <w:rsid w:val="00C84F4E"/>
    <w:rsid w:val="00C87276"/>
    <w:rsid w:val="00C87A4D"/>
    <w:rsid w:val="00C90629"/>
    <w:rsid w:val="00C90BC8"/>
    <w:rsid w:val="00C928F6"/>
    <w:rsid w:val="00C92974"/>
    <w:rsid w:val="00C93438"/>
    <w:rsid w:val="00C937AB"/>
    <w:rsid w:val="00C93E3E"/>
    <w:rsid w:val="00C95AEA"/>
    <w:rsid w:val="00C9642D"/>
    <w:rsid w:val="00C97D53"/>
    <w:rsid w:val="00CA10D6"/>
    <w:rsid w:val="00CA2F61"/>
    <w:rsid w:val="00CA44FC"/>
    <w:rsid w:val="00CA480E"/>
    <w:rsid w:val="00CA6673"/>
    <w:rsid w:val="00CA6FE7"/>
    <w:rsid w:val="00CA7C49"/>
    <w:rsid w:val="00CB123F"/>
    <w:rsid w:val="00CB1D8C"/>
    <w:rsid w:val="00CB1DA4"/>
    <w:rsid w:val="00CB2F03"/>
    <w:rsid w:val="00CB4048"/>
    <w:rsid w:val="00CB4602"/>
    <w:rsid w:val="00CB4986"/>
    <w:rsid w:val="00CC107C"/>
    <w:rsid w:val="00CC2333"/>
    <w:rsid w:val="00CC5354"/>
    <w:rsid w:val="00CC6F8E"/>
    <w:rsid w:val="00CD1B45"/>
    <w:rsid w:val="00CD2E2C"/>
    <w:rsid w:val="00CD2F42"/>
    <w:rsid w:val="00CD3747"/>
    <w:rsid w:val="00CD37E4"/>
    <w:rsid w:val="00CD459C"/>
    <w:rsid w:val="00CD4D24"/>
    <w:rsid w:val="00CD6A17"/>
    <w:rsid w:val="00CD7397"/>
    <w:rsid w:val="00CE1D46"/>
    <w:rsid w:val="00CE28F0"/>
    <w:rsid w:val="00CE2CCF"/>
    <w:rsid w:val="00CE6244"/>
    <w:rsid w:val="00CE7433"/>
    <w:rsid w:val="00CE79E0"/>
    <w:rsid w:val="00CF1261"/>
    <w:rsid w:val="00CF13EE"/>
    <w:rsid w:val="00CF145F"/>
    <w:rsid w:val="00CF20E9"/>
    <w:rsid w:val="00CF34CD"/>
    <w:rsid w:val="00CF6964"/>
    <w:rsid w:val="00CF70B1"/>
    <w:rsid w:val="00D01219"/>
    <w:rsid w:val="00D02D68"/>
    <w:rsid w:val="00D074E6"/>
    <w:rsid w:val="00D07A20"/>
    <w:rsid w:val="00D110E1"/>
    <w:rsid w:val="00D11E65"/>
    <w:rsid w:val="00D14BD7"/>
    <w:rsid w:val="00D15690"/>
    <w:rsid w:val="00D162C0"/>
    <w:rsid w:val="00D163E4"/>
    <w:rsid w:val="00D17569"/>
    <w:rsid w:val="00D25217"/>
    <w:rsid w:val="00D27811"/>
    <w:rsid w:val="00D27B1E"/>
    <w:rsid w:val="00D27ED4"/>
    <w:rsid w:val="00D331B3"/>
    <w:rsid w:val="00D33AD9"/>
    <w:rsid w:val="00D357F2"/>
    <w:rsid w:val="00D37F8E"/>
    <w:rsid w:val="00D4082E"/>
    <w:rsid w:val="00D430C7"/>
    <w:rsid w:val="00D43674"/>
    <w:rsid w:val="00D47AFA"/>
    <w:rsid w:val="00D47E63"/>
    <w:rsid w:val="00D5059C"/>
    <w:rsid w:val="00D5098B"/>
    <w:rsid w:val="00D51C55"/>
    <w:rsid w:val="00D51D76"/>
    <w:rsid w:val="00D53469"/>
    <w:rsid w:val="00D54FCE"/>
    <w:rsid w:val="00D555CF"/>
    <w:rsid w:val="00D55924"/>
    <w:rsid w:val="00D57942"/>
    <w:rsid w:val="00D60046"/>
    <w:rsid w:val="00D60526"/>
    <w:rsid w:val="00D60F21"/>
    <w:rsid w:val="00D6106D"/>
    <w:rsid w:val="00D62D3D"/>
    <w:rsid w:val="00D6656B"/>
    <w:rsid w:val="00D70F45"/>
    <w:rsid w:val="00D711F0"/>
    <w:rsid w:val="00D76B75"/>
    <w:rsid w:val="00D76C5D"/>
    <w:rsid w:val="00D8084B"/>
    <w:rsid w:val="00D8089C"/>
    <w:rsid w:val="00D824DB"/>
    <w:rsid w:val="00D82809"/>
    <w:rsid w:val="00D83D45"/>
    <w:rsid w:val="00D83E52"/>
    <w:rsid w:val="00D840DF"/>
    <w:rsid w:val="00D848BB"/>
    <w:rsid w:val="00D87DC0"/>
    <w:rsid w:val="00D95874"/>
    <w:rsid w:val="00D95A0A"/>
    <w:rsid w:val="00D96C60"/>
    <w:rsid w:val="00DA4D4C"/>
    <w:rsid w:val="00DA549A"/>
    <w:rsid w:val="00DA54A9"/>
    <w:rsid w:val="00DA557E"/>
    <w:rsid w:val="00DA5B8D"/>
    <w:rsid w:val="00DB0218"/>
    <w:rsid w:val="00DB039C"/>
    <w:rsid w:val="00DB0E99"/>
    <w:rsid w:val="00DB0F98"/>
    <w:rsid w:val="00DB1D3C"/>
    <w:rsid w:val="00DB2439"/>
    <w:rsid w:val="00DB572E"/>
    <w:rsid w:val="00DB5EE5"/>
    <w:rsid w:val="00DB6586"/>
    <w:rsid w:val="00DB750A"/>
    <w:rsid w:val="00DC47DC"/>
    <w:rsid w:val="00DC73EC"/>
    <w:rsid w:val="00DD3618"/>
    <w:rsid w:val="00DD7D2D"/>
    <w:rsid w:val="00DE0914"/>
    <w:rsid w:val="00DE20BD"/>
    <w:rsid w:val="00DE22DA"/>
    <w:rsid w:val="00DE2832"/>
    <w:rsid w:val="00DE4068"/>
    <w:rsid w:val="00DE4BA7"/>
    <w:rsid w:val="00DE642E"/>
    <w:rsid w:val="00DF05D3"/>
    <w:rsid w:val="00DF067D"/>
    <w:rsid w:val="00DF0CF6"/>
    <w:rsid w:val="00DF1212"/>
    <w:rsid w:val="00DF4A1B"/>
    <w:rsid w:val="00DF5711"/>
    <w:rsid w:val="00DF585B"/>
    <w:rsid w:val="00DF629A"/>
    <w:rsid w:val="00DF6E59"/>
    <w:rsid w:val="00E04825"/>
    <w:rsid w:val="00E121C8"/>
    <w:rsid w:val="00E12450"/>
    <w:rsid w:val="00E142D0"/>
    <w:rsid w:val="00E1524F"/>
    <w:rsid w:val="00E16B0D"/>
    <w:rsid w:val="00E1702F"/>
    <w:rsid w:val="00E21F00"/>
    <w:rsid w:val="00E22DBC"/>
    <w:rsid w:val="00E26E53"/>
    <w:rsid w:val="00E30D2C"/>
    <w:rsid w:val="00E31306"/>
    <w:rsid w:val="00E32C76"/>
    <w:rsid w:val="00E3352A"/>
    <w:rsid w:val="00E34429"/>
    <w:rsid w:val="00E34DEE"/>
    <w:rsid w:val="00E41015"/>
    <w:rsid w:val="00E413AD"/>
    <w:rsid w:val="00E42577"/>
    <w:rsid w:val="00E461DC"/>
    <w:rsid w:val="00E465AA"/>
    <w:rsid w:val="00E5344A"/>
    <w:rsid w:val="00E55503"/>
    <w:rsid w:val="00E57CC2"/>
    <w:rsid w:val="00E6138D"/>
    <w:rsid w:val="00E61A7B"/>
    <w:rsid w:val="00E64689"/>
    <w:rsid w:val="00E64DB2"/>
    <w:rsid w:val="00E6540B"/>
    <w:rsid w:val="00E65F77"/>
    <w:rsid w:val="00E667C7"/>
    <w:rsid w:val="00E70434"/>
    <w:rsid w:val="00E70F9A"/>
    <w:rsid w:val="00E733BF"/>
    <w:rsid w:val="00E74A8C"/>
    <w:rsid w:val="00E74C36"/>
    <w:rsid w:val="00E82515"/>
    <w:rsid w:val="00E854C7"/>
    <w:rsid w:val="00E85533"/>
    <w:rsid w:val="00E85EA1"/>
    <w:rsid w:val="00E86AB3"/>
    <w:rsid w:val="00E873AB"/>
    <w:rsid w:val="00E87893"/>
    <w:rsid w:val="00E92022"/>
    <w:rsid w:val="00E934E2"/>
    <w:rsid w:val="00E94E22"/>
    <w:rsid w:val="00E95DAA"/>
    <w:rsid w:val="00E979D9"/>
    <w:rsid w:val="00E97C4F"/>
    <w:rsid w:val="00EA1124"/>
    <w:rsid w:val="00EA4BC4"/>
    <w:rsid w:val="00EA66A6"/>
    <w:rsid w:val="00EA6D0F"/>
    <w:rsid w:val="00EB1436"/>
    <w:rsid w:val="00EB2441"/>
    <w:rsid w:val="00EB2BB0"/>
    <w:rsid w:val="00EB320C"/>
    <w:rsid w:val="00EB394D"/>
    <w:rsid w:val="00EB72E9"/>
    <w:rsid w:val="00EC1C74"/>
    <w:rsid w:val="00EC21F8"/>
    <w:rsid w:val="00EC2214"/>
    <w:rsid w:val="00EC4056"/>
    <w:rsid w:val="00EC4FCB"/>
    <w:rsid w:val="00ED2FF7"/>
    <w:rsid w:val="00ED598E"/>
    <w:rsid w:val="00ED643A"/>
    <w:rsid w:val="00EE305C"/>
    <w:rsid w:val="00EE331E"/>
    <w:rsid w:val="00EE4DB5"/>
    <w:rsid w:val="00EE57C4"/>
    <w:rsid w:val="00EE61C2"/>
    <w:rsid w:val="00EE6A8D"/>
    <w:rsid w:val="00EF0160"/>
    <w:rsid w:val="00EF1012"/>
    <w:rsid w:val="00EF110C"/>
    <w:rsid w:val="00EF29C6"/>
    <w:rsid w:val="00EF3B77"/>
    <w:rsid w:val="00F04AFB"/>
    <w:rsid w:val="00F05062"/>
    <w:rsid w:val="00F07143"/>
    <w:rsid w:val="00F07232"/>
    <w:rsid w:val="00F07C80"/>
    <w:rsid w:val="00F07F17"/>
    <w:rsid w:val="00F117D0"/>
    <w:rsid w:val="00F131D3"/>
    <w:rsid w:val="00F1327A"/>
    <w:rsid w:val="00F13ADB"/>
    <w:rsid w:val="00F14695"/>
    <w:rsid w:val="00F150F0"/>
    <w:rsid w:val="00F151A2"/>
    <w:rsid w:val="00F16FF1"/>
    <w:rsid w:val="00F21271"/>
    <w:rsid w:val="00F21B08"/>
    <w:rsid w:val="00F228BD"/>
    <w:rsid w:val="00F233CE"/>
    <w:rsid w:val="00F25230"/>
    <w:rsid w:val="00F25AD9"/>
    <w:rsid w:val="00F2652A"/>
    <w:rsid w:val="00F318B7"/>
    <w:rsid w:val="00F31A00"/>
    <w:rsid w:val="00F35683"/>
    <w:rsid w:val="00F424A2"/>
    <w:rsid w:val="00F424A3"/>
    <w:rsid w:val="00F42DAC"/>
    <w:rsid w:val="00F46811"/>
    <w:rsid w:val="00F509B0"/>
    <w:rsid w:val="00F5227B"/>
    <w:rsid w:val="00F52F75"/>
    <w:rsid w:val="00F532FC"/>
    <w:rsid w:val="00F53C85"/>
    <w:rsid w:val="00F53FF8"/>
    <w:rsid w:val="00F55764"/>
    <w:rsid w:val="00F56EAE"/>
    <w:rsid w:val="00F662F6"/>
    <w:rsid w:val="00F765AD"/>
    <w:rsid w:val="00F76ACD"/>
    <w:rsid w:val="00F76AEA"/>
    <w:rsid w:val="00F82316"/>
    <w:rsid w:val="00F833D0"/>
    <w:rsid w:val="00F83E36"/>
    <w:rsid w:val="00F86A35"/>
    <w:rsid w:val="00F86A43"/>
    <w:rsid w:val="00F875E3"/>
    <w:rsid w:val="00F92CE4"/>
    <w:rsid w:val="00F96943"/>
    <w:rsid w:val="00F97648"/>
    <w:rsid w:val="00F97847"/>
    <w:rsid w:val="00F979B5"/>
    <w:rsid w:val="00FA05AE"/>
    <w:rsid w:val="00FA0EB6"/>
    <w:rsid w:val="00FA55F7"/>
    <w:rsid w:val="00FA6919"/>
    <w:rsid w:val="00FB23D2"/>
    <w:rsid w:val="00FB25EC"/>
    <w:rsid w:val="00FB2BBD"/>
    <w:rsid w:val="00FB662E"/>
    <w:rsid w:val="00FB7858"/>
    <w:rsid w:val="00FC12BF"/>
    <w:rsid w:val="00FC4C6F"/>
    <w:rsid w:val="00FC4EC0"/>
    <w:rsid w:val="00FC66A4"/>
    <w:rsid w:val="00FD05A4"/>
    <w:rsid w:val="00FD0E05"/>
    <w:rsid w:val="00FD20F3"/>
    <w:rsid w:val="00FD39DF"/>
    <w:rsid w:val="00FD7902"/>
    <w:rsid w:val="00FE2AD2"/>
    <w:rsid w:val="00FE2C36"/>
    <w:rsid w:val="00FE3EFD"/>
    <w:rsid w:val="00FE49DE"/>
    <w:rsid w:val="00FE52A1"/>
    <w:rsid w:val="00FE73AD"/>
    <w:rsid w:val="00FF05C2"/>
    <w:rsid w:val="00FF3CC9"/>
    <w:rsid w:val="00FF558E"/>
    <w:rsid w:val="00FF6E4D"/>
    <w:rsid w:val="00FF70B8"/>
    <w:rsid w:val="00FF7E20"/>
    <w:rsid w:val="0B8932FC"/>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F9747C"/>
  <w15:chartTrackingRefBased/>
  <w15:docId w15:val="{10A09D92-4B22-4D64-ABA5-004E936F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21"/>
    <w:locked/>
    <w:rsid w:val="002F274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uiPriority w:val="34"/>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D43674"/>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2"/>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3"/>
      </w:numPr>
    </w:pPr>
  </w:style>
  <w:style w:type="paragraph" w:customStyle="1" w:styleId="TableTxt-Bullet2-QS">
    <w:name w:val="TableTxt-Bullet(2)-QS"/>
    <w:basedOn w:val="TableTxt-Bullet-QS"/>
    <w:uiPriority w:val="14"/>
    <w:qFormat/>
    <w:rsid w:val="0087287C"/>
    <w:pPr>
      <w:numPr>
        <w:numId w:val="14"/>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9A6917"/>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0"/>
      </w:numPr>
      <w:ind w:left="2160"/>
      <w:contextualSpacing w:val="0"/>
    </w:pPr>
  </w:style>
  <w:style w:type="paragraph" w:customStyle="1" w:styleId="L2-num-Bullet-QS">
    <w:name w:val="L2-num-Bullet-QS"/>
    <w:basedOn w:val="ListParagraph"/>
    <w:uiPriority w:val="36"/>
    <w:qFormat/>
    <w:rsid w:val="0087287C"/>
    <w:pPr>
      <w:numPr>
        <w:numId w:val="21"/>
      </w:numPr>
      <w:ind w:left="2520"/>
      <w:contextualSpacing w:val="0"/>
    </w:pPr>
  </w:style>
  <w:style w:type="paragraph" w:customStyle="1" w:styleId="L1-alpha-Bullet-QS">
    <w:name w:val="L1-alpha-Bullet-QS"/>
    <w:basedOn w:val="ListParagraph"/>
    <w:uiPriority w:val="24"/>
    <w:qFormat/>
    <w:rsid w:val="0087287C"/>
    <w:pPr>
      <w:numPr>
        <w:numId w:val="19"/>
      </w:numPr>
      <w:ind w:left="1440"/>
    </w:pPr>
  </w:style>
  <w:style w:type="paragraph" w:customStyle="1" w:styleId="L1-num-Bullet-QS">
    <w:name w:val="L1-num-Bullet-QS"/>
    <w:basedOn w:val="ListParagraph"/>
    <w:uiPriority w:val="27"/>
    <w:qFormat/>
    <w:rsid w:val="0087287C"/>
    <w:pPr>
      <w:numPr>
        <w:numId w:val="16"/>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2"/>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7B6CDF"/>
    <w:pPr>
      <w:numPr>
        <w:numId w:val="26"/>
      </w:numPr>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3B266A"/>
    <w:rPr>
      <w:color w:val="2B579A"/>
      <w:shd w:val="clear" w:color="auto" w:fill="E1DFDD"/>
    </w:rPr>
  </w:style>
  <w:style w:type="paragraph" w:customStyle="1" w:styleId="Instructions">
    <w:name w:val="Instructions"/>
    <w:basedOn w:val="H0-BodyText"/>
    <w:next w:val="Normal"/>
    <w:link w:val="InstructionsChar"/>
    <w:qFormat/>
    <w:rsid w:val="00CF6964"/>
    <w:rPr>
      <w:rFonts w:eastAsia="Times New Roman" w:cs="Times New Roman"/>
      <w:i/>
      <w:color w:val="B50708"/>
      <w:lang w:val="en-GB"/>
    </w:rPr>
  </w:style>
  <w:style w:type="character" w:customStyle="1" w:styleId="InstructionsChar">
    <w:name w:val="Instructions Char"/>
    <w:basedOn w:val="DefaultParagraphFont"/>
    <w:link w:val="Instructions"/>
    <w:rsid w:val="00CF6964"/>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autoRedefine/>
    <w:qFormat/>
    <w:rsid w:val="00CB1D8C"/>
    <w:rPr>
      <w:i/>
      <w:color w:val="B50708"/>
    </w:rPr>
  </w:style>
  <w:style w:type="paragraph" w:customStyle="1" w:styleId="Example">
    <w:name w:val="Example"/>
    <w:basedOn w:val="Normal"/>
    <w:link w:val="ExampleChar"/>
    <w:autoRedefine/>
    <w:qFormat/>
    <w:rsid w:val="00E465AA"/>
    <w:pPr>
      <w:keepLines/>
      <w:ind w:left="720"/>
    </w:pPr>
    <w:rPr>
      <w:rFonts w:eastAsia="Times New Roman" w:cstheme="minorHAnsi"/>
      <w:color w:val="096F3C"/>
      <w:kern w:val="0"/>
      <w:szCs w:val="20"/>
      <w:lang w:val="en-GB" w:eastAsia="ko-KR"/>
      <w14:ligatures w14:val="none"/>
    </w:rPr>
  </w:style>
  <w:style w:type="character" w:customStyle="1" w:styleId="ExampleChar">
    <w:name w:val="Example Char"/>
    <w:basedOn w:val="DefaultParagraphFont"/>
    <w:link w:val="Example"/>
    <w:rsid w:val="00E465AA"/>
    <w:rPr>
      <w:rFonts w:ascii="Segoe UI" w:eastAsia="Times New Roman" w:hAnsi="Segoe UI" w:cstheme="minorHAnsi"/>
      <w:color w:val="096F3C"/>
      <w:kern w:val="0"/>
      <w:sz w:val="20"/>
      <w:szCs w:val="20"/>
      <w:lang w:val="en-GB"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ti004\OneDrive%20-%20PwC\01%20Projects\04%20Lilly\00%20Document%20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2.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3.xml><?xml version="1.0" encoding="utf-8"?>
<ds:datastoreItem xmlns:ds="http://schemas.openxmlformats.org/officeDocument/2006/customXml" ds:itemID="{DD684598-F1FC-4204-9148-D18FB1B8B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C:\Users\sambati004\OneDrive - PwC\01 Projects\04 Lilly\00 Document Templates\Quality Procedure Template_10NOV2025.dotx</Template>
  <TotalTime>173</TotalTime>
  <Pages>7</Pages>
  <Words>1086</Words>
  <Characters>6465</Characters>
  <Application>Microsoft Office Word</Application>
  <DocSecurity>0</DocSecurity>
  <Lines>210</Lines>
  <Paragraphs>149</Paragraphs>
  <ScaleCrop>false</ScaleCrop>
  <HeadingPairs>
    <vt:vector size="2" baseType="variant">
      <vt:variant>
        <vt:lpstr>Title</vt:lpstr>
      </vt:variant>
      <vt:variant>
        <vt:i4>1</vt:i4>
      </vt:variant>
    </vt:vector>
  </HeadingPairs>
  <TitlesOfParts>
    <vt:vector size="1" baseType="lpstr">
      <vt:lpstr>System Configuration Specification</vt:lpstr>
    </vt:vector>
  </TitlesOfParts>
  <Manager/>
  <Company>Eli Lilly and Company</Company>
  <LinksUpToDate>false</LinksUpToDate>
  <CharactersWithSpaces>7430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Configuration Specification</dc:title>
  <dc:subject/>
  <dc:creator>Andrea V Allen</dc:creator>
  <cp:keywords/>
  <dc:description/>
  <cp:lastModifiedBy>Andrea V Allen</cp:lastModifiedBy>
  <cp:revision>199</cp:revision>
  <cp:lastPrinted>2025-04-20T19:58:00Z</cp:lastPrinted>
  <dcterms:created xsi:type="dcterms:W3CDTF">2026-02-01T12:28:00Z</dcterms:created>
  <dcterms:modified xsi:type="dcterms:W3CDTF">2026-05-28T03:58:00Z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y fmtid="{D5CDD505-2E9C-101B-9397-08002B2CF9AE}" pid="12" name="MediaServiceImageTags">
    <vt:lpwstr/>
  </property>
  <property fmtid="{D5CDD505-2E9C-101B-9397-08002B2CF9AE}" pid="13" name="Order">
    <vt:i4>83900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