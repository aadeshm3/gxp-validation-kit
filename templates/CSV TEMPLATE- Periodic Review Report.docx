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3CD"/>
        <w:tblLayout w:type="fixed"/>
        <w:tblLook w:val="04A0" w:firstRow="1" w:lastRow="0" w:firstColumn="1" w:lastColumn="0" w:noHBand="0" w:noVBand="1"/>
      </w:tblPr>
      <w:tblGrid>
        <w:gridCol w:w="10797"/>
      </w:tblGrid>
      <w:tr w:rsidR="006F4AD2" w:rsidRPr="00F25230" w14:paraId="5AB9F555" w14:textId="77777777" w:rsidTr="0022430D">
        <w:trPr>
          <w:trHeight w:val="288"/>
          <w:tblHeader/>
          <w:jc w:val="center"/>
        </w:trPr>
        <w:tc>
          <w:tcPr>
            <w:tcW w:w="1079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30CD9AD7" w14:textId="5306150A" w:rsidR="006F4AD2" w:rsidRPr="00E5305A" w:rsidRDefault="6CD3C782">
            <w:pPr>
              <w:pStyle w:val="TableHeader-QS"/>
              <w:rPr>
                <w:sz w:val="24"/>
                <w:szCs w:val="24"/>
              </w:rPr>
            </w:pPr>
            <w:bookmarkStart w:id="0" w:name="_Toc207383563"/>
            <w:r w:rsidRPr="2D3FC92C">
              <w:rPr>
                <w:sz w:val="24"/>
                <w:szCs w:val="24"/>
              </w:rPr>
              <w:t>INSTRUCTIONS</w:t>
            </w:r>
            <w:r w:rsidR="2A71CBCD" w:rsidRPr="2D3FC92C">
              <w:rPr>
                <w:sz w:val="24"/>
                <w:szCs w:val="24"/>
              </w:rPr>
              <w:t xml:space="preserve"> – DELETE THIS </w:t>
            </w:r>
            <w:r w:rsidR="38503919" w:rsidRPr="2D3FC92C">
              <w:rPr>
                <w:sz w:val="24"/>
                <w:szCs w:val="24"/>
              </w:rPr>
              <w:t>PAGE BEFORE REVIEW</w:t>
            </w:r>
          </w:p>
        </w:tc>
      </w:tr>
      <w:tr w:rsidR="006F4AD2" w:rsidRPr="00F25230" w14:paraId="12B6A735" w14:textId="77777777" w:rsidTr="0022430D">
        <w:trPr>
          <w:trHeight w:val="484"/>
          <w:jc w:val="center"/>
        </w:trPr>
        <w:tc>
          <w:tcPr>
            <w:tcW w:w="10797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3CD"/>
            <w:vAlign w:val="center"/>
          </w:tcPr>
          <w:p w14:paraId="0008FCAF" w14:textId="27FD45BF" w:rsidR="006F4AD2" w:rsidRPr="006B1DCD" w:rsidRDefault="00BA75B5" w:rsidP="00324648">
            <w:pPr>
              <w:pStyle w:val="H0-QSNotinTOC"/>
              <w:rPr>
                <w:color w:val="auto"/>
              </w:rPr>
            </w:pPr>
            <w:r w:rsidRPr="00F64E3C">
              <w:rPr>
                <w:noProof/>
                <w:color w:val="auto"/>
              </w:rPr>
              <w:drawing>
                <wp:inline distT="0" distB="0" distL="0" distR="0" wp14:anchorId="3A6989B4" wp14:editId="794ED31C">
                  <wp:extent cx="207818" cy="207818"/>
                  <wp:effectExtent l="0" t="0" r="0" b="0"/>
                  <wp:docPr id="1487437498" name="Graphic 1" descr="Sto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37498" name="Graphic 1487437498" descr="Stop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51" cy="21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F4AD2" w:rsidRPr="006B1DCD">
              <w:rPr>
                <w:color w:val="auto"/>
              </w:rPr>
              <w:t>CREATING NEW DOCUMENTS</w:t>
            </w:r>
          </w:p>
          <w:p w14:paraId="73D27839" w14:textId="77777777" w:rsidR="006F4AD2" w:rsidRPr="006B1DCD" w:rsidRDefault="006F4AD2" w:rsidP="006F4AD2">
            <w:pPr>
              <w:pStyle w:val="H0-BodyText"/>
            </w:pPr>
            <w:r w:rsidRPr="006B1DCD">
              <w:rPr>
                <w:b/>
                <w:u w:val="single"/>
              </w:rPr>
              <w:t>STOP</w:t>
            </w:r>
            <w:r w:rsidRPr="006B1DCD">
              <w:rPr>
                <w:b/>
              </w:rPr>
              <w:t>! DO NOT CREATE A DRAFT OF THIS TEMPLATE.</w:t>
            </w:r>
            <w:r w:rsidRPr="006B1DCD">
              <w:t xml:space="preserve"> To create a new document from this template, use </w:t>
            </w:r>
            <w:r w:rsidRPr="006B1DCD">
              <w:rPr>
                <w:b/>
                <w:bCs/>
              </w:rPr>
              <w:t>one</w:t>
            </w:r>
            <w:r w:rsidRPr="006B1DCD">
              <w:t xml:space="preserve"> of the following options:</w:t>
            </w:r>
          </w:p>
          <w:p w14:paraId="6C5B1AD1" w14:textId="77777777" w:rsidR="006F4AD2" w:rsidRPr="006B1DCD" w:rsidRDefault="006F4AD2" w:rsidP="006F4AD2">
            <w:pPr>
              <w:pStyle w:val="H0-BodyTxt-Bullet-QS"/>
              <w:ind w:left="810"/>
            </w:pPr>
            <w:r w:rsidRPr="006B1DCD">
              <w:rPr>
                <w:b/>
                <w:bCs/>
              </w:rPr>
              <w:t>Make a copy</w:t>
            </w:r>
            <w:r w:rsidRPr="006B1DCD">
              <w:t xml:space="preserve"> - Make a copy functionality allows the user to copy metadata, including document type, from the Lilly designated template. The metadata can be updated as needed for the new document.</w:t>
            </w:r>
          </w:p>
          <w:p w14:paraId="7E20B1FE" w14:textId="77777777" w:rsidR="006F4AD2" w:rsidRPr="006B1DCD" w:rsidRDefault="006F4AD2" w:rsidP="006F4AD2">
            <w:pPr>
              <w:pStyle w:val="H0-BodyTxt-Bullet-QS"/>
              <w:ind w:left="810"/>
            </w:pPr>
            <w:r w:rsidRPr="006B1DCD">
              <w:rPr>
                <w:b/>
                <w:bCs/>
              </w:rPr>
              <w:t>+Create</w:t>
            </w:r>
            <w:r w:rsidRPr="006B1DCD">
              <w:t xml:space="preserve"> - Create document from upload creates a new document from a Lilly designated template. When using this method, download the Lilly designated template source file, upload the new document, and populate the metadata.</w:t>
            </w:r>
          </w:p>
          <w:p w14:paraId="2B05A5CE" w14:textId="1B175AC6" w:rsidR="006F4AD2" w:rsidRPr="00961766" w:rsidRDefault="006F4AD2" w:rsidP="00961766">
            <w:pPr>
              <w:pStyle w:val="H0-BodyText"/>
            </w:pPr>
            <w:r w:rsidRPr="006B1DCD">
              <w:t>Refer to</w:t>
            </w:r>
            <w:r w:rsidRPr="00E47E4F">
              <w:t xml:space="preserve"> </w:t>
            </w:r>
            <w:hyperlink r:id="rId13" w:anchor="doc_info/52303/?state_type=steady_state__v" w:history="1">
              <w:r w:rsidRPr="00E47E4F">
                <w:rPr>
                  <w:rStyle w:val="Hyperlink"/>
                  <w:iCs/>
                </w:rPr>
                <w:t>T</w:t>
              </w:r>
              <w:r w:rsidRPr="00E47E4F">
                <w:rPr>
                  <w:rStyle w:val="Hyperlink"/>
                </w:rPr>
                <w:t xml:space="preserve">ech@Lilly (IDS) </w:t>
              </w:r>
              <w:r w:rsidRPr="00E47E4F">
                <w:rPr>
                  <w:rStyle w:val="Hyperlink"/>
                  <w:iCs/>
                </w:rPr>
                <w:t>Validation Deliverable Mapping for QualityDocs</w:t>
              </w:r>
            </w:hyperlink>
            <w:r w:rsidRPr="00E47E4F">
              <w:t xml:space="preserve"> </w:t>
            </w:r>
            <w:r w:rsidRPr="006B1DCD">
              <w:t>for metadata guidance.</w:t>
            </w:r>
          </w:p>
        </w:tc>
      </w:tr>
      <w:tr w:rsidR="006F4AD2" w:rsidRPr="00F25230" w14:paraId="6D3EA2B4" w14:textId="77777777" w:rsidTr="0022430D">
        <w:trPr>
          <w:trHeight w:val="484"/>
          <w:jc w:val="center"/>
        </w:trPr>
        <w:tc>
          <w:tcPr>
            <w:tcW w:w="10797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017DDC21" w14:textId="2CD3A7CE" w:rsidR="00195B4B" w:rsidRPr="00E47E4F" w:rsidRDefault="008C633D" w:rsidP="00195B4B">
            <w:pPr>
              <w:pStyle w:val="H0-QSNotinTOC"/>
              <w:rPr>
                <w:color w:val="FF0000"/>
                <w:lang w:val="en-GB"/>
              </w:rPr>
            </w:pPr>
            <w:r w:rsidRPr="00F64E3C">
              <w:rPr>
                <w:noProof/>
                <w:color w:val="auto"/>
              </w:rPr>
              <w:drawing>
                <wp:inline distT="0" distB="0" distL="0" distR="0" wp14:anchorId="32D8F10F" wp14:editId="47BE1010">
                  <wp:extent cx="182880" cy="182880"/>
                  <wp:effectExtent l="0" t="0" r="0" b="0"/>
                  <wp:docPr id="13" name="Graphic 13" descr="Lightbul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lightbulb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  <w:color w:val="auto"/>
              </w:rPr>
              <w:t xml:space="preserve"> </w:t>
            </w:r>
            <w:r w:rsidR="00237918">
              <w:rPr>
                <w:color w:val="auto"/>
                <w:lang w:val="en-GB"/>
              </w:rPr>
              <w:t>text color</w:t>
            </w:r>
            <w:r w:rsidR="00195B4B" w:rsidRPr="00E47E4F">
              <w:rPr>
                <w:color w:val="FF0000"/>
                <w:lang w:val="en-GB"/>
              </w:rPr>
              <w:tab/>
            </w:r>
          </w:p>
          <w:p w14:paraId="5472A1CC" w14:textId="4CF9A9A6" w:rsidR="00195B4B" w:rsidRPr="009F0F4A" w:rsidRDefault="00784CB8" w:rsidP="00304E45">
            <w:pPr>
              <w:pStyle w:val="H0-BodyTxt-Bullet-QS"/>
              <w:numPr>
                <w:ilvl w:val="0"/>
                <w:numId w:val="39"/>
              </w:numPr>
              <w:rPr>
                <w:lang w:val="en-GB"/>
              </w:rPr>
            </w:pPr>
            <w:r w:rsidRPr="0074073E">
              <w:rPr>
                <w:rStyle w:val="InstructionsChar"/>
                <w:rFonts w:eastAsiaTheme="minorHAnsi"/>
                <w:b/>
                <w:bCs/>
              </w:rPr>
              <w:t>Red</w:t>
            </w:r>
            <w:r w:rsidR="00C855BF" w:rsidRPr="0074073E">
              <w:rPr>
                <w:rStyle w:val="InstructionsChar"/>
                <w:rFonts w:eastAsiaTheme="minorHAnsi"/>
                <w:b/>
                <w:bCs/>
              </w:rPr>
              <w:t xml:space="preserve"> </w:t>
            </w:r>
            <w:r w:rsidR="004F517E" w:rsidRPr="0074073E">
              <w:rPr>
                <w:rStyle w:val="InstructionsChar"/>
                <w:rFonts w:eastAsiaTheme="minorHAnsi"/>
                <w:b/>
                <w:bCs/>
              </w:rPr>
              <w:t>Italics</w:t>
            </w:r>
            <w:r w:rsidR="004F517E" w:rsidRPr="004F517E">
              <w:rPr>
                <w:b/>
                <w:bCs/>
                <w:i/>
                <w:iCs/>
                <w:lang w:val="en-GB"/>
              </w:rPr>
              <w:t xml:space="preserve"> </w:t>
            </w:r>
            <w:r w:rsidR="00826D2D">
              <w:rPr>
                <w:lang w:val="en-GB"/>
              </w:rPr>
              <w:t xml:space="preserve">= </w:t>
            </w:r>
            <w:r w:rsidR="00195B4B" w:rsidRPr="009F0F4A">
              <w:rPr>
                <w:lang w:val="en-GB"/>
              </w:rPr>
              <w:t xml:space="preserve">instructions and guidance. DELETE prior to document review. </w:t>
            </w:r>
          </w:p>
          <w:p w14:paraId="4CB5F7B6" w14:textId="790D090A" w:rsidR="00195B4B" w:rsidRDefault="00195B4B" w:rsidP="00304E45">
            <w:pPr>
              <w:pStyle w:val="H0-BodyTxt-Bullet-QS"/>
              <w:numPr>
                <w:ilvl w:val="0"/>
                <w:numId w:val="39"/>
              </w:numPr>
              <w:rPr>
                <w:lang w:val="en-GB"/>
              </w:rPr>
            </w:pPr>
            <w:r w:rsidRPr="00831A24">
              <w:rPr>
                <w:b/>
                <w:bCs/>
                <w:lang w:val="en-GB"/>
              </w:rPr>
              <w:t>Black</w:t>
            </w:r>
            <w:r w:rsidRPr="00E47E4F">
              <w:rPr>
                <w:lang w:val="en-GB"/>
              </w:rPr>
              <w:t xml:space="preserve"> </w:t>
            </w:r>
            <w:r w:rsidR="00557918">
              <w:rPr>
                <w:lang w:val="en-GB"/>
              </w:rPr>
              <w:t>= recommended</w:t>
            </w:r>
            <w:r w:rsidR="00C07580">
              <w:rPr>
                <w:lang w:val="en-GB"/>
              </w:rPr>
              <w:t xml:space="preserve"> content</w:t>
            </w:r>
            <w:r w:rsidRPr="009F0F4A">
              <w:rPr>
                <w:lang w:val="en-GB"/>
              </w:rPr>
              <w:t xml:space="preserve">. REVIEW and MODIFY </w:t>
            </w:r>
            <w:r w:rsidR="00D53770">
              <w:rPr>
                <w:lang w:val="en-GB"/>
              </w:rPr>
              <w:t>with applicable content</w:t>
            </w:r>
            <w:r w:rsidRPr="009F0F4A">
              <w:rPr>
                <w:lang w:val="en-GB"/>
              </w:rPr>
              <w:t>.</w:t>
            </w:r>
          </w:p>
          <w:p w14:paraId="04B02187" w14:textId="2C231F6C" w:rsidR="003359AD" w:rsidRPr="009F0F4A" w:rsidRDefault="003359AD" w:rsidP="00304E45">
            <w:pPr>
              <w:pStyle w:val="H0-BodyTxt-Bullet-QS"/>
              <w:numPr>
                <w:ilvl w:val="0"/>
                <w:numId w:val="39"/>
              </w:num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Black and set off by &lt; &gt;</w:t>
            </w:r>
            <w:r w:rsidR="006123B2">
              <w:rPr>
                <w:lang w:val="en-GB"/>
              </w:rPr>
              <w:t>= REPLACE text with applicable content.</w:t>
            </w:r>
          </w:p>
          <w:p w14:paraId="7BECD5EF" w14:textId="2A378C2B" w:rsidR="00195B4B" w:rsidRDefault="001A7B30" w:rsidP="00304E45">
            <w:pPr>
              <w:pStyle w:val="H0-BodyTxt-Bullet-QS"/>
              <w:numPr>
                <w:ilvl w:val="0"/>
                <w:numId w:val="39"/>
              </w:numPr>
              <w:rPr>
                <w:lang w:val="en-GB"/>
              </w:rPr>
            </w:pPr>
            <w:r>
              <w:rPr>
                <w:rStyle w:val="ExampleChar"/>
                <w:rFonts w:eastAsiaTheme="minorHAnsi"/>
                <w:b/>
                <w:bCs/>
              </w:rPr>
              <w:t>Green</w:t>
            </w:r>
            <w:r w:rsidR="00195B4B" w:rsidRPr="00E47E4F">
              <w:rPr>
                <w:color w:val="0070C0"/>
                <w:lang w:val="en-GB"/>
              </w:rPr>
              <w:t xml:space="preserve"> </w:t>
            </w:r>
            <w:r w:rsidR="002D4AF3">
              <w:rPr>
                <w:lang w:val="en-GB"/>
              </w:rPr>
              <w:t>=</w:t>
            </w:r>
            <w:r w:rsidR="00195B4B" w:rsidRPr="009F0F4A">
              <w:rPr>
                <w:lang w:val="en-GB"/>
              </w:rPr>
              <w:t xml:space="preserve"> examples. REVIEW, MODIFY or </w:t>
            </w:r>
            <w:r w:rsidR="00D70DFC">
              <w:rPr>
                <w:lang w:val="en-GB"/>
              </w:rPr>
              <w:t>DELETE</w:t>
            </w:r>
            <w:r w:rsidR="00195B4B" w:rsidRPr="009F0F4A">
              <w:rPr>
                <w:lang w:val="en-GB"/>
              </w:rPr>
              <w:t xml:space="preserve"> </w:t>
            </w:r>
            <w:r w:rsidR="00DD5C7F">
              <w:rPr>
                <w:lang w:val="en-GB"/>
              </w:rPr>
              <w:t>if not needed</w:t>
            </w:r>
            <w:r w:rsidR="00195B4B" w:rsidRPr="009F0F4A">
              <w:rPr>
                <w:lang w:val="en-GB"/>
              </w:rPr>
              <w:t>.</w:t>
            </w:r>
          </w:p>
          <w:p w14:paraId="47D82357" w14:textId="2F8ED38E" w:rsidR="00195B4B" w:rsidRPr="009F0F4A" w:rsidRDefault="00544D02" w:rsidP="00195B4B">
            <w:pPr>
              <w:pStyle w:val="H0-QSNotinTOC"/>
              <w:rPr>
                <w:color w:val="auto"/>
                <w:lang w:val="en-GB"/>
              </w:rPr>
            </w:pPr>
            <w:r w:rsidRPr="00F64E3C">
              <w:rPr>
                <w:noProof/>
                <w:color w:val="auto"/>
                <w:lang w:val="en-GB"/>
              </w:rPr>
              <w:drawing>
                <wp:inline distT="0" distB="0" distL="0" distR="0" wp14:anchorId="1556C1AF" wp14:editId="3C511AE9">
                  <wp:extent cx="190800" cy="190800"/>
                  <wp:effectExtent l="0" t="0" r="0" b="0"/>
                  <wp:docPr id="21" name="Picture 21" descr="Checklist RT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c 5" descr="Checklist RTL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</w:rPr>
              <w:t xml:space="preserve"> </w:t>
            </w:r>
            <w:r w:rsidR="00195B4B" w:rsidRPr="009F0F4A">
              <w:rPr>
                <w:color w:val="auto"/>
                <w:lang w:val="en-GB"/>
              </w:rPr>
              <w:t>REQUIRED SECTIONS</w:t>
            </w:r>
          </w:p>
          <w:p w14:paraId="49D0A1A3" w14:textId="512C7D5E" w:rsidR="00195B4B" w:rsidRPr="00324B26" w:rsidRDefault="009343B0" w:rsidP="00324B26">
            <w:pPr>
              <w:pStyle w:val="H0-BodyText"/>
            </w:pPr>
            <w:r>
              <w:t xml:space="preserve">Sections </w:t>
            </w:r>
            <w:r w:rsidR="002873F3">
              <w:t>indicated</w:t>
            </w:r>
            <w:r>
              <w:t xml:space="preserve"> </w:t>
            </w:r>
            <w:r w:rsidR="002873F3">
              <w:t>by</w:t>
            </w:r>
            <w:r>
              <w:t xml:space="preserve"> this purple icon</w:t>
            </w:r>
            <w:r w:rsidRPr="00324B26">
              <w:t xml:space="preserve"> </w:t>
            </w:r>
            <w:r w:rsidR="002873F3">
              <w:t>must</w:t>
            </w:r>
            <w:r w:rsidR="00195B4B" w:rsidRPr="00324B26">
              <w:t xml:space="preserve"> be completed to comply with the applicable </w:t>
            </w:r>
            <w:r w:rsidR="00662BEC" w:rsidRPr="00324B26">
              <w:t>GSOP</w:t>
            </w:r>
            <w:r w:rsidR="00195B4B" w:rsidRPr="00324B26">
              <w:t>. If the section is not applicable, a rationale must be included in the section.</w:t>
            </w:r>
          </w:p>
          <w:p w14:paraId="63D5CCAB" w14:textId="047D1905" w:rsidR="00195B4B" w:rsidRPr="009F0F4A" w:rsidRDefault="006B1DCD" w:rsidP="00195B4B">
            <w:pPr>
              <w:pStyle w:val="H0-QSNotinTOC"/>
              <w:rPr>
                <w:color w:val="auto"/>
              </w:rPr>
            </w:pPr>
            <w:r w:rsidRPr="00F64E3C">
              <w:rPr>
                <w:i/>
                <w:noProof/>
              </w:rPr>
              <w:drawing>
                <wp:inline distT="0" distB="0" distL="0" distR="0" wp14:anchorId="4E35945B" wp14:editId="78895917">
                  <wp:extent cx="192024" cy="192024"/>
                  <wp:effectExtent l="0" t="0" r="0" b="0"/>
                  <wp:docPr id="15" name="Picture 15" descr="Brain in h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Brain in hea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</w:rPr>
              <w:t xml:space="preserve"> </w:t>
            </w:r>
            <w:r w:rsidR="00195B4B" w:rsidRPr="00F64E3C">
              <w:rPr>
                <w:color w:val="auto"/>
                <w:lang w:val="en-GB"/>
              </w:rPr>
              <w:t>THINGS</w:t>
            </w:r>
            <w:r w:rsidR="00195B4B" w:rsidRPr="009F0F4A">
              <w:rPr>
                <w:color w:val="auto"/>
              </w:rPr>
              <w:t xml:space="preserve"> TO CONSIDER</w:t>
            </w:r>
          </w:p>
          <w:p w14:paraId="166949E1" w14:textId="77777777" w:rsidR="006F4AD2" w:rsidRDefault="008C15DB" w:rsidP="00177F08">
            <w:pPr>
              <w:pStyle w:val="H0-BodyText"/>
              <w:rPr>
                <w:color w:val="000000"/>
              </w:rPr>
            </w:pPr>
            <w:r>
              <w:rPr>
                <w:lang w:val="en-GB"/>
              </w:rPr>
              <w:t xml:space="preserve">Sections </w:t>
            </w:r>
            <w:r w:rsidR="00192364">
              <w:rPr>
                <w:lang w:val="en-GB"/>
              </w:rPr>
              <w:t>indicated</w:t>
            </w:r>
            <w:r>
              <w:rPr>
                <w:lang w:val="en-GB"/>
              </w:rPr>
              <w:t xml:space="preserve"> </w:t>
            </w:r>
            <w:r w:rsidR="00192364">
              <w:rPr>
                <w:lang w:val="en-GB"/>
              </w:rPr>
              <w:t>by</w:t>
            </w:r>
            <w:r>
              <w:rPr>
                <w:lang w:val="en-GB"/>
              </w:rPr>
              <w:t xml:space="preserve"> this orange icon </w:t>
            </w:r>
            <w:r w:rsidR="00D54630">
              <w:rPr>
                <w:lang w:val="en-GB"/>
              </w:rPr>
              <w:t>are</w:t>
            </w:r>
            <w:r w:rsidRPr="009F0F4A">
              <w:rPr>
                <w:lang w:val="en-GB"/>
              </w:rPr>
              <w:t xml:space="preserve"> </w:t>
            </w:r>
            <w:r w:rsidR="009D48BA">
              <w:rPr>
                <w:lang w:val="en-GB"/>
              </w:rPr>
              <w:t>optional</w:t>
            </w:r>
            <w:r w:rsidRPr="009F0F4A">
              <w:rPr>
                <w:lang w:val="en-GB"/>
              </w:rPr>
              <w:t xml:space="preserve"> for a system/platform.</w:t>
            </w:r>
            <w:r w:rsidR="00195B4B" w:rsidRPr="009F0F4A">
              <w:rPr>
                <w:lang w:val="en-GB"/>
              </w:rPr>
              <w:t xml:space="preserve"> </w:t>
            </w:r>
            <w:r w:rsidR="00177F08" w:rsidRPr="00177F08">
              <w:rPr>
                <w:color w:val="000000"/>
              </w:rPr>
              <w:t xml:space="preserve">Include information only if it </w:t>
            </w:r>
            <w:r w:rsidR="009D48BA">
              <w:rPr>
                <w:color w:val="000000"/>
              </w:rPr>
              <w:t>enhances</w:t>
            </w:r>
            <w:r w:rsidR="00177F08" w:rsidRPr="00177F08">
              <w:rPr>
                <w:color w:val="000000"/>
              </w:rPr>
              <w:t xml:space="preserve"> the document's completeness. Remove sections that do not apply.</w:t>
            </w:r>
          </w:p>
          <w:p w14:paraId="60440A5D" w14:textId="7086A9C9" w:rsidR="005E1E36" w:rsidRPr="008F61B6" w:rsidRDefault="005E1E36" w:rsidP="005E1E36">
            <w:pPr>
              <w:pStyle w:val="H0-QSNotinTOC"/>
              <w:rPr>
                <w:iCs/>
                <w:lang w:val="en-GB"/>
              </w:rPr>
            </w:pPr>
            <w:r w:rsidRPr="008F61B6">
              <w:rPr>
                <w:iCs/>
                <w:noProof/>
              </w:rPr>
              <w:drawing>
                <wp:inline distT="0" distB="0" distL="0" distR="0" wp14:anchorId="358C1EE6" wp14:editId="5B8A3B70">
                  <wp:extent cx="152400" cy="152400"/>
                  <wp:effectExtent l="0" t="0" r="0" b="0"/>
                  <wp:docPr id="17830907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8F61B6">
              <w:rPr>
                <w:iCs/>
                <w:noProof/>
              </w:rPr>
              <w:t xml:space="preserve"> COMPLETING TABLES</w:t>
            </w:r>
          </w:p>
          <w:p w14:paraId="11365A9B" w14:textId="58724771" w:rsidR="005E1E36" w:rsidRPr="00195B4B" w:rsidRDefault="42D9319C" w:rsidP="005E1E36">
            <w:pPr>
              <w:pStyle w:val="H0-BodyText"/>
              <w:rPr>
                <w:color w:val="FF0000"/>
                <w:lang w:val="en-GB"/>
              </w:rPr>
            </w:pPr>
            <w:r w:rsidRPr="2D3FC92C">
              <w:rPr>
                <w:lang w:val="en-GB"/>
              </w:rPr>
              <w:t xml:space="preserve">This </w:t>
            </w:r>
            <w:r w:rsidR="40D1F5F7" w:rsidRPr="2D3FC92C">
              <w:rPr>
                <w:lang w:val="en-GB"/>
              </w:rPr>
              <w:t xml:space="preserve">icon </w:t>
            </w:r>
            <w:r w:rsidRPr="2D3FC92C">
              <w:rPr>
                <w:lang w:val="en-GB"/>
              </w:rPr>
              <w:t xml:space="preserve">at the </w:t>
            </w:r>
            <w:r w:rsidR="339A3D79" w:rsidRPr="2D3FC92C">
              <w:rPr>
                <w:lang w:val="en-GB"/>
              </w:rPr>
              <w:t>foot</w:t>
            </w:r>
            <w:r w:rsidRPr="2D3FC92C">
              <w:rPr>
                <w:lang w:val="en-GB"/>
              </w:rPr>
              <w:t xml:space="preserve"> of tables </w:t>
            </w:r>
            <w:r w:rsidR="11D1C20C" w:rsidRPr="2D3FC92C">
              <w:rPr>
                <w:lang w:val="en-GB"/>
              </w:rPr>
              <w:t xml:space="preserve">indicates </w:t>
            </w:r>
            <w:r w:rsidRPr="2D3FC92C">
              <w:rPr>
                <w:lang w:val="en-GB"/>
              </w:rPr>
              <w:t>instructions on how to complete the table.</w:t>
            </w:r>
          </w:p>
        </w:tc>
      </w:tr>
    </w:tbl>
    <w:p w14:paraId="36901836" w14:textId="3FED0519" w:rsidR="00A41902" w:rsidRPr="002566BB" w:rsidRDefault="00F857E0" w:rsidP="00F857E0">
      <w:pPr>
        <w:tabs>
          <w:tab w:val="left" w:pos="5942"/>
        </w:tabs>
        <w:spacing w:before="0" w:after="0"/>
      </w:pPr>
      <w:r>
        <w:tab/>
      </w:r>
      <w:r>
        <w:tab/>
      </w:r>
    </w:p>
    <w:p w14:paraId="085D2938" w14:textId="77777777" w:rsidR="002A51EB" w:rsidRDefault="002A51EB">
      <w:pPr>
        <w:spacing w:before="0" w:after="0"/>
        <w:rPr>
          <w:rFonts w:eastAsia="Times New Roman" w:cs="Times New Roman"/>
          <w:i/>
          <w:color w:val="B50708"/>
          <w:kern w:val="0"/>
          <w:szCs w:val="20"/>
          <w:lang w:val="en-GB"/>
          <w14:ligatures w14:val="none"/>
        </w:rPr>
      </w:pPr>
      <w:r>
        <w:br w:type="page"/>
      </w:r>
    </w:p>
    <w:p w14:paraId="716CA89A" w14:textId="6DFAC216" w:rsidR="002A41A7" w:rsidRDefault="002A41A7" w:rsidP="002A41A7">
      <w:pPr>
        <w:pStyle w:val="Instructions"/>
      </w:pPr>
      <w:r w:rsidRPr="00A91D8B">
        <w:lastRenderedPageBreak/>
        <w:t>See</w:t>
      </w:r>
      <w:r w:rsidRPr="00AE4CA0">
        <w:t xml:space="preserve"> </w:t>
      </w:r>
      <w:hyperlink r:id="rId19" w:anchor="doc_info/7820754" w:history="1">
        <w:r w:rsidRPr="00375FE9">
          <w:rPr>
            <w:rStyle w:val="Hyperlink"/>
          </w:rPr>
          <w:t>GSOP-1201.2, CSV Roles and Responsibilities</w:t>
        </w:r>
      </w:hyperlink>
      <w:r w:rsidRPr="00A91D8B">
        <w:t xml:space="preserve"> for required </w:t>
      </w:r>
      <w:r>
        <w:t>approval or agreement roles.</w:t>
      </w:r>
    </w:p>
    <w:p w14:paraId="708D1DB8" w14:textId="35007F77" w:rsidR="002A41A7" w:rsidRDefault="002A41A7" w:rsidP="002A41A7">
      <w:pPr>
        <w:pStyle w:val="Instructions"/>
      </w:pPr>
      <w:r w:rsidRPr="0032576A">
        <w:rPr>
          <w:b/>
          <w:bCs/>
        </w:rPr>
        <w:t>Note</w:t>
      </w:r>
      <w:r>
        <w:t xml:space="preserve">: Approvals are required for GxP Regulated </w:t>
      </w:r>
      <w:r w:rsidRPr="001D7FD2">
        <w:t>systems</w:t>
      </w:r>
      <w:r w:rsidRPr="001D7FD2">
        <w:rPr>
          <w:i w:val="0"/>
          <w:iCs/>
        </w:rPr>
        <w:t>.</w:t>
      </w:r>
      <w:r>
        <w:t xml:space="preserve"> Remove</w:t>
      </w:r>
      <w:r w:rsidR="00090742">
        <w:t xml:space="preserve"> this section</w:t>
      </w:r>
      <w:r>
        <w:t xml:space="preserve"> if the system is Other Regulated.</w:t>
      </w:r>
    </w:p>
    <w:p w14:paraId="563903B2" w14:textId="4111F0CD" w:rsidR="0069260C" w:rsidRPr="007E0DF0" w:rsidRDefault="005704E8" w:rsidP="004F3331">
      <w:pPr>
        <w:pStyle w:val="H0-QSNotinTOC"/>
        <w:tabs>
          <w:tab w:val="left" w:pos="3479"/>
        </w:tabs>
      </w:pPr>
      <w:r>
        <w:t>APPROVERS</w:t>
      </w:r>
      <w:r w:rsidR="004F3331">
        <w:tab/>
      </w:r>
    </w:p>
    <w:tbl>
      <w:tblPr>
        <w:tblStyle w:val="TableGrid"/>
        <w:tblW w:w="502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0"/>
        <w:gridCol w:w="3060"/>
        <w:gridCol w:w="4816"/>
      </w:tblGrid>
      <w:tr w:rsidR="00A03B50" w:rsidRPr="00F25230" w14:paraId="5E9029EA" w14:textId="77777777" w:rsidTr="00AF4C6B">
        <w:trPr>
          <w:trHeight w:val="279"/>
          <w:tblHeader/>
          <w:jc w:val="center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0D9C8C3F" w14:textId="53E0781B" w:rsidR="005303B0" w:rsidRPr="001141F4" w:rsidRDefault="00534F90" w:rsidP="00E22AB8">
            <w:pPr>
              <w:pStyle w:val="TableHeader-QS"/>
              <w:jc w:val="left"/>
            </w:pPr>
            <w:r>
              <w:t>Role</w:t>
            </w:r>
          </w:p>
        </w:tc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49BD0AA1" w14:textId="53A47EB0" w:rsidR="005303B0" w:rsidRPr="001141F4" w:rsidRDefault="00561C93" w:rsidP="00E22AB8">
            <w:pPr>
              <w:pStyle w:val="TableHeader-QS"/>
              <w:jc w:val="left"/>
            </w:pPr>
            <w:r>
              <w:t>Name, Job Title</w:t>
            </w:r>
          </w:p>
        </w:tc>
        <w:tc>
          <w:tcPr>
            <w:tcW w:w="4816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744D8FBD" w14:textId="5D62AD65" w:rsidR="005303B0" w:rsidRPr="0038089A" w:rsidRDefault="00561C93" w:rsidP="00E22AB8">
            <w:pPr>
              <w:pStyle w:val="TableHeader-QS"/>
              <w:jc w:val="left"/>
            </w:pPr>
            <w:r>
              <w:t>Approval Signifies</w:t>
            </w:r>
          </w:p>
        </w:tc>
      </w:tr>
      <w:tr w:rsidR="00A03B50" w:rsidRPr="00F25230" w14:paraId="19FF767E" w14:textId="77777777" w:rsidTr="00AF4C6B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BA4D132" w14:textId="4D38A222" w:rsidR="005303B0" w:rsidRPr="001141F4" w:rsidRDefault="00AA7164">
            <w:pPr>
              <w:pStyle w:val="TableTxt-QS"/>
            </w:pPr>
            <w:r>
              <w:t>Technical System Owner</w:t>
            </w:r>
            <w:r w:rsidR="00086BF9">
              <w:t xml:space="preserve"> </w:t>
            </w:r>
            <w:r w:rsidR="00406709">
              <w:t>(TSO)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CFA472D" w14:textId="0BF93608" w:rsidR="005303B0" w:rsidRPr="001141F4" w:rsidRDefault="00052D43">
            <w:pPr>
              <w:pStyle w:val="TableTxt-QS"/>
            </w:pPr>
            <w:r>
              <w:t>&lt;</w:t>
            </w:r>
            <w:r w:rsidR="00B56E73">
              <w:t>Name, Job Title</w:t>
            </w:r>
            <w:r>
              <w:t>&gt;</w:t>
            </w:r>
          </w:p>
        </w:tc>
        <w:tc>
          <w:tcPr>
            <w:tcW w:w="4816" w:type="dxa"/>
            <w:tcBorders>
              <w:top w:val="single" w:sz="4" w:space="0" w:color="auto"/>
              <w:bottom w:val="single" w:sz="4" w:space="0" w:color="auto"/>
            </w:tcBorders>
          </w:tcPr>
          <w:p w14:paraId="0889654A" w14:textId="0E2EB893" w:rsidR="005303B0" w:rsidRPr="00FE7F6B" w:rsidRDefault="00086BF9">
            <w:pPr>
              <w:pStyle w:val="TableTxt-QS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T</w:t>
            </w:r>
            <w:r w:rsidR="00D40673" w:rsidRPr="00D40673">
              <w:rPr>
                <w:color w:val="000000"/>
                <w:sz w:val="19"/>
                <w:szCs w:val="19"/>
                <w:shd w:val="clear" w:color="auto" w:fill="FFFFFF"/>
              </w:rPr>
              <w:t>he review process met all requirements for a periodic review, the appropriate individuals were involved in the process, and the report is accurate.</w:t>
            </w:r>
          </w:p>
        </w:tc>
      </w:tr>
      <w:tr w:rsidR="00052D43" w:rsidRPr="00F25230" w14:paraId="4752B7AB" w14:textId="77777777" w:rsidTr="00AF4C6B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3D36E257" w14:textId="136F508D" w:rsidR="00052D43" w:rsidRDefault="00052D43" w:rsidP="00052D43">
            <w:pPr>
              <w:pStyle w:val="TableTxt-QS"/>
            </w:pPr>
            <w:r>
              <w:t>Computer System Quality Assurance (CSQA)</w:t>
            </w:r>
            <w:r w:rsidR="002A51EB">
              <w:t xml:space="preserve"> </w:t>
            </w:r>
            <w:r w:rsidR="002A51EB" w:rsidRPr="00665361">
              <w:rPr>
                <w:rStyle w:val="InstructionsChar"/>
                <w:rFonts w:eastAsiaTheme="minorHAnsi"/>
              </w:rPr>
              <w:t xml:space="preserve">(For </w:t>
            </w:r>
            <w:r w:rsidR="002A51EB">
              <w:rPr>
                <w:rStyle w:val="InstructionsChar"/>
                <w:rFonts w:eastAsiaTheme="minorHAnsi"/>
              </w:rPr>
              <w:t xml:space="preserve">GxP </w:t>
            </w:r>
            <w:r w:rsidR="00A20462">
              <w:rPr>
                <w:rStyle w:val="InstructionsChar"/>
                <w:rFonts w:eastAsiaTheme="minorHAnsi"/>
              </w:rPr>
              <w:t>Regulated systems with Quality Oversight</w:t>
            </w:r>
            <w:r w:rsidR="002A51EB" w:rsidRPr="00665361">
              <w:rPr>
                <w:rStyle w:val="InstructionsChar"/>
                <w:rFonts w:eastAsiaTheme="minorHAnsi"/>
              </w:rPr>
              <w:t xml:space="preserve"> – remove if not applicable).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7D960994" w14:textId="5794D3E0" w:rsidR="00052D43" w:rsidRDefault="00052D43" w:rsidP="00052D43">
            <w:pPr>
              <w:pStyle w:val="TableTxt-QS"/>
            </w:pPr>
            <w:r w:rsidRPr="006C4F40">
              <w:t>&lt;Name, Job Title&gt;</w:t>
            </w:r>
          </w:p>
        </w:tc>
        <w:tc>
          <w:tcPr>
            <w:tcW w:w="4816" w:type="dxa"/>
            <w:tcBorders>
              <w:top w:val="single" w:sz="4" w:space="0" w:color="auto"/>
              <w:bottom w:val="single" w:sz="4" w:space="0" w:color="auto"/>
            </w:tcBorders>
          </w:tcPr>
          <w:p w14:paraId="7FFA7B22" w14:textId="477E3CB7" w:rsidR="00052D43" w:rsidRDefault="007E3D37" w:rsidP="00052D43">
            <w:pPr>
              <w:pStyle w:val="TableTxt-QS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The report</w:t>
            </w:r>
            <w:r w:rsidR="00052D43">
              <w:rPr>
                <w:color w:val="000000"/>
                <w:sz w:val="19"/>
                <w:szCs w:val="19"/>
                <w:shd w:val="clear" w:color="auto" w:fill="FFFFFF"/>
              </w:rPr>
              <w:t xml:space="preserve"> complies with applicable computer system standard and </w:t>
            </w:r>
            <w:r w:rsidR="00170261">
              <w:rPr>
                <w:color w:val="000000"/>
                <w:sz w:val="19"/>
                <w:szCs w:val="19"/>
                <w:shd w:val="clear" w:color="auto" w:fill="FFFFFF"/>
              </w:rPr>
              <w:t>procedures</w:t>
            </w:r>
            <w:r w:rsidR="00052D43">
              <w:rPr>
                <w:color w:val="000000"/>
                <w:sz w:val="19"/>
                <w:szCs w:val="19"/>
                <w:shd w:val="clear" w:color="auto" w:fill="FFFFFF"/>
              </w:rPr>
              <w:t xml:space="preserve">. </w:t>
            </w:r>
          </w:p>
        </w:tc>
      </w:tr>
    </w:tbl>
    <w:p w14:paraId="6C50C60B" w14:textId="77777777" w:rsidR="00406709" w:rsidRDefault="00406709" w:rsidP="00E72894">
      <w:pPr>
        <w:pStyle w:val="Instructions"/>
        <w:rPr>
          <w:b/>
          <w:bCs/>
        </w:rPr>
      </w:pPr>
    </w:p>
    <w:p w14:paraId="6F9AE391" w14:textId="3752BFC2" w:rsidR="00E72894" w:rsidRDefault="00E72894" w:rsidP="00E72894">
      <w:pPr>
        <w:pStyle w:val="Instructions"/>
      </w:pPr>
      <w:r w:rsidRPr="0032576A">
        <w:rPr>
          <w:b/>
          <w:bCs/>
        </w:rPr>
        <w:t>Note</w:t>
      </w:r>
      <w:r>
        <w:t xml:space="preserve">: Agreements are required for Other Regulated systems. Remove </w:t>
      </w:r>
      <w:r w:rsidR="00090742">
        <w:t xml:space="preserve">this </w:t>
      </w:r>
      <w:r>
        <w:t xml:space="preserve">section if the system is </w:t>
      </w:r>
      <w:r w:rsidR="003515CE">
        <w:t>GxP Regulated</w:t>
      </w:r>
      <w:r>
        <w:t>.</w:t>
      </w:r>
    </w:p>
    <w:p w14:paraId="2419140F" w14:textId="77777777" w:rsidR="00E72894" w:rsidRDefault="00E72894" w:rsidP="00E72894">
      <w:pPr>
        <w:pStyle w:val="H0-QSNotinTOC"/>
      </w:pPr>
      <w:r>
        <w:t>AGREEMENTS</w:t>
      </w:r>
    </w:p>
    <w:p w14:paraId="712349F4" w14:textId="77777777" w:rsidR="00E72894" w:rsidRPr="00BC5768" w:rsidRDefault="00E72894" w:rsidP="00E72894">
      <w:pPr>
        <w:pStyle w:val="H0-BodyText"/>
      </w:pPr>
      <w:r w:rsidRPr="009378D7">
        <w:t xml:space="preserve">The following individuals have </w:t>
      </w:r>
      <w:r>
        <w:t xml:space="preserve">agreed with the contents of this artifact. </w:t>
      </w:r>
      <w:r w:rsidRPr="009378D7">
        <w:t xml:space="preserve"> </w:t>
      </w:r>
    </w:p>
    <w:tbl>
      <w:tblPr>
        <w:tblStyle w:val="TableGrid"/>
        <w:tblW w:w="502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0"/>
        <w:gridCol w:w="6030"/>
        <w:gridCol w:w="1846"/>
      </w:tblGrid>
      <w:tr w:rsidR="00E72894" w:rsidRPr="00F25230" w14:paraId="48E610C8" w14:textId="77777777" w:rsidTr="00B622F7">
        <w:trPr>
          <w:trHeight w:val="279"/>
          <w:tblHeader/>
          <w:jc w:val="center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71D912EB" w14:textId="77777777" w:rsidR="00E72894" w:rsidRPr="001141F4" w:rsidRDefault="00E72894" w:rsidP="00260D71">
            <w:pPr>
              <w:pStyle w:val="TableHeader-QS"/>
              <w:jc w:val="left"/>
            </w:pPr>
            <w:r>
              <w:t>Role</w:t>
            </w:r>
          </w:p>
        </w:tc>
        <w:tc>
          <w:tcPr>
            <w:tcW w:w="60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2FB7B630" w14:textId="77777777" w:rsidR="00E72894" w:rsidRPr="001141F4" w:rsidRDefault="00E72894" w:rsidP="00260D71">
            <w:pPr>
              <w:pStyle w:val="TableHeader-QS"/>
              <w:jc w:val="left"/>
            </w:pPr>
            <w:r>
              <w:t>Name, Job Title</w:t>
            </w:r>
          </w:p>
        </w:tc>
        <w:tc>
          <w:tcPr>
            <w:tcW w:w="1846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35D509CF" w14:textId="77777777" w:rsidR="00E72894" w:rsidRPr="0038089A" w:rsidRDefault="00E72894" w:rsidP="00260D71">
            <w:pPr>
              <w:pStyle w:val="TableHeader-QS"/>
              <w:jc w:val="left"/>
            </w:pPr>
            <w:r>
              <w:t>Agreement Date</w:t>
            </w:r>
          </w:p>
        </w:tc>
      </w:tr>
      <w:tr w:rsidR="00E72894" w:rsidRPr="00F25230" w14:paraId="0B7F8B09" w14:textId="77777777" w:rsidTr="00B622F7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3D1EA68B" w14:textId="77777777" w:rsidR="00E72894" w:rsidRPr="001141F4" w:rsidRDefault="00E72894" w:rsidP="00260D71">
            <w:pPr>
              <w:pStyle w:val="TableTxt-QS"/>
            </w:pPr>
            <w:r>
              <w:t>Technical System Owner (TSO)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BE7ECD3" w14:textId="77777777" w:rsidR="00E72894" w:rsidRPr="001141F4" w:rsidRDefault="00E72894" w:rsidP="00260D71">
            <w:pPr>
              <w:pStyle w:val="TableTxt-QS"/>
            </w:pPr>
            <w:r>
              <w:t>&lt;Name, Job Title&gt;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753BAF" w14:textId="77777777" w:rsidR="00E72894" w:rsidRPr="00FE7F6B" w:rsidRDefault="00E72894" w:rsidP="00260D71">
            <w:pPr>
              <w:pStyle w:val="TableTxt-QS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&lt;dd-Mmm-yyyy&gt;</w:t>
            </w:r>
          </w:p>
        </w:tc>
      </w:tr>
    </w:tbl>
    <w:p w14:paraId="476B461E" w14:textId="77777777" w:rsidR="00E72894" w:rsidRDefault="00E72894" w:rsidP="00E72894">
      <w:pPr>
        <w:spacing w:before="0" w:after="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  <w:r>
        <w:br w:type="page"/>
      </w:r>
    </w:p>
    <w:p w14:paraId="4495472B" w14:textId="537F6F4C" w:rsidR="009C232A" w:rsidRDefault="00E6409F" w:rsidP="009C232A">
      <w:pPr>
        <w:pStyle w:val="Instructions"/>
      </w:pPr>
      <w:r>
        <w:lastRenderedPageBreak/>
        <w:t xml:space="preserve">This template adheres to </w:t>
      </w:r>
      <w:r w:rsidR="009C232A">
        <w:t xml:space="preserve">GSOP-1201.1-TL.4, </w:t>
      </w:r>
      <w:r w:rsidR="00764717">
        <w:t>Computer System Periodic Review. Please</w:t>
      </w:r>
      <w:r w:rsidR="009C232A">
        <w:t xml:space="preserve"> refer to </w:t>
      </w:r>
      <w:r w:rsidR="00764717">
        <w:t xml:space="preserve">GSOP-1201.1-TL.4 to </w:t>
      </w:r>
      <w:r w:rsidR="00EA7B44">
        <w:t>ensure compliance with its requirements.</w:t>
      </w:r>
    </w:p>
    <w:p w14:paraId="21136C60" w14:textId="6D5CF298" w:rsidR="00D6656B" w:rsidRPr="003053BF" w:rsidRDefault="00D6656B" w:rsidP="00344E59">
      <w:pPr>
        <w:pStyle w:val="H0-QSNotinTOC"/>
      </w:pPr>
      <w:r w:rsidRPr="003053BF">
        <w:t>PURPOSE</w:t>
      </w:r>
      <w:r w:rsidR="00037949">
        <w:t xml:space="preserve"> </w:t>
      </w:r>
      <w:r w:rsidR="00037949" w:rsidRPr="00F64E3C">
        <w:rPr>
          <w:noProof/>
          <w:color w:val="auto"/>
          <w:lang w:val="en-GB"/>
        </w:rPr>
        <w:drawing>
          <wp:inline distT="0" distB="0" distL="0" distR="0" wp14:anchorId="19C5F9E1" wp14:editId="5B0FDD25">
            <wp:extent cx="190800" cy="190800"/>
            <wp:effectExtent l="0" t="0" r="0" b="0"/>
            <wp:docPr id="1125192440" name="Picture 1125192440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671C" w14:textId="5629C339" w:rsidR="00D6656B" w:rsidRDefault="00D6656B" w:rsidP="00344E59">
      <w:pPr>
        <w:pStyle w:val="H0-BodyText"/>
        <w:keepNext/>
      </w:pPr>
      <w:r w:rsidRPr="00DA54A9">
        <w:rPr>
          <w:rStyle w:val="H0-BodyTextChar"/>
        </w:rPr>
        <w:t>Th</w:t>
      </w:r>
      <w:r w:rsidR="008412E2">
        <w:rPr>
          <w:rStyle w:val="H0-BodyTextChar"/>
        </w:rPr>
        <w:t xml:space="preserve">is report </w:t>
      </w:r>
      <w:r w:rsidR="0091287E">
        <w:rPr>
          <w:rStyle w:val="H0-BodyTextChar"/>
        </w:rPr>
        <w:t xml:space="preserve">details the periodic review for </w:t>
      </w:r>
      <w:r w:rsidR="005B7564">
        <w:rPr>
          <w:rStyle w:val="H0-BodyTextChar"/>
        </w:rPr>
        <w:t>&lt;</w:t>
      </w:r>
      <w:r w:rsidR="0091287E">
        <w:rPr>
          <w:rStyle w:val="H0-BodyTextChar"/>
        </w:rPr>
        <w:t>System Name</w:t>
      </w:r>
      <w:r w:rsidR="00174B04">
        <w:rPr>
          <w:rStyle w:val="H0-BodyTextChar"/>
        </w:rPr>
        <w:t>&gt;</w:t>
      </w:r>
      <w:r>
        <w:t xml:space="preserve">. </w:t>
      </w:r>
    </w:p>
    <w:p w14:paraId="5F4D548B" w14:textId="0F446037" w:rsidR="00D6656B" w:rsidRPr="00585F9A" w:rsidRDefault="00D6656B" w:rsidP="00344E59">
      <w:pPr>
        <w:pStyle w:val="H0-QSNotinTOC"/>
      </w:pPr>
      <w:bookmarkStart w:id="1" w:name="_Toc286994233"/>
      <w:bookmarkStart w:id="2" w:name="_Toc286994306"/>
      <w:bookmarkStart w:id="3" w:name="_Toc286997174"/>
      <w:bookmarkStart w:id="4" w:name="_Toc287368213"/>
      <w:bookmarkStart w:id="5" w:name="_Toc287520440"/>
      <w:r w:rsidRPr="00585F9A">
        <w:t>IN SCOPE</w:t>
      </w:r>
      <w:r w:rsidR="00037949">
        <w:t xml:space="preserve"> </w:t>
      </w:r>
      <w:r w:rsidR="00037949" w:rsidRPr="00F64E3C">
        <w:rPr>
          <w:noProof/>
          <w:color w:val="auto"/>
          <w:lang w:val="en-GB"/>
        </w:rPr>
        <w:drawing>
          <wp:inline distT="0" distB="0" distL="0" distR="0" wp14:anchorId="4D2BE490" wp14:editId="27EC4633">
            <wp:extent cx="190800" cy="190800"/>
            <wp:effectExtent l="0" t="0" r="0" b="0"/>
            <wp:docPr id="798140014" name="Picture 798140014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3B41" w14:textId="77777777" w:rsidR="00D6656B" w:rsidRPr="004A676D" w:rsidRDefault="00D6656B" w:rsidP="00344E59">
      <w:pPr>
        <w:pStyle w:val="H0-BodyText"/>
        <w:keepNext/>
      </w:pPr>
      <w:r w:rsidRPr="004A676D">
        <w:t>The following are in scope:</w:t>
      </w:r>
    </w:p>
    <w:p w14:paraId="0E3AFAFE" w14:textId="3B00AF97" w:rsidR="00D6656B" w:rsidRPr="00920290" w:rsidRDefault="00920290" w:rsidP="00920290">
      <w:pPr>
        <w:pStyle w:val="H0-BodyTxt-Bullet-QS"/>
      </w:pPr>
      <w:r w:rsidRPr="00920290">
        <w:t>&lt;</w:t>
      </w:r>
      <w:r w:rsidR="00727D0F">
        <w:t>Service Management Monitoring (SMM)</w:t>
      </w:r>
      <w:r w:rsidRPr="00920290">
        <w:t>&gt;</w:t>
      </w:r>
    </w:p>
    <w:p w14:paraId="07BB959A" w14:textId="38867AC1" w:rsidR="00D6656B" w:rsidRPr="00920290" w:rsidRDefault="00920290" w:rsidP="00920290">
      <w:pPr>
        <w:pStyle w:val="H0-BodyTxt-Bullet-QS"/>
      </w:pPr>
      <w:r w:rsidRPr="00920290">
        <w:t>&lt;</w:t>
      </w:r>
      <w:r w:rsidR="00FA1F7F">
        <w:t>Validation Process Verification (VPV)</w:t>
      </w:r>
      <w:r w:rsidRPr="00920290">
        <w:t>&gt;</w:t>
      </w:r>
    </w:p>
    <w:p w14:paraId="4266F8AE" w14:textId="07B3D60D" w:rsidR="00D6656B" w:rsidRPr="00585F9A" w:rsidRDefault="00D6656B" w:rsidP="00DA54A9">
      <w:pPr>
        <w:pStyle w:val="H0-QSNotinTOC"/>
      </w:pPr>
      <w:r w:rsidRPr="00585F9A">
        <w:t>OUT OF SCOPE</w:t>
      </w:r>
      <w:r w:rsidR="00037949">
        <w:t xml:space="preserve"> </w:t>
      </w:r>
      <w:r w:rsidR="00037949" w:rsidRPr="00F64E3C">
        <w:rPr>
          <w:noProof/>
          <w:color w:val="auto"/>
          <w:lang w:val="en-GB"/>
        </w:rPr>
        <w:drawing>
          <wp:inline distT="0" distB="0" distL="0" distR="0" wp14:anchorId="19275331" wp14:editId="14AF478F">
            <wp:extent cx="190800" cy="190800"/>
            <wp:effectExtent l="0" t="0" r="0" b="0"/>
            <wp:docPr id="1825763559" name="Picture 1825763559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0CD9" w14:textId="77777777" w:rsidR="00D6656B" w:rsidRDefault="00D6656B" w:rsidP="00DA54A9">
      <w:pPr>
        <w:pStyle w:val="H0-BodyText"/>
      </w:pPr>
      <w:r w:rsidRPr="00FC1A06">
        <w:t>The following are out of scope:</w:t>
      </w:r>
    </w:p>
    <w:p w14:paraId="1C68C4B9" w14:textId="77777777" w:rsidR="00FA1F7F" w:rsidRPr="00920290" w:rsidRDefault="00FA1F7F" w:rsidP="00FA1F7F">
      <w:pPr>
        <w:pStyle w:val="H0-BodyTxt-Bullet-QS"/>
      </w:pPr>
      <w:bookmarkStart w:id="6" w:name="_Toc207383565"/>
      <w:bookmarkEnd w:id="0"/>
      <w:bookmarkEnd w:id="1"/>
      <w:bookmarkEnd w:id="2"/>
      <w:bookmarkEnd w:id="3"/>
      <w:bookmarkEnd w:id="4"/>
      <w:bookmarkEnd w:id="5"/>
      <w:r w:rsidRPr="00920290">
        <w:t>&lt;</w:t>
      </w:r>
      <w:r>
        <w:t>Service Management Monitoring (SMM)</w:t>
      </w:r>
      <w:r w:rsidRPr="00920290">
        <w:t>&gt;</w:t>
      </w:r>
    </w:p>
    <w:p w14:paraId="7A4FB822" w14:textId="77777777" w:rsidR="00FA1F7F" w:rsidRPr="00920290" w:rsidRDefault="00FA1F7F" w:rsidP="00FA1F7F">
      <w:pPr>
        <w:pStyle w:val="H0-BodyTxt-Bullet-QS"/>
      </w:pPr>
      <w:r w:rsidRPr="00920290">
        <w:t>&lt;</w:t>
      </w:r>
      <w:r>
        <w:t>Validation Process Verification (VPV)</w:t>
      </w:r>
      <w:r w:rsidRPr="00920290">
        <w:t>&gt;</w:t>
      </w:r>
    </w:p>
    <w:p w14:paraId="044FF3FC" w14:textId="42FC2A1A" w:rsidR="00523A38" w:rsidRPr="00523A38" w:rsidRDefault="00F424A3" w:rsidP="00241FE7">
      <w:pPr>
        <w:pStyle w:val="H0-QSNotinTOC"/>
      </w:pPr>
      <w:r w:rsidRPr="00F424A3">
        <w:t>TABLE OF CONTENTS</w:t>
      </w:r>
      <w:bookmarkEnd w:id="6"/>
    </w:p>
    <w:bookmarkStart w:id="7" w:name="_Toc205591647"/>
    <w:p w14:paraId="3B610CEF" w14:textId="3F54AA8A" w:rsidR="00090742" w:rsidRDefault="00AA1B1F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\h \z \t "H1-QS,1,H2-QS,2,Generic Heading,1,H0-QS,1" </w:instrText>
      </w:r>
      <w:r>
        <w:rPr>
          <w:szCs w:val="20"/>
        </w:rPr>
        <w:fldChar w:fldCharType="separate"/>
      </w:r>
      <w:hyperlink w:anchor="_Toc230851652" w:history="1">
        <w:r w:rsidR="00090742" w:rsidRPr="00972196">
          <w:rPr>
            <w:rStyle w:val="Hyperlink"/>
          </w:rPr>
          <w:t>1.0</w:t>
        </w:r>
        <w:r w:rsidR="00090742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090742" w:rsidRPr="00972196">
          <w:rPr>
            <w:rStyle w:val="Hyperlink"/>
          </w:rPr>
          <w:t>INTRODUCTION</w:t>
        </w:r>
        <w:r w:rsidR="00090742">
          <w:rPr>
            <w:webHidden/>
          </w:rPr>
          <w:tab/>
        </w:r>
        <w:r w:rsidR="00090742">
          <w:rPr>
            <w:webHidden/>
          </w:rPr>
          <w:fldChar w:fldCharType="begin"/>
        </w:r>
        <w:r w:rsidR="00090742">
          <w:rPr>
            <w:webHidden/>
          </w:rPr>
          <w:instrText xml:space="preserve"> PAGEREF _Toc230851652 \h </w:instrText>
        </w:r>
        <w:r w:rsidR="00090742">
          <w:rPr>
            <w:webHidden/>
          </w:rPr>
        </w:r>
        <w:r w:rsidR="00090742">
          <w:rPr>
            <w:webHidden/>
          </w:rPr>
          <w:fldChar w:fldCharType="separate"/>
        </w:r>
        <w:r w:rsidR="00090742">
          <w:rPr>
            <w:webHidden/>
          </w:rPr>
          <w:t>5</w:t>
        </w:r>
        <w:r w:rsidR="00090742">
          <w:rPr>
            <w:webHidden/>
          </w:rPr>
          <w:fldChar w:fldCharType="end"/>
        </w:r>
      </w:hyperlink>
    </w:p>
    <w:p w14:paraId="1539F50F" w14:textId="7E2F8C1D" w:rsidR="00090742" w:rsidRDefault="00090742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51653" w:history="1">
        <w:r w:rsidRPr="00972196">
          <w:rPr>
            <w:rStyle w:val="Hyperlink"/>
          </w:rPr>
          <w:t>2.0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972196">
          <w:rPr>
            <w:rStyle w:val="Hyperlink"/>
          </w:rPr>
          <w:t>SERVICE MANAGEMENT MONITORING 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_Toc230851653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B7B0ED2" w14:textId="238D9B8D" w:rsidR="00090742" w:rsidRDefault="0009074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51654" w:history="1">
        <w:r w:rsidRPr="00972196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972196">
          <w:rPr>
            <w:rStyle w:val="Hyperlink"/>
            <w:noProof/>
          </w:rPr>
          <w:t xml:space="preserve">Incidents </w:t>
        </w:r>
        <w:r w:rsidRPr="00972196">
          <w:rPr>
            <w:rStyle w:val="Hyperlink"/>
            <w:noProof/>
            <w:lang w:val="en-GB"/>
          </w:rPr>
          <w:drawing>
            <wp:inline distT="0" distB="0" distL="0" distR="0" wp14:anchorId="22E1C8F9" wp14:editId="4AE7ABA2">
              <wp:extent cx="190800" cy="190800"/>
              <wp:effectExtent l="0" t="0" r="0" b="0"/>
              <wp:docPr id="1346878005" name="Picture 1346878005" descr="Checklist RTL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phic 5" descr="Checklist RTL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800" cy="190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_Toc230851654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F48E57" w14:textId="16EC02AD" w:rsidR="00090742" w:rsidRDefault="0009074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51655" w:history="1">
        <w:r w:rsidRPr="00972196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972196">
          <w:rPr>
            <w:rStyle w:val="Hyperlink"/>
            <w:noProof/>
          </w:rPr>
          <w:t xml:space="preserve">Problems </w:t>
        </w:r>
        <w:r w:rsidRPr="00972196">
          <w:rPr>
            <w:rStyle w:val="Hyperlink"/>
            <w:noProof/>
            <w:lang w:val="en-GB"/>
          </w:rPr>
          <w:drawing>
            <wp:inline distT="0" distB="0" distL="0" distR="0" wp14:anchorId="34B04204" wp14:editId="68E156F6">
              <wp:extent cx="190800" cy="190800"/>
              <wp:effectExtent l="0" t="0" r="0" b="0"/>
              <wp:docPr id="981028777" name="Picture 981028777" descr="Checklist RTL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phic 5" descr="Checklist RTL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800" cy="190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_Toc230851655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0589C7" w14:textId="722B3B68" w:rsidR="00090742" w:rsidRDefault="0009074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51656" w:history="1">
        <w:r w:rsidRPr="00972196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972196">
          <w:rPr>
            <w:rStyle w:val="Hyperlink"/>
            <w:rFonts w:cstheme="minorHAnsi"/>
            <w:noProof/>
          </w:rPr>
          <w:t>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_Toc230851656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837FF8" w14:textId="45BA4EBA" w:rsidR="00090742" w:rsidRDefault="00090742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51657" w:history="1">
        <w:r w:rsidRPr="00972196">
          <w:rPr>
            <w:rStyle w:val="Hyperlink"/>
          </w:rPr>
          <w:t>3.0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972196">
          <w:rPr>
            <w:rStyle w:val="Hyperlink"/>
          </w:rPr>
          <w:t>VALIDATION PROCESS VERIFICATION 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_Toc230851657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DD11D6B" w14:textId="7F6955C3" w:rsidR="00090742" w:rsidRDefault="0009074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51658" w:history="1">
        <w:r w:rsidRPr="00972196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972196">
          <w:rPr>
            <w:rStyle w:val="Hyperlink"/>
            <w:noProof/>
          </w:rPr>
          <w:t xml:space="preserve">Action Items </w:t>
        </w:r>
        <w:r w:rsidRPr="00972196">
          <w:rPr>
            <w:rStyle w:val="Hyperlink"/>
            <w:noProof/>
            <w:lang w:val="en-GB"/>
          </w:rPr>
          <w:drawing>
            <wp:inline distT="0" distB="0" distL="0" distR="0" wp14:anchorId="27D20E75" wp14:editId="40817858">
              <wp:extent cx="190800" cy="190800"/>
              <wp:effectExtent l="0" t="0" r="0" b="0"/>
              <wp:docPr id="275551059" name="Picture 275551059" descr="Checklist RTL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phic 5" descr="Checklist RTL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800" cy="190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_Toc230851658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6260EC" w14:textId="788ECFE0" w:rsidR="00090742" w:rsidRDefault="0009074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51659" w:history="1">
        <w:r w:rsidRPr="00972196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972196">
          <w:rPr>
            <w:rStyle w:val="Hyperlink"/>
            <w:noProof/>
          </w:rPr>
          <w:t xml:space="preserve">Key Artifact Verification </w:t>
        </w:r>
        <w:r w:rsidRPr="00972196">
          <w:rPr>
            <w:rStyle w:val="Hyperlink"/>
            <w:noProof/>
            <w:lang w:val="en-GB"/>
          </w:rPr>
          <w:drawing>
            <wp:inline distT="0" distB="0" distL="0" distR="0" wp14:anchorId="41F299A4" wp14:editId="12FD01F8">
              <wp:extent cx="190800" cy="190800"/>
              <wp:effectExtent l="0" t="0" r="0" b="0"/>
              <wp:docPr id="187297001" name="Picture 187297001" descr="Checklist RTL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phic 5" descr="Checklist RTL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800" cy="190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_Toc230851659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2D0969" w14:textId="6AB86842" w:rsidR="00090742" w:rsidRDefault="0009074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51660" w:history="1">
        <w:r w:rsidRPr="00972196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972196">
          <w:rPr>
            <w:rStyle w:val="Hyperlink"/>
            <w:noProof/>
          </w:rPr>
          <w:t xml:space="preserve">Record Retention/Metadata Review </w:t>
        </w:r>
        <w:r w:rsidRPr="00972196">
          <w:rPr>
            <w:rStyle w:val="Hyperlink"/>
            <w:noProof/>
            <w:lang w:val="en-GB"/>
          </w:rPr>
          <w:drawing>
            <wp:inline distT="0" distB="0" distL="0" distR="0" wp14:anchorId="0F415552" wp14:editId="5872F68A">
              <wp:extent cx="190800" cy="190800"/>
              <wp:effectExtent l="0" t="0" r="0" b="0"/>
              <wp:docPr id="963590757" name="Picture 963590757" descr="Checklist RTL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phic 5" descr="Checklist RTL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800" cy="190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_Toc230851660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CEEC85" w14:textId="5BAF41D8" w:rsidR="00090742" w:rsidRDefault="0009074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51661" w:history="1">
        <w:r w:rsidRPr="00972196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972196">
          <w:rPr>
            <w:rStyle w:val="Hyperlink"/>
            <w:noProof/>
          </w:rPr>
          <w:t xml:space="preserve">System Inventory Information Review </w:t>
        </w:r>
        <w:r w:rsidRPr="00972196">
          <w:rPr>
            <w:rStyle w:val="Hyperlink"/>
            <w:noProof/>
            <w:lang w:val="en-GB"/>
          </w:rPr>
          <w:drawing>
            <wp:inline distT="0" distB="0" distL="0" distR="0" wp14:anchorId="4D68FE79" wp14:editId="4FF748D7">
              <wp:extent cx="190800" cy="190800"/>
              <wp:effectExtent l="0" t="0" r="0" b="0"/>
              <wp:docPr id="624708014" name="Picture 624708014" descr="Checklist RTL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phic 5" descr="Checklist RTL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800" cy="190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_Toc230851661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5468F5" w14:textId="11CB8E16" w:rsidR="00090742" w:rsidRDefault="0009074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51662" w:history="1">
        <w:r w:rsidRPr="00972196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972196">
          <w:rPr>
            <w:rStyle w:val="Hyperlink"/>
            <w:noProof/>
          </w:rPr>
          <w:t xml:space="preserve">Training Review </w:t>
        </w:r>
        <w:r w:rsidRPr="00972196">
          <w:rPr>
            <w:rStyle w:val="Hyperlink"/>
            <w:noProof/>
            <w:lang w:val="en-GB"/>
          </w:rPr>
          <w:drawing>
            <wp:inline distT="0" distB="0" distL="0" distR="0" wp14:anchorId="5CB234A0" wp14:editId="3B99B3C5">
              <wp:extent cx="190800" cy="190800"/>
              <wp:effectExtent l="0" t="0" r="0" b="0"/>
              <wp:docPr id="1564341791" name="Picture 1564341791" descr="Checklist RTL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phic 5" descr="Checklist RTL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800" cy="190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_Toc230851662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4B5325" w14:textId="044E18CD" w:rsidR="00090742" w:rsidRDefault="0009074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51663" w:history="1">
        <w:r w:rsidRPr="00972196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972196">
          <w:rPr>
            <w:rStyle w:val="Hyperlink"/>
            <w:noProof/>
          </w:rPr>
          <w:t xml:space="preserve">Security Artifact Review </w:t>
        </w:r>
        <w:r w:rsidRPr="00972196">
          <w:rPr>
            <w:rStyle w:val="Hyperlink"/>
            <w:noProof/>
            <w:lang w:val="en-GB"/>
          </w:rPr>
          <w:drawing>
            <wp:inline distT="0" distB="0" distL="0" distR="0" wp14:anchorId="129257A6" wp14:editId="13392EEF">
              <wp:extent cx="190800" cy="190800"/>
              <wp:effectExtent l="0" t="0" r="0" b="0"/>
              <wp:docPr id="1866361351" name="Picture 1866361351" descr="Checklist RTL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phic 5" descr="Checklist RTL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800" cy="190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_Toc230851663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C1B1F8" w14:textId="5DC7E89A" w:rsidR="00090742" w:rsidRDefault="0009074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51664" w:history="1">
        <w:r w:rsidRPr="00972196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972196">
          <w:rPr>
            <w:rStyle w:val="Hyperlink"/>
            <w:noProof/>
          </w:rPr>
          <w:t xml:space="preserve">Access Roster Review (ARR) Completion Evaluation </w:t>
        </w:r>
        <w:r w:rsidRPr="00972196">
          <w:rPr>
            <w:rStyle w:val="Hyperlink"/>
            <w:noProof/>
            <w:lang w:val="en-GB"/>
          </w:rPr>
          <w:drawing>
            <wp:inline distT="0" distB="0" distL="0" distR="0" wp14:anchorId="13CA4013" wp14:editId="5108C3B0">
              <wp:extent cx="190800" cy="190800"/>
              <wp:effectExtent l="0" t="0" r="0" b="0"/>
              <wp:docPr id="418643254" name="Picture 418643254" descr="Checklist RTL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phic 5" descr="Checklist RTL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800" cy="190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_Toc230851664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D556C6" w14:textId="1EE7D792" w:rsidR="00090742" w:rsidRDefault="0009074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51665" w:history="1">
        <w:r w:rsidRPr="00972196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972196">
          <w:rPr>
            <w:rStyle w:val="Hyperlink"/>
            <w:noProof/>
          </w:rPr>
          <w:t xml:space="preserve">Data Integrity Review </w:t>
        </w:r>
        <w:r w:rsidRPr="00972196">
          <w:rPr>
            <w:rStyle w:val="Hyperlink"/>
            <w:noProof/>
            <w:lang w:val="en-GB"/>
          </w:rPr>
          <w:drawing>
            <wp:inline distT="0" distB="0" distL="0" distR="0" wp14:anchorId="584805E9" wp14:editId="5E17A6B7">
              <wp:extent cx="190800" cy="190800"/>
              <wp:effectExtent l="0" t="0" r="0" b="0"/>
              <wp:docPr id="1308624134" name="Picture 1308624134" descr="Checklist RTL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phic 5" descr="Checklist RTL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800" cy="190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_Toc230851665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6EE869" w14:textId="7114997B" w:rsidR="00090742" w:rsidRDefault="00090742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51666" w:history="1">
        <w:r w:rsidRPr="00972196">
          <w:rPr>
            <w:rStyle w:val="Hyperlink"/>
          </w:rPr>
          <w:t>4.0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972196">
          <w:rPr>
            <w:rStyle w:val="Hyperlink"/>
          </w:rPr>
          <w:t>CORRECTIVE ACTIONS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_Toc230851666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8D6CEFF" w14:textId="45932743" w:rsidR="00090742" w:rsidRDefault="00090742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51667" w:history="1">
        <w:r w:rsidRPr="00972196">
          <w:rPr>
            <w:rStyle w:val="Hyperlink"/>
          </w:rPr>
          <w:t>5.0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972196">
          <w:rPr>
            <w:rStyle w:val="Hyperlink"/>
          </w:rPr>
          <w:t xml:space="preserve">VALIDATION CONCLUSION STATEMENT </w:t>
        </w:r>
        <w:r w:rsidRPr="00972196">
          <w:rPr>
            <w:rStyle w:val="Hyperlink"/>
            <w:lang w:val="en-GB"/>
          </w:rPr>
          <w:drawing>
            <wp:inline distT="0" distB="0" distL="0" distR="0" wp14:anchorId="4C63A9F9" wp14:editId="267C9A16">
              <wp:extent cx="190800" cy="190800"/>
              <wp:effectExtent l="0" t="0" r="0" b="0"/>
              <wp:docPr id="338803344" name="Picture 338803344" descr="Checklist RTL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phic 5" descr="Checklist RTL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800" cy="190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_Toc230851667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3CFF815" w14:textId="36E17A41" w:rsidR="00090742" w:rsidRDefault="00090742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51668" w:history="1">
        <w:r w:rsidRPr="00972196">
          <w:rPr>
            <w:rStyle w:val="Hyperlink"/>
          </w:rPr>
          <w:t>REVISION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_Toc230851668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E3C10E1" w14:textId="1C6D299A" w:rsidR="00BE46F9" w:rsidRDefault="00AA1B1F" w:rsidP="003A44C5">
      <w:pPr>
        <w:spacing w:before="0" w:after="0"/>
        <w:rPr>
          <w:rFonts w:eastAsia="Times New Roman" w:cs="Times New Roman"/>
          <w:noProof/>
          <w:szCs w:val="20"/>
        </w:rPr>
      </w:pPr>
      <w:r>
        <w:rPr>
          <w:rFonts w:eastAsia="Times New Roman" w:cs="Times New Roman"/>
          <w:noProof/>
          <w:szCs w:val="20"/>
        </w:rPr>
        <w:fldChar w:fldCharType="end"/>
      </w:r>
    </w:p>
    <w:p w14:paraId="37BAA964" w14:textId="77777777" w:rsidR="001E1750" w:rsidRDefault="001E1750">
      <w:pPr>
        <w:spacing w:before="0" w:after="0"/>
        <w:rPr>
          <w:rFonts w:eastAsia="Times New Roman" w:cs="Segoe UI"/>
          <w:b/>
          <w:bCs/>
          <w:kern w:val="32"/>
          <w:sz w:val="24"/>
          <w14:ligatures w14:val="none"/>
        </w:rPr>
      </w:pPr>
      <w:bookmarkStart w:id="8" w:name="_Toc216350769"/>
      <w:bookmarkStart w:id="9" w:name="_Toc221022515"/>
      <w:bookmarkStart w:id="10" w:name="_Toc116900994"/>
      <w:bookmarkStart w:id="11" w:name="_Toc286994235"/>
      <w:bookmarkStart w:id="12" w:name="_Toc286994308"/>
      <w:bookmarkStart w:id="13" w:name="_Toc286997176"/>
      <w:bookmarkStart w:id="14" w:name="_Toc287520442"/>
      <w:r>
        <w:br w:type="page"/>
      </w:r>
    </w:p>
    <w:p w14:paraId="4EC15866" w14:textId="77777777" w:rsidR="00EF46D8" w:rsidRDefault="00AE09E2" w:rsidP="00AE09E2">
      <w:pPr>
        <w:pStyle w:val="H1-QS"/>
      </w:pPr>
      <w:bookmarkStart w:id="15" w:name="_Toc230851652"/>
      <w:r w:rsidRPr="00AE09E2">
        <w:lastRenderedPageBreak/>
        <w:t>INTRODUCTION</w:t>
      </w:r>
      <w:bookmarkEnd w:id="15"/>
      <w:r w:rsidR="00DE470F">
        <w:t xml:space="preserve"> </w:t>
      </w:r>
      <w:bookmarkStart w:id="16" w:name="_Toc216350770"/>
      <w:bookmarkStart w:id="17" w:name="_Toc221022516"/>
      <w:bookmarkEnd w:id="8"/>
      <w:bookmarkEnd w:id="9"/>
      <w:r w:rsidR="00320357">
        <w:t xml:space="preserve"> </w:t>
      </w:r>
      <w:bookmarkEnd w:id="16"/>
      <w:bookmarkEnd w:id="17"/>
    </w:p>
    <w:p w14:paraId="54887B6A" w14:textId="4AF2AA68" w:rsidR="00DA54A9" w:rsidRDefault="00037949" w:rsidP="00EF46D8">
      <w:pPr>
        <w:pStyle w:val="BodyTxtInstructions"/>
      </w:pPr>
      <w:r w:rsidRPr="00F64E3C">
        <w:rPr>
          <w:noProof/>
          <w:lang w:val="en-GB"/>
        </w:rPr>
        <w:drawing>
          <wp:inline distT="0" distB="0" distL="0" distR="0" wp14:anchorId="31E56310" wp14:editId="4816300F">
            <wp:extent cx="190800" cy="190800"/>
            <wp:effectExtent l="0" t="0" r="0" b="0"/>
            <wp:docPr id="311690420" name="Picture 311690420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F55" w:rsidRPr="00D00F55">
        <w:rPr>
          <w:color w:val="FF0000"/>
        </w:rPr>
        <w:t xml:space="preserve"> </w:t>
      </w:r>
      <w:r w:rsidR="00D00F55" w:rsidRPr="00EA7B44">
        <w:t xml:space="preserve">If IT CAPA </w:t>
      </w:r>
      <w:r w:rsidR="00D2250A" w:rsidRPr="00EA7B44">
        <w:t>is not utilized for tracking the periodic review, include the periodic review frequency in</w:t>
      </w:r>
      <w:r w:rsidR="00D00F55" w:rsidRPr="00EA7B44">
        <w:t xml:space="preserve"> this section</w:t>
      </w:r>
      <w:r w:rsidR="0060660A">
        <w:t>.</w:t>
      </w:r>
      <w:r w:rsidR="00D00F55" w:rsidRPr="00EA7B44">
        <w:t xml:space="preserve"> </w:t>
      </w:r>
    </w:p>
    <w:p w14:paraId="5E83338D" w14:textId="33944A86" w:rsidR="00471F42" w:rsidRDefault="00471F42" w:rsidP="00DB46FD">
      <w:pPr>
        <w:pStyle w:val="BodyTxt-QS"/>
      </w:pPr>
      <w:r>
        <w:t xml:space="preserve">This report </w:t>
      </w:r>
      <w:r w:rsidRPr="00DB46FD">
        <w:t>summarizes</w:t>
      </w:r>
      <w:r>
        <w:t xml:space="preserve"> the results of the periodic review activities for </w:t>
      </w:r>
      <w:r w:rsidR="00134A87">
        <w:t>&lt;</w:t>
      </w:r>
      <w:r>
        <w:t>System Name</w:t>
      </w:r>
      <w:r w:rsidR="00134A87">
        <w:t>&gt;</w:t>
      </w:r>
      <w:r>
        <w:t>.</w:t>
      </w:r>
    </w:p>
    <w:p w14:paraId="2C029D35" w14:textId="61D524FA" w:rsidR="00471F42" w:rsidRDefault="00471F42" w:rsidP="00471F42">
      <w:pPr>
        <w:pStyle w:val="BodyTxt-Bullet-QS"/>
      </w:pPr>
      <w:r>
        <w:t>Review Period Begins:</w:t>
      </w:r>
      <w:r w:rsidR="001A7549">
        <w:t xml:space="preserve"> </w:t>
      </w:r>
      <w:r w:rsidR="00D4384E">
        <w:t>&lt;DD MMM YYYY&gt;</w:t>
      </w:r>
    </w:p>
    <w:p w14:paraId="0BDACE90" w14:textId="3F24F218" w:rsidR="0043642F" w:rsidRPr="00815B38" w:rsidRDefault="00471F42" w:rsidP="00F305F3">
      <w:pPr>
        <w:pStyle w:val="BodyTxt-Bullet-QS"/>
      </w:pPr>
      <w:r>
        <w:t>Review Period Ends:</w:t>
      </w:r>
      <w:r w:rsidR="00D4384E">
        <w:t xml:space="preserve"> &lt;DD MMM YYYY&gt;</w:t>
      </w:r>
    </w:p>
    <w:p w14:paraId="729A53A3" w14:textId="77777777" w:rsidR="00EF46D8" w:rsidRDefault="00523C7C" w:rsidP="00523C7C">
      <w:pPr>
        <w:pStyle w:val="H1-QS"/>
      </w:pPr>
      <w:bookmarkStart w:id="18" w:name="_Toc230851653"/>
      <w:bookmarkStart w:id="19" w:name="_Hlk67570479"/>
      <w:bookmarkStart w:id="20" w:name="_Hlk68090339"/>
      <w:r w:rsidRPr="00523C7C">
        <w:t>SERVICE MANAGEMENT MONITORING SUMMARY</w:t>
      </w:r>
      <w:bookmarkEnd w:id="18"/>
      <w:r w:rsidR="0010118D">
        <w:t xml:space="preserve"> </w:t>
      </w:r>
    </w:p>
    <w:p w14:paraId="1D9A8E73" w14:textId="52F2E2C6" w:rsidR="0010118D" w:rsidRDefault="00D65D06" w:rsidP="00EF46D8">
      <w:pPr>
        <w:pStyle w:val="BodyTxtInstructions"/>
      </w:pPr>
      <w:r w:rsidRPr="00F64E3C">
        <w:rPr>
          <w:noProof/>
        </w:rPr>
        <w:drawing>
          <wp:inline distT="0" distB="0" distL="0" distR="0" wp14:anchorId="7B6ED0DF" wp14:editId="655006FA">
            <wp:extent cx="192024" cy="192024"/>
            <wp:effectExtent l="0" t="0" r="0" b="0"/>
            <wp:docPr id="9692133" name="Picture 9692133" descr="Brain in 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Graphic 56" descr="Brain in hea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F24">
        <w:t xml:space="preserve"> </w:t>
      </w:r>
      <w:r w:rsidR="00E97F24" w:rsidRPr="00EA7B44">
        <w:t>Delete this section if scope of periodic review is limited to VPV</w:t>
      </w:r>
      <w:r w:rsidR="0060660A">
        <w:t>.</w:t>
      </w:r>
    </w:p>
    <w:p w14:paraId="4D5786FA" w14:textId="08B9C5C3" w:rsidR="0010118D" w:rsidRDefault="00BE6A85" w:rsidP="00BE6A85">
      <w:pPr>
        <w:pStyle w:val="H2-QS"/>
      </w:pPr>
      <w:bookmarkStart w:id="21" w:name="_Toc230851654"/>
      <w:r w:rsidRPr="00BE6A85">
        <w:t>Incidents</w:t>
      </w:r>
      <w:r w:rsidR="0010118D">
        <w:t xml:space="preserve"> </w:t>
      </w:r>
      <w:r w:rsidR="00037949" w:rsidRPr="00F64E3C">
        <w:rPr>
          <w:noProof/>
          <w:lang w:val="en-GB"/>
        </w:rPr>
        <w:drawing>
          <wp:inline distT="0" distB="0" distL="0" distR="0" wp14:anchorId="59E48568" wp14:editId="2EDED022">
            <wp:extent cx="190800" cy="190800"/>
            <wp:effectExtent l="0" t="0" r="0" b="0"/>
            <wp:docPr id="900636904" name="Picture 900636904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tbl>
      <w:tblPr>
        <w:tblStyle w:val="TableGrid"/>
        <w:tblW w:w="460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5"/>
        <w:gridCol w:w="1825"/>
        <w:gridCol w:w="4007"/>
      </w:tblGrid>
      <w:tr w:rsidR="004243EC" w:rsidRPr="00F25230" w14:paraId="6F5E5C7F" w14:textId="77777777" w:rsidTr="005D1A45">
        <w:trPr>
          <w:trHeight w:val="279"/>
          <w:tblHeader/>
          <w:jc w:val="center"/>
        </w:trPr>
        <w:tc>
          <w:tcPr>
            <w:tcW w:w="410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3E1868B5" w14:textId="687E1E97" w:rsidR="004243EC" w:rsidRPr="001141F4" w:rsidRDefault="00182CCF" w:rsidP="0080106F">
            <w:pPr>
              <w:pStyle w:val="TableHeader-QS"/>
            </w:pPr>
            <w:r w:rsidRPr="00182CCF">
              <w:t>Incidents Evaluation</w:t>
            </w:r>
          </w:p>
        </w:tc>
        <w:tc>
          <w:tcPr>
            <w:tcW w:w="182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4975BF58" w14:textId="69B056EF" w:rsidR="004243EC" w:rsidRPr="001141F4" w:rsidRDefault="00DC57DF" w:rsidP="0080106F">
            <w:pPr>
              <w:pStyle w:val="TableHeader-QS"/>
            </w:pPr>
            <w:r>
              <w:t>Response</w:t>
            </w:r>
            <w:r w:rsidR="00AA1D24">
              <w:t xml:space="preserve"> (Yes/No or N/A)</w:t>
            </w:r>
          </w:p>
        </w:tc>
        <w:tc>
          <w:tcPr>
            <w:tcW w:w="4007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453A79C5" w14:textId="2D94D9AC" w:rsidR="004243EC" w:rsidRPr="0038089A" w:rsidRDefault="00B404D0" w:rsidP="0080106F">
            <w:pPr>
              <w:pStyle w:val="TableHeader-QS"/>
            </w:pPr>
            <w:r>
              <w:t>Additional details</w:t>
            </w:r>
            <w:r w:rsidR="000312AF">
              <w:t xml:space="preserve"> or N/A</w:t>
            </w:r>
          </w:p>
        </w:tc>
      </w:tr>
      <w:tr w:rsidR="00683FF4" w:rsidRPr="00F25230" w14:paraId="29B4BF63" w14:textId="77777777" w:rsidTr="005D1A45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120F5D7D" w14:textId="06915261" w:rsidR="00683FF4" w:rsidRPr="001141F4" w:rsidRDefault="00683FF4" w:rsidP="00683FF4">
            <w:pPr>
              <w:pStyle w:val="TableTxt-QS"/>
            </w:pPr>
            <w:r w:rsidRPr="00026920">
              <w:t xml:space="preserve">Are there any specific </w:t>
            </w:r>
            <w:r w:rsidRPr="00907E28">
              <w:t>trends or patterns</w:t>
            </w:r>
            <w:r w:rsidRPr="00026920">
              <w:t xml:space="preserve"> in the type/volume of incidents?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728246DE" w14:textId="38CB22CD" w:rsidR="00683FF4" w:rsidRPr="001141F4" w:rsidRDefault="00683FF4" w:rsidP="00683FF4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0AE5B746" w14:textId="6876E65F" w:rsidR="00683FF4" w:rsidRPr="00D433D0" w:rsidRDefault="00E76417" w:rsidP="00683FF4">
            <w:pPr>
              <w:pStyle w:val="TableTxt-QS"/>
              <w:rPr>
                <w:i/>
                <w:iCs/>
                <w:color w:val="C00000"/>
              </w:rPr>
            </w:pPr>
            <w:r w:rsidRPr="00D433D0">
              <w:rPr>
                <w:i/>
                <w:iCs/>
                <w:color w:val="C00000"/>
              </w:rPr>
              <w:t>If yes, provide details</w:t>
            </w:r>
          </w:p>
        </w:tc>
      </w:tr>
      <w:tr w:rsidR="00EB3AE4" w:rsidRPr="00F25230" w14:paraId="2A4A7712" w14:textId="77777777" w:rsidTr="005D1A45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55F29F94" w14:textId="10120884" w:rsidR="00EB3AE4" w:rsidRDefault="00EB3AE4" w:rsidP="00EB3AE4">
            <w:pPr>
              <w:pStyle w:val="TableTxt-QS"/>
            </w:pPr>
            <w:r w:rsidRPr="00026920">
              <w:t>Were incidents classified/categorized incorrectly or inconsistently?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57E0DF82" w14:textId="47429917" w:rsidR="00EB3AE4" w:rsidRPr="009C3D43" w:rsidRDefault="00EB3AE4" w:rsidP="00EB3AE4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68EB69E5" w14:textId="2A9A638F" w:rsidR="00EB3AE4" w:rsidRPr="00D433D0" w:rsidRDefault="009532E5" w:rsidP="00EB3AE4">
            <w:pPr>
              <w:pStyle w:val="TableTxt-QS"/>
              <w:rPr>
                <w:color w:val="C00000"/>
              </w:rPr>
            </w:pPr>
            <w:r w:rsidRPr="00D433D0">
              <w:rPr>
                <w:i/>
                <w:iCs/>
                <w:color w:val="C00000"/>
              </w:rPr>
              <w:t>If yes, provide details</w:t>
            </w:r>
          </w:p>
        </w:tc>
      </w:tr>
      <w:tr w:rsidR="00EB3AE4" w:rsidRPr="00F25230" w14:paraId="0CA28687" w14:textId="77777777" w:rsidTr="005D1A45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4B127F71" w14:textId="1EDD690D" w:rsidR="00EB3AE4" w:rsidRDefault="00EB3AE4" w:rsidP="00EB3AE4">
            <w:pPr>
              <w:pStyle w:val="TableTxt-QS"/>
            </w:pPr>
            <w:r w:rsidRPr="00026920">
              <w:t>Was there a trend in the number of incidents resulting in unplanned downtime?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1FB00212" w14:textId="1C280B34" w:rsidR="00EB3AE4" w:rsidRPr="009C3D43" w:rsidRDefault="00EB3AE4" w:rsidP="00EB3AE4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3E4C3538" w14:textId="7FEA2DDA" w:rsidR="00EB3AE4" w:rsidRPr="00D433D0" w:rsidRDefault="009532E5" w:rsidP="00EB3AE4">
            <w:pPr>
              <w:pStyle w:val="TableTxt-QS"/>
              <w:rPr>
                <w:color w:val="C00000"/>
              </w:rPr>
            </w:pPr>
            <w:r w:rsidRPr="00D433D0">
              <w:rPr>
                <w:i/>
                <w:iCs/>
                <w:color w:val="C00000"/>
              </w:rPr>
              <w:t>If yes, provide details</w:t>
            </w:r>
          </w:p>
        </w:tc>
      </w:tr>
      <w:tr w:rsidR="00EB3AE4" w:rsidRPr="00F25230" w14:paraId="63044FCC" w14:textId="77777777" w:rsidTr="005D1A45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411C7F3B" w14:textId="2F13DAEF" w:rsidR="00EB3AE4" w:rsidRDefault="00EB3AE4" w:rsidP="00EB3AE4">
            <w:pPr>
              <w:pStyle w:val="TableTxt-QS"/>
            </w:pPr>
            <w:r w:rsidRPr="00026920">
              <w:t> Is there any evidence of unresolved performance issues?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7D49D458" w14:textId="09F87834" w:rsidR="00EB3AE4" w:rsidRPr="009C3D43" w:rsidRDefault="00EB3AE4" w:rsidP="00EB3AE4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146432FA" w14:textId="55EDFA48" w:rsidR="00EB3AE4" w:rsidRPr="00D433D0" w:rsidRDefault="009532E5" w:rsidP="00EB3AE4">
            <w:pPr>
              <w:pStyle w:val="TableTxt-QS"/>
              <w:rPr>
                <w:color w:val="C00000"/>
              </w:rPr>
            </w:pPr>
            <w:r w:rsidRPr="00D433D0">
              <w:rPr>
                <w:i/>
                <w:iCs/>
                <w:color w:val="C00000"/>
              </w:rPr>
              <w:t>If yes, provide details</w:t>
            </w:r>
          </w:p>
        </w:tc>
      </w:tr>
      <w:tr w:rsidR="00EB3AE4" w:rsidRPr="00F25230" w14:paraId="77EB4E03" w14:textId="77777777" w:rsidTr="005D1A45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76953A9A" w14:textId="27C2DA0B" w:rsidR="00EB3AE4" w:rsidRDefault="00EB3AE4" w:rsidP="00EB3AE4">
            <w:pPr>
              <w:pStyle w:val="TableTxt-QS"/>
            </w:pPr>
            <w:r w:rsidRPr="00026920">
              <w:t>Were there any Priority 1 (P1) incidents during the review period?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55F6210D" w14:textId="138254B6" w:rsidR="00EB3AE4" w:rsidRPr="009C3D43" w:rsidRDefault="00EB3AE4" w:rsidP="00EB3AE4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12" w:space="0" w:color="auto"/>
            </w:tcBorders>
          </w:tcPr>
          <w:p w14:paraId="5E5EDA58" w14:textId="25A78030" w:rsidR="00EB3AE4" w:rsidRPr="00D433D0" w:rsidRDefault="009532E5" w:rsidP="00EB3AE4">
            <w:pPr>
              <w:pStyle w:val="TableTxt-QS"/>
              <w:rPr>
                <w:color w:val="C00000"/>
              </w:rPr>
            </w:pPr>
            <w:r w:rsidRPr="00D433D0">
              <w:rPr>
                <w:i/>
                <w:iCs/>
                <w:color w:val="C00000"/>
              </w:rPr>
              <w:t>If yes, provide details</w:t>
            </w:r>
          </w:p>
        </w:tc>
      </w:tr>
    </w:tbl>
    <w:p w14:paraId="0FFCEB83" w14:textId="7B7DD879" w:rsidR="00F75380" w:rsidRDefault="008D5D97" w:rsidP="008D5D97">
      <w:pPr>
        <w:pStyle w:val="H2-QS"/>
      </w:pPr>
      <w:bookmarkStart w:id="22" w:name="_Toc230851655"/>
      <w:r w:rsidRPr="008D5D97">
        <w:t>Problems</w:t>
      </w:r>
      <w:r w:rsidR="00F75380">
        <w:t xml:space="preserve"> </w:t>
      </w:r>
      <w:r w:rsidR="00037949" w:rsidRPr="00F64E3C">
        <w:rPr>
          <w:noProof/>
          <w:lang w:val="en-GB"/>
        </w:rPr>
        <w:drawing>
          <wp:inline distT="0" distB="0" distL="0" distR="0" wp14:anchorId="25E69C2F" wp14:editId="1B02853A">
            <wp:extent cx="190800" cy="190800"/>
            <wp:effectExtent l="0" t="0" r="0" b="0"/>
            <wp:docPr id="1485639530" name="Picture 1485639530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tbl>
      <w:tblPr>
        <w:tblStyle w:val="TableGrid"/>
        <w:tblW w:w="460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5"/>
        <w:gridCol w:w="1825"/>
        <w:gridCol w:w="4007"/>
      </w:tblGrid>
      <w:tr w:rsidR="004574C3" w:rsidRPr="00F25230" w14:paraId="20EA8B30" w14:textId="77777777" w:rsidTr="00F1014B">
        <w:trPr>
          <w:trHeight w:val="279"/>
          <w:tblHeader/>
          <w:jc w:val="center"/>
        </w:trPr>
        <w:tc>
          <w:tcPr>
            <w:tcW w:w="410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4DB15A1E" w14:textId="1F14C4A7" w:rsidR="004574C3" w:rsidRPr="001141F4" w:rsidRDefault="004574C3" w:rsidP="004574C3">
            <w:pPr>
              <w:pStyle w:val="TableHeader-QS"/>
            </w:pPr>
            <w:r w:rsidRPr="00C33D69">
              <w:t>Problems Evaluation</w:t>
            </w:r>
          </w:p>
        </w:tc>
        <w:tc>
          <w:tcPr>
            <w:tcW w:w="182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27DB1EAC" w14:textId="4F426262" w:rsidR="004574C3" w:rsidRPr="001141F4" w:rsidRDefault="004574C3" w:rsidP="004574C3">
            <w:pPr>
              <w:pStyle w:val="TableHeader-QS"/>
            </w:pPr>
            <w:r>
              <w:t>Response (Yes/No or N/A)</w:t>
            </w:r>
          </w:p>
        </w:tc>
        <w:tc>
          <w:tcPr>
            <w:tcW w:w="4007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1C3463EF" w14:textId="66B0EEED" w:rsidR="004574C3" w:rsidRPr="0038089A" w:rsidRDefault="004574C3" w:rsidP="004574C3">
            <w:pPr>
              <w:pStyle w:val="TableHeader-QS"/>
            </w:pPr>
            <w:r>
              <w:t>Additional details or N/A</w:t>
            </w:r>
          </w:p>
        </w:tc>
      </w:tr>
      <w:tr w:rsidR="00405384" w:rsidRPr="00F25230" w14:paraId="1CB14DCA" w14:textId="77777777" w:rsidTr="00F1014B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60EA6F3A" w14:textId="6C311D79" w:rsidR="00405384" w:rsidRPr="001141F4" w:rsidRDefault="00405384" w:rsidP="00405384">
            <w:pPr>
              <w:pStyle w:val="TableTxt-QS"/>
            </w:pPr>
            <w:r w:rsidRPr="00026920">
              <w:t xml:space="preserve">Is a list of the </w:t>
            </w:r>
            <w:r>
              <w:t>c</w:t>
            </w:r>
            <w:r w:rsidRPr="00026920">
              <w:t xml:space="preserve">omputer </w:t>
            </w:r>
            <w:r>
              <w:t>s</w:t>
            </w:r>
            <w:r w:rsidRPr="00026920">
              <w:t xml:space="preserve">ystem’s </w:t>
            </w:r>
            <w:r w:rsidRPr="00907E28">
              <w:t>known errors</w:t>
            </w:r>
            <w:r w:rsidRPr="00026920">
              <w:t xml:space="preserve"> maintained?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1CB9E627" w14:textId="72A27A01" w:rsidR="00405384" w:rsidRPr="001141F4" w:rsidRDefault="00405384" w:rsidP="00405384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22BF3718" w14:textId="15B6C8A3" w:rsidR="00405384" w:rsidRPr="00553EC7" w:rsidRDefault="00467E57" w:rsidP="00405384">
            <w:pPr>
              <w:pStyle w:val="TableTxt-QS"/>
              <w:rPr>
                <w:color w:val="C00000"/>
              </w:rPr>
            </w:pPr>
            <w:r w:rsidRPr="00553EC7">
              <w:rPr>
                <w:i/>
                <w:iCs/>
                <w:color w:val="C00000"/>
              </w:rPr>
              <w:t>If yes, provide details</w:t>
            </w:r>
          </w:p>
        </w:tc>
      </w:tr>
      <w:tr w:rsidR="00405384" w:rsidRPr="00F25230" w14:paraId="573E94FD" w14:textId="77777777" w:rsidTr="00F1014B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59020F74" w14:textId="07B523BA" w:rsidR="00405384" w:rsidRDefault="00405384" w:rsidP="00405384">
            <w:pPr>
              <w:pStyle w:val="TableTxt-QS"/>
            </w:pPr>
            <w:r w:rsidRPr="00026920">
              <w:t>For the problems identified during the review period, were the root cause investigations completed in a timely manner (in alignment with the Service Level Agreements defined in ServiceNow)? 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3F17C383" w14:textId="77777777" w:rsidR="00405384" w:rsidRPr="009C3D43" w:rsidRDefault="00405384" w:rsidP="00405384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0DB4416C" w14:textId="09DC3EBE" w:rsidR="00405384" w:rsidRPr="00553EC7" w:rsidRDefault="000E0A6E" w:rsidP="00405384">
            <w:pPr>
              <w:pStyle w:val="TableTxt-QS"/>
              <w:rPr>
                <w:color w:val="C00000"/>
              </w:rPr>
            </w:pPr>
            <w:r w:rsidRPr="00553EC7">
              <w:rPr>
                <w:i/>
                <w:iCs/>
                <w:color w:val="C00000"/>
              </w:rPr>
              <w:t>If no, provide details</w:t>
            </w:r>
          </w:p>
        </w:tc>
      </w:tr>
      <w:tr w:rsidR="00405384" w:rsidRPr="00F25230" w14:paraId="3BEBB914" w14:textId="77777777" w:rsidTr="00F1014B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16E69610" w14:textId="6A870B29" w:rsidR="00405384" w:rsidRDefault="00405384" w:rsidP="00405384">
            <w:pPr>
              <w:pStyle w:val="TableTxt-QS"/>
            </w:pPr>
            <w:r w:rsidRPr="00026920">
              <w:lastRenderedPageBreak/>
              <w:t>During the review period, was there evidence that a previously completed root cause analysis was not correct, or that the associated countermeasures were not effective?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2717A9B9" w14:textId="77777777" w:rsidR="00405384" w:rsidRPr="009C3D43" w:rsidRDefault="00405384" w:rsidP="00405384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51D6E3BD" w14:textId="04001C8A" w:rsidR="00405384" w:rsidRPr="009C3D43" w:rsidRDefault="00BD2D13" w:rsidP="00405384">
            <w:pPr>
              <w:pStyle w:val="TableTxt-QS"/>
            </w:pPr>
            <w:r w:rsidRPr="00553EC7">
              <w:rPr>
                <w:i/>
                <w:iCs/>
                <w:color w:val="C00000"/>
              </w:rPr>
              <w:t>If yes, provide details</w:t>
            </w:r>
          </w:p>
        </w:tc>
      </w:tr>
    </w:tbl>
    <w:p w14:paraId="0B8FB88B" w14:textId="61DA9F57" w:rsidR="00F75380" w:rsidRDefault="00DB27C4" w:rsidP="00F75380">
      <w:pPr>
        <w:pStyle w:val="H2-QS"/>
      </w:pPr>
      <w:bookmarkStart w:id="23" w:name="_Toc222946283"/>
      <w:bookmarkStart w:id="24" w:name="_Toc230851656"/>
      <w:r>
        <w:rPr>
          <w:rFonts w:asciiTheme="minorHAnsi" w:hAnsiTheme="minorHAnsi" w:cstheme="minorHAnsi"/>
        </w:rPr>
        <w:t>Changes</w:t>
      </w:r>
      <w:bookmarkEnd w:id="23"/>
      <w:bookmarkEnd w:id="24"/>
      <w:r w:rsidR="00F75380">
        <w:t xml:space="preserve"> </w:t>
      </w:r>
    </w:p>
    <w:p w14:paraId="44E435F4" w14:textId="67E441C6" w:rsidR="00F75380" w:rsidRPr="007248C3" w:rsidRDefault="007248C3" w:rsidP="007248C3">
      <w:pPr>
        <w:pStyle w:val="L2-Step-QS"/>
        <w:rPr>
          <w:b/>
          <w:bCs w:val="0"/>
        </w:rPr>
      </w:pPr>
      <w:r w:rsidRPr="007248C3">
        <w:rPr>
          <w:b/>
          <w:bCs w:val="0"/>
        </w:rPr>
        <w:t>All Changes</w:t>
      </w:r>
      <w:r w:rsidR="00F75380" w:rsidRPr="007248C3">
        <w:rPr>
          <w:b/>
          <w:bCs w:val="0"/>
        </w:rPr>
        <w:t xml:space="preserve"> </w:t>
      </w:r>
      <w:r w:rsidR="00037949" w:rsidRPr="00F64E3C">
        <w:rPr>
          <w:noProof/>
          <w:lang w:val="en-GB"/>
        </w:rPr>
        <w:drawing>
          <wp:inline distT="0" distB="0" distL="0" distR="0" wp14:anchorId="3ABC4862" wp14:editId="6431B051">
            <wp:extent cx="190800" cy="190800"/>
            <wp:effectExtent l="0" t="0" r="0" b="0"/>
            <wp:docPr id="1550314327" name="Picture 1550314327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460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5"/>
        <w:gridCol w:w="1825"/>
        <w:gridCol w:w="4007"/>
      </w:tblGrid>
      <w:tr w:rsidR="004574C3" w:rsidRPr="00F25230" w14:paraId="58970341" w14:textId="77777777" w:rsidTr="00125501">
        <w:trPr>
          <w:trHeight w:val="279"/>
          <w:tblHeader/>
          <w:jc w:val="center"/>
        </w:trPr>
        <w:tc>
          <w:tcPr>
            <w:tcW w:w="410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7291FCD0" w14:textId="2A03FA1D" w:rsidR="004574C3" w:rsidRPr="001141F4" w:rsidRDefault="004574C3" w:rsidP="004574C3">
            <w:pPr>
              <w:pStyle w:val="TableHeader-QS"/>
            </w:pPr>
            <w:r w:rsidRPr="00025574">
              <w:t>Evaluation of All Changes</w:t>
            </w:r>
          </w:p>
        </w:tc>
        <w:tc>
          <w:tcPr>
            <w:tcW w:w="182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659CB12B" w14:textId="4EA78CA4" w:rsidR="004574C3" w:rsidRPr="001141F4" w:rsidRDefault="004574C3" w:rsidP="004574C3">
            <w:pPr>
              <w:pStyle w:val="TableHeader-QS"/>
            </w:pPr>
            <w:r>
              <w:t>Response (Yes/No or N/A)</w:t>
            </w:r>
          </w:p>
        </w:tc>
        <w:tc>
          <w:tcPr>
            <w:tcW w:w="4007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4745B755" w14:textId="6D1187F2" w:rsidR="004574C3" w:rsidRPr="0038089A" w:rsidRDefault="004574C3" w:rsidP="004574C3">
            <w:pPr>
              <w:pStyle w:val="TableHeader-QS"/>
            </w:pPr>
            <w:r>
              <w:t>Additional details or N/A</w:t>
            </w:r>
          </w:p>
        </w:tc>
      </w:tr>
      <w:tr w:rsidR="00D979F1" w:rsidRPr="00F25230" w14:paraId="0F886FB4" w14:textId="77777777" w:rsidTr="00125501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3464CA7A" w14:textId="7C192810" w:rsidR="00D979F1" w:rsidRPr="001141F4" w:rsidRDefault="00D979F1" w:rsidP="002B29D3">
            <w:pPr>
              <w:pStyle w:val="TableTxt-QS"/>
            </w:pPr>
            <w:r w:rsidRPr="00026920">
              <w:t xml:space="preserve">Are changes being closed in accordance with </w:t>
            </w:r>
            <w:r w:rsidR="006868EA" w:rsidRPr="0042578F">
              <w:rPr>
                <w:i/>
                <w:iCs/>
              </w:rPr>
              <w:t>GSOP-1201.1-TL.10</w:t>
            </w:r>
            <w:r w:rsidR="00B63043" w:rsidRPr="0042578F">
              <w:rPr>
                <w:i/>
                <w:iCs/>
              </w:rPr>
              <w:t>,</w:t>
            </w:r>
            <w:r w:rsidR="006868EA" w:rsidRPr="0042578F">
              <w:rPr>
                <w:i/>
                <w:iCs/>
              </w:rPr>
              <w:t xml:space="preserve"> Computer System Change Management</w:t>
            </w:r>
            <w:r w:rsidRPr="00B836E6">
              <w:t>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19B87972" w14:textId="77777777" w:rsidR="00D979F1" w:rsidRPr="001141F4" w:rsidRDefault="00D979F1" w:rsidP="00D979F1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5517DD0F" w14:textId="0A79B57F" w:rsidR="00D979F1" w:rsidRPr="008C05C0" w:rsidRDefault="00E7777A" w:rsidP="00D979F1">
            <w:pPr>
              <w:pStyle w:val="TableTxt-QS"/>
              <w:rPr>
                <w:color w:val="C00000"/>
              </w:rPr>
            </w:pPr>
            <w:r w:rsidRPr="008C05C0">
              <w:rPr>
                <w:i/>
                <w:iCs/>
                <w:color w:val="C00000"/>
              </w:rPr>
              <w:t>If no, provide details</w:t>
            </w:r>
          </w:p>
        </w:tc>
      </w:tr>
      <w:tr w:rsidR="00D979F1" w:rsidRPr="00F25230" w14:paraId="2EEEF88D" w14:textId="77777777" w:rsidTr="00125501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00320B69" w14:textId="629B3EA6" w:rsidR="00D979F1" w:rsidRDefault="00D979F1" w:rsidP="00D979F1">
            <w:pPr>
              <w:pStyle w:val="TableTxt-QS"/>
            </w:pPr>
            <w:r w:rsidRPr="00B836E6">
              <w:t>Are open changes still valid and should continue?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1AEC6568" w14:textId="77777777" w:rsidR="00D979F1" w:rsidRPr="009C3D43" w:rsidRDefault="00D979F1" w:rsidP="00D979F1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79FB0B57" w14:textId="01DF27F4" w:rsidR="00D979F1" w:rsidRPr="008C05C0" w:rsidRDefault="009B0CD1" w:rsidP="00D979F1">
            <w:pPr>
              <w:pStyle w:val="TableTxt-QS"/>
              <w:rPr>
                <w:color w:val="C00000"/>
              </w:rPr>
            </w:pPr>
            <w:r w:rsidRPr="008C05C0">
              <w:rPr>
                <w:i/>
                <w:iCs/>
                <w:color w:val="C00000"/>
              </w:rPr>
              <w:t>If no, provide details</w:t>
            </w:r>
          </w:p>
        </w:tc>
      </w:tr>
      <w:tr w:rsidR="00D979F1" w:rsidRPr="00F25230" w14:paraId="6FA7DA06" w14:textId="77777777" w:rsidTr="00125501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20C1FB16" w14:textId="5696DDAD" w:rsidR="00D979F1" w:rsidRDefault="00D979F1" w:rsidP="00D979F1">
            <w:pPr>
              <w:pStyle w:val="TableTxt-QS"/>
            </w:pPr>
            <w:r w:rsidRPr="00B836E6">
              <w:t>Do any changes open beyond 12 months pose a system or validation risk?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4CCA47DE" w14:textId="77777777" w:rsidR="00D979F1" w:rsidRPr="009C3D43" w:rsidRDefault="00D979F1" w:rsidP="00D979F1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0733F76E" w14:textId="690C799B" w:rsidR="00D979F1" w:rsidRPr="008C05C0" w:rsidRDefault="009B0CD1" w:rsidP="00D979F1">
            <w:pPr>
              <w:pStyle w:val="TableTxt-QS"/>
              <w:rPr>
                <w:color w:val="C00000"/>
              </w:rPr>
            </w:pPr>
            <w:r w:rsidRPr="008C05C0">
              <w:rPr>
                <w:i/>
                <w:iCs/>
                <w:color w:val="C00000"/>
              </w:rPr>
              <w:t>If yes, provide details</w:t>
            </w:r>
          </w:p>
        </w:tc>
      </w:tr>
      <w:tr w:rsidR="00D979F1" w:rsidRPr="00F25230" w14:paraId="206BF038" w14:textId="77777777" w:rsidTr="00125501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156418AF" w14:textId="7AD5FDC0" w:rsidR="00D979F1" w:rsidRDefault="00D979F1" w:rsidP="00D979F1">
            <w:pPr>
              <w:pStyle w:val="TableTxt-QS"/>
            </w:pPr>
            <w:r w:rsidRPr="00026920">
              <w:t xml:space="preserve">Are there any specific </w:t>
            </w:r>
            <w:r w:rsidRPr="00B836E6">
              <w:t>trends or patterns</w:t>
            </w:r>
            <w:r w:rsidRPr="00026920">
              <w:t xml:space="preserve"> in the type/volume of data and/or system changes?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3C13B8D5" w14:textId="77777777" w:rsidR="00D979F1" w:rsidRPr="009C3D43" w:rsidRDefault="00D979F1" w:rsidP="00D979F1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5BA69340" w14:textId="69232BDE" w:rsidR="00D979F1" w:rsidRPr="008C05C0" w:rsidRDefault="00A14A84" w:rsidP="00D979F1">
            <w:pPr>
              <w:pStyle w:val="TableTxt-QS"/>
              <w:rPr>
                <w:color w:val="C00000"/>
              </w:rPr>
            </w:pPr>
            <w:r w:rsidRPr="008C05C0">
              <w:rPr>
                <w:i/>
                <w:iCs/>
                <w:color w:val="C00000"/>
              </w:rPr>
              <w:t>If yes, provide details</w:t>
            </w:r>
          </w:p>
        </w:tc>
      </w:tr>
      <w:tr w:rsidR="00D979F1" w:rsidRPr="00F25230" w14:paraId="08FFDF4C" w14:textId="77777777" w:rsidTr="00125501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67EB5262" w14:textId="5F1D84BA" w:rsidR="00D979F1" w:rsidRDefault="00D979F1" w:rsidP="00D979F1">
            <w:pPr>
              <w:pStyle w:val="TableTxt-QS"/>
            </w:pPr>
            <w:r w:rsidRPr="00026920">
              <w:t xml:space="preserve">Is there a </w:t>
            </w:r>
            <w:r w:rsidRPr="000A1895">
              <w:t>pre-approved changes list</w:t>
            </w:r>
            <w:r w:rsidRPr="00026920">
              <w:t xml:space="preserve"> for the system?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49C462BA" w14:textId="77777777" w:rsidR="00D979F1" w:rsidRPr="009C3D43" w:rsidRDefault="00D979F1" w:rsidP="00D979F1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12" w:space="0" w:color="auto"/>
            </w:tcBorders>
          </w:tcPr>
          <w:p w14:paraId="0E0C4D58" w14:textId="2BFA6107" w:rsidR="00D979F1" w:rsidRPr="008C05C0" w:rsidRDefault="00A14A84" w:rsidP="00D979F1">
            <w:pPr>
              <w:pStyle w:val="TableTxt-QS"/>
              <w:rPr>
                <w:color w:val="C00000"/>
              </w:rPr>
            </w:pPr>
            <w:r w:rsidRPr="008C05C0">
              <w:rPr>
                <w:i/>
                <w:iCs/>
                <w:color w:val="C00000"/>
              </w:rPr>
              <w:t xml:space="preserve">If yes, </w:t>
            </w:r>
            <w:r w:rsidR="008C05C0" w:rsidRPr="008C05C0">
              <w:rPr>
                <w:i/>
                <w:iCs/>
                <w:color w:val="C00000"/>
              </w:rPr>
              <w:t>indicate if</w:t>
            </w:r>
            <w:r w:rsidR="004B2E08" w:rsidRPr="008C05C0">
              <w:rPr>
                <w:i/>
                <w:iCs/>
                <w:color w:val="C00000"/>
              </w:rPr>
              <w:t xml:space="preserve"> the list </w:t>
            </w:r>
            <w:r w:rsidR="00553EC7">
              <w:rPr>
                <w:i/>
                <w:iCs/>
                <w:color w:val="C00000"/>
              </w:rPr>
              <w:t xml:space="preserve">has </w:t>
            </w:r>
            <w:r w:rsidR="004B2E08" w:rsidRPr="008C05C0">
              <w:rPr>
                <w:i/>
                <w:iCs/>
                <w:color w:val="C00000"/>
              </w:rPr>
              <w:t>been formally reviewed (e.g., CCB) in the last 3 years to re-assess the risk associated with the changes to ensure they are still appropriate as 'pre-approved</w:t>
            </w:r>
            <w:r w:rsidR="008C05C0" w:rsidRPr="008C05C0">
              <w:rPr>
                <w:i/>
                <w:iCs/>
                <w:color w:val="C00000"/>
              </w:rPr>
              <w:t>’</w:t>
            </w:r>
          </w:p>
        </w:tc>
      </w:tr>
    </w:tbl>
    <w:p w14:paraId="4C9781FA" w14:textId="77777777" w:rsidR="00096E4C" w:rsidRDefault="00096E4C" w:rsidP="00096E4C">
      <w:pPr>
        <w:pStyle w:val="L2-Step-QS"/>
        <w:numPr>
          <w:ilvl w:val="0"/>
          <w:numId w:val="0"/>
        </w:numPr>
        <w:ind w:left="1440"/>
        <w:rPr>
          <w:b/>
          <w:bCs w:val="0"/>
        </w:rPr>
      </w:pPr>
    </w:p>
    <w:p w14:paraId="587104DD" w14:textId="2A3CBEBA" w:rsidR="00F75380" w:rsidRPr="005739C0" w:rsidRDefault="005739C0" w:rsidP="005739C0">
      <w:pPr>
        <w:pStyle w:val="L2-Step-QS"/>
        <w:rPr>
          <w:b/>
          <w:bCs w:val="0"/>
        </w:rPr>
      </w:pPr>
      <w:r w:rsidRPr="005739C0">
        <w:rPr>
          <w:b/>
          <w:bCs w:val="0"/>
        </w:rPr>
        <w:t>System/Release Changes</w:t>
      </w:r>
      <w:r w:rsidR="00F75380" w:rsidRPr="005739C0">
        <w:rPr>
          <w:b/>
          <w:bCs w:val="0"/>
        </w:rPr>
        <w:t xml:space="preserve"> </w:t>
      </w:r>
      <w:r w:rsidR="00037949" w:rsidRPr="00F64E3C">
        <w:rPr>
          <w:noProof/>
          <w:lang w:val="en-GB"/>
        </w:rPr>
        <w:drawing>
          <wp:inline distT="0" distB="0" distL="0" distR="0" wp14:anchorId="776D9C7D" wp14:editId="43196D15">
            <wp:extent cx="190800" cy="190800"/>
            <wp:effectExtent l="0" t="0" r="0" b="0"/>
            <wp:docPr id="1838271899" name="Picture 1838271899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460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5"/>
        <w:gridCol w:w="1825"/>
        <w:gridCol w:w="4007"/>
      </w:tblGrid>
      <w:tr w:rsidR="004574C3" w:rsidRPr="00F25230" w14:paraId="1BBF4C65" w14:textId="77777777" w:rsidTr="00125501">
        <w:trPr>
          <w:trHeight w:val="279"/>
          <w:tblHeader/>
          <w:jc w:val="center"/>
        </w:trPr>
        <w:tc>
          <w:tcPr>
            <w:tcW w:w="410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356EA6F0" w14:textId="23120E84" w:rsidR="004574C3" w:rsidRPr="001141F4" w:rsidRDefault="004574C3" w:rsidP="004574C3">
            <w:pPr>
              <w:pStyle w:val="TableHeader-QS"/>
            </w:pPr>
            <w:r w:rsidRPr="002E7274">
              <w:t>Evaluation of System/Release Changes</w:t>
            </w:r>
          </w:p>
        </w:tc>
        <w:tc>
          <w:tcPr>
            <w:tcW w:w="182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710719A1" w14:textId="25DD2708" w:rsidR="004574C3" w:rsidRPr="001141F4" w:rsidRDefault="004574C3" w:rsidP="004574C3">
            <w:pPr>
              <w:pStyle w:val="TableHeader-QS"/>
            </w:pPr>
            <w:r>
              <w:t>Response (Yes/No or N/A)</w:t>
            </w:r>
          </w:p>
        </w:tc>
        <w:tc>
          <w:tcPr>
            <w:tcW w:w="4007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386F2A87" w14:textId="1DE7D2A8" w:rsidR="004574C3" w:rsidRPr="0038089A" w:rsidRDefault="004574C3" w:rsidP="004574C3">
            <w:pPr>
              <w:pStyle w:val="TableHeader-QS"/>
            </w:pPr>
            <w:r>
              <w:t>Additional details or N/A</w:t>
            </w:r>
          </w:p>
        </w:tc>
      </w:tr>
      <w:tr w:rsidR="00193CFF" w:rsidRPr="00F25230" w14:paraId="20C9638C" w14:textId="77777777" w:rsidTr="00125501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14E27FE2" w14:textId="73427254" w:rsidR="00193CFF" w:rsidRPr="001141F4" w:rsidRDefault="00193CFF" w:rsidP="00193CFF">
            <w:pPr>
              <w:pStyle w:val="TableTxt-QS"/>
            </w:pPr>
            <w:r w:rsidRPr="00026920">
              <w:t xml:space="preserve">Due to the number of changes over the periodic review cycle, does </w:t>
            </w:r>
            <w:r w:rsidRPr="00625C0E">
              <w:t>additional regression testing</w:t>
            </w:r>
            <w:r w:rsidRPr="00026920">
              <w:t xml:space="preserve"> need to be performed?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5050B5A0" w14:textId="77777777" w:rsidR="00193CFF" w:rsidRPr="001141F4" w:rsidRDefault="00193CFF" w:rsidP="00193CFF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4354A1A1" w14:textId="6D051913" w:rsidR="00193CFF" w:rsidRPr="00BE4657" w:rsidRDefault="00416AEB" w:rsidP="00193CFF">
            <w:pPr>
              <w:pStyle w:val="TableTxt-QS"/>
              <w:rPr>
                <w:color w:val="C00000"/>
              </w:rPr>
            </w:pPr>
            <w:r w:rsidRPr="00BE4657">
              <w:rPr>
                <w:i/>
                <w:iCs/>
                <w:color w:val="C00000"/>
              </w:rPr>
              <w:t xml:space="preserve">If yes, </w:t>
            </w:r>
            <w:r w:rsidR="00A81594">
              <w:rPr>
                <w:i/>
                <w:iCs/>
                <w:color w:val="C00000"/>
              </w:rPr>
              <w:t>indicate how and when this testing will be executed</w:t>
            </w:r>
          </w:p>
        </w:tc>
      </w:tr>
      <w:tr w:rsidR="00193CFF" w:rsidRPr="00F25230" w14:paraId="12736CDD" w14:textId="77777777" w:rsidTr="00125501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68FCC554" w14:textId="58C01F2D" w:rsidR="00193CFF" w:rsidRDefault="00193CFF" w:rsidP="00193CFF">
            <w:pPr>
              <w:pStyle w:val="TableTxt-QS"/>
            </w:pPr>
            <w:r w:rsidRPr="00026920">
              <w:lastRenderedPageBreak/>
              <w:t>Are there any known issues or defects that have not been appropriately assessed and documented?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442B0EB1" w14:textId="77777777" w:rsidR="00193CFF" w:rsidRPr="009C3D43" w:rsidRDefault="00193CFF" w:rsidP="00193CFF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42DF7AB6" w14:textId="0F807F48" w:rsidR="00193CFF" w:rsidRPr="00BE4657" w:rsidRDefault="00416AEB" w:rsidP="00193CFF">
            <w:pPr>
              <w:pStyle w:val="TableTxt-QS"/>
              <w:rPr>
                <w:color w:val="C00000"/>
              </w:rPr>
            </w:pPr>
            <w:r w:rsidRPr="00BE4657">
              <w:rPr>
                <w:i/>
                <w:iCs/>
                <w:color w:val="C00000"/>
              </w:rPr>
              <w:t>If yes, provide details</w:t>
            </w:r>
          </w:p>
        </w:tc>
      </w:tr>
    </w:tbl>
    <w:p w14:paraId="2041A4A7" w14:textId="77777777" w:rsidR="000C6069" w:rsidRDefault="00BE7B98" w:rsidP="00BE7B98">
      <w:pPr>
        <w:pStyle w:val="H1-QS"/>
      </w:pPr>
      <w:bookmarkStart w:id="25" w:name="_Toc230851657"/>
      <w:r w:rsidRPr="00BE7B98">
        <w:t>VALIDATION PROCESS VERIFICATION SUMMARY</w:t>
      </w:r>
      <w:bookmarkEnd w:id="25"/>
      <w:r w:rsidR="0010118D">
        <w:t xml:space="preserve"> </w:t>
      </w:r>
    </w:p>
    <w:p w14:paraId="2128E638" w14:textId="66C3BC7F" w:rsidR="0010118D" w:rsidRDefault="00994626" w:rsidP="000C6069">
      <w:pPr>
        <w:pStyle w:val="BodyTxtInstructions"/>
      </w:pPr>
      <w:r w:rsidRPr="00F64E3C">
        <w:rPr>
          <w:noProof/>
        </w:rPr>
        <w:drawing>
          <wp:inline distT="0" distB="0" distL="0" distR="0" wp14:anchorId="099A3107" wp14:editId="7B579E06">
            <wp:extent cx="192024" cy="192024"/>
            <wp:effectExtent l="0" t="0" r="0" b="0"/>
            <wp:docPr id="624932152" name="Picture 624932152" descr="Brain in 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Graphic 56" descr="Brain in hea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ED1">
        <w:t xml:space="preserve"> </w:t>
      </w:r>
      <w:r w:rsidR="00903ED1" w:rsidRPr="00BE4657">
        <w:t xml:space="preserve">Delete this section if scope of periodic review is limited to </w:t>
      </w:r>
      <w:r w:rsidR="00B67D68" w:rsidRPr="00BE4657">
        <w:t>SMM</w:t>
      </w:r>
      <w:r w:rsidR="00DF269C">
        <w:t>.</w:t>
      </w:r>
    </w:p>
    <w:p w14:paraId="3914B03C" w14:textId="5089FD58" w:rsidR="0010118D" w:rsidRDefault="00F6341F" w:rsidP="00F6341F">
      <w:pPr>
        <w:pStyle w:val="H2-QS"/>
      </w:pPr>
      <w:bookmarkStart w:id="26" w:name="_Toc230851658"/>
      <w:r w:rsidRPr="00F6341F">
        <w:t>Action Items</w:t>
      </w:r>
      <w:r w:rsidR="0010118D">
        <w:t xml:space="preserve"> </w:t>
      </w:r>
      <w:r w:rsidR="00375FD0" w:rsidRPr="00F64E3C">
        <w:rPr>
          <w:noProof/>
          <w:lang w:val="en-GB"/>
        </w:rPr>
        <w:drawing>
          <wp:inline distT="0" distB="0" distL="0" distR="0" wp14:anchorId="58C8F9ED" wp14:editId="3128D496">
            <wp:extent cx="190800" cy="190800"/>
            <wp:effectExtent l="0" t="0" r="0" b="0"/>
            <wp:docPr id="1908413894" name="Picture 1908413894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tbl>
      <w:tblPr>
        <w:tblStyle w:val="TableGrid"/>
        <w:tblW w:w="460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5"/>
        <w:gridCol w:w="1825"/>
        <w:gridCol w:w="4007"/>
      </w:tblGrid>
      <w:tr w:rsidR="004574C3" w:rsidRPr="00F25230" w14:paraId="7271F49F" w14:textId="77777777" w:rsidTr="005F4352">
        <w:trPr>
          <w:trHeight w:val="279"/>
          <w:tblHeader/>
          <w:jc w:val="center"/>
        </w:trPr>
        <w:tc>
          <w:tcPr>
            <w:tcW w:w="410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5C0508F3" w14:textId="4CA90873" w:rsidR="004574C3" w:rsidRPr="001141F4" w:rsidRDefault="004574C3" w:rsidP="004574C3">
            <w:pPr>
              <w:pStyle w:val="TableHeader-QS"/>
            </w:pPr>
            <w:r w:rsidRPr="00054773">
              <w:t>Action Items Evaluation</w:t>
            </w:r>
          </w:p>
        </w:tc>
        <w:tc>
          <w:tcPr>
            <w:tcW w:w="182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48353DCD" w14:textId="59D0FD30" w:rsidR="004574C3" w:rsidRPr="001141F4" w:rsidRDefault="004574C3" w:rsidP="004574C3">
            <w:pPr>
              <w:pStyle w:val="TableHeader-QS"/>
            </w:pPr>
            <w:r>
              <w:t>Response (Yes/No or N/A)</w:t>
            </w:r>
          </w:p>
        </w:tc>
        <w:tc>
          <w:tcPr>
            <w:tcW w:w="4007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3D90AE0D" w14:textId="7F25EAD9" w:rsidR="004574C3" w:rsidRPr="0038089A" w:rsidRDefault="004574C3" w:rsidP="004574C3">
            <w:pPr>
              <w:pStyle w:val="TableHeader-QS"/>
            </w:pPr>
            <w:r>
              <w:t>Additional details or N/A</w:t>
            </w:r>
          </w:p>
        </w:tc>
      </w:tr>
      <w:tr w:rsidR="00C25E89" w:rsidRPr="00F25230" w14:paraId="3793DBC7" w14:textId="77777777" w:rsidTr="005F4352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18C2780B" w14:textId="4F53899E" w:rsidR="00C25E89" w:rsidRPr="001141F4" w:rsidRDefault="00C25E89" w:rsidP="00C25E89">
            <w:pPr>
              <w:pStyle w:val="TableTxt-QS"/>
            </w:pPr>
            <w:r w:rsidRPr="00026920">
              <w:t>Were all actions identified in the last periodic review completed as planned? 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7783F045" w14:textId="77777777" w:rsidR="00C25E89" w:rsidRPr="001141F4" w:rsidRDefault="00C25E89" w:rsidP="00C25E89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1BA582B3" w14:textId="2DC751E9" w:rsidR="00C25E89" w:rsidRPr="00021FA7" w:rsidRDefault="008F0141" w:rsidP="00C25E89">
            <w:pPr>
              <w:pStyle w:val="TableTxt-QS"/>
              <w:rPr>
                <w:color w:val="C00000"/>
              </w:rPr>
            </w:pPr>
            <w:r w:rsidRPr="00021FA7">
              <w:rPr>
                <w:i/>
                <w:iCs/>
                <w:color w:val="C00000"/>
              </w:rPr>
              <w:t xml:space="preserve">If </w:t>
            </w:r>
            <w:r w:rsidR="002E109A" w:rsidRPr="002E109A">
              <w:rPr>
                <w:i/>
                <w:iCs/>
                <w:color w:val="C00000"/>
              </w:rPr>
              <w:t xml:space="preserve">not, </w:t>
            </w:r>
            <w:r w:rsidR="006A1BC9">
              <w:rPr>
                <w:i/>
                <w:iCs/>
                <w:color w:val="C00000"/>
              </w:rPr>
              <w:t>list</w:t>
            </w:r>
            <w:r w:rsidR="002E109A" w:rsidRPr="002E109A">
              <w:rPr>
                <w:i/>
                <w:iCs/>
                <w:color w:val="C00000"/>
              </w:rPr>
              <w:t xml:space="preserve"> open IT CAPA or ID# for other tracking mechanism to ensure outstanding actions are completed.</w:t>
            </w:r>
          </w:p>
        </w:tc>
      </w:tr>
      <w:tr w:rsidR="00C25E89" w:rsidRPr="00F25230" w14:paraId="47BA9954" w14:textId="77777777" w:rsidTr="005F4352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3E633776" w14:textId="50F8F221" w:rsidR="00C25E89" w:rsidRDefault="00C25E89" w:rsidP="00C25E89">
            <w:pPr>
              <w:pStyle w:val="TableTxt-QS"/>
            </w:pPr>
            <w:r w:rsidRPr="00625C0E">
              <w:t>Are there any trends related to audit, self-inspection, data integrity, or deviation CAPAs?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7F537F5B" w14:textId="77777777" w:rsidR="00C25E89" w:rsidRPr="009C3D43" w:rsidRDefault="00C25E89" w:rsidP="00C25E89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4149CFED" w14:textId="41465BEB" w:rsidR="00C25E89" w:rsidRPr="00021FA7" w:rsidRDefault="00936E1F" w:rsidP="00C25E89">
            <w:pPr>
              <w:pStyle w:val="TableTxt-QS"/>
              <w:rPr>
                <w:color w:val="C00000"/>
              </w:rPr>
            </w:pPr>
            <w:r w:rsidRPr="00021FA7">
              <w:rPr>
                <w:i/>
                <w:iCs/>
                <w:color w:val="C00000"/>
              </w:rPr>
              <w:t xml:space="preserve">If yes, </w:t>
            </w:r>
            <w:r w:rsidR="00A60AA0">
              <w:rPr>
                <w:i/>
                <w:iCs/>
                <w:color w:val="C00000"/>
              </w:rPr>
              <w:t xml:space="preserve">indicate </w:t>
            </w:r>
            <w:r w:rsidR="004B57C8" w:rsidRPr="004B57C8">
              <w:rPr>
                <w:i/>
                <w:iCs/>
                <w:color w:val="C00000"/>
              </w:rPr>
              <w:t>what the analysis of the trends reveal</w:t>
            </w:r>
            <w:r w:rsidR="00A60AA0">
              <w:rPr>
                <w:i/>
                <w:iCs/>
                <w:color w:val="C00000"/>
              </w:rPr>
              <w:t>s</w:t>
            </w:r>
            <w:r w:rsidR="004B57C8" w:rsidRPr="004B57C8">
              <w:rPr>
                <w:i/>
                <w:iCs/>
                <w:color w:val="C00000"/>
              </w:rPr>
              <w:t xml:space="preserve"> and </w:t>
            </w:r>
            <w:r w:rsidR="00A60AA0">
              <w:rPr>
                <w:i/>
                <w:iCs/>
                <w:color w:val="C00000"/>
              </w:rPr>
              <w:t>if</w:t>
            </w:r>
            <w:r w:rsidR="004B57C8" w:rsidRPr="004B57C8">
              <w:rPr>
                <w:i/>
                <w:iCs/>
                <w:color w:val="C00000"/>
              </w:rPr>
              <w:t xml:space="preserve"> any corrective action and/or problem investigation </w:t>
            </w:r>
            <w:r w:rsidR="002A42B2">
              <w:rPr>
                <w:i/>
                <w:iCs/>
                <w:color w:val="C00000"/>
              </w:rPr>
              <w:t xml:space="preserve">is </w:t>
            </w:r>
            <w:r w:rsidR="004B57C8" w:rsidRPr="004B57C8">
              <w:rPr>
                <w:i/>
                <w:iCs/>
                <w:color w:val="C00000"/>
              </w:rPr>
              <w:t>needed</w:t>
            </w:r>
          </w:p>
        </w:tc>
      </w:tr>
      <w:tr w:rsidR="00C25E89" w:rsidRPr="00F25230" w14:paraId="3C536BF7" w14:textId="77777777" w:rsidTr="005F4352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5C990A60" w14:textId="2A7C5BE1" w:rsidR="00C25E89" w:rsidRDefault="00C25E89" w:rsidP="00C25E89">
            <w:pPr>
              <w:pStyle w:val="TableTxt-QS"/>
            </w:pPr>
            <w:r w:rsidRPr="00625C0E">
              <w:t>If there are CAPAs related to “Major,” “Critical,” or “Ineffective” audit observations, were they extended or completed late?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762FDD10" w14:textId="77777777" w:rsidR="00C25E89" w:rsidRPr="009C3D43" w:rsidRDefault="00C25E89" w:rsidP="00C25E89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2540A700" w14:textId="52BE9066" w:rsidR="00C25E89" w:rsidRPr="00021FA7" w:rsidRDefault="00E50C75" w:rsidP="00C25E89">
            <w:pPr>
              <w:pStyle w:val="TableTxt-QS"/>
              <w:rPr>
                <w:color w:val="C00000"/>
              </w:rPr>
            </w:pPr>
            <w:r w:rsidRPr="00021FA7">
              <w:rPr>
                <w:i/>
                <w:iCs/>
                <w:color w:val="C00000"/>
              </w:rPr>
              <w:t xml:space="preserve">If yes, </w:t>
            </w:r>
            <w:r w:rsidR="002A42B2">
              <w:rPr>
                <w:i/>
                <w:iCs/>
                <w:color w:val="C00000"/>
              </w:rPr>
              <w:t>explain why</w:t>
            </w:r>
          </w:p>
        </w:tc>
      </w:tr>
      <w:tr w:rsidR="00C25E89" w:rsidRPr="00F25230" w14:paraId="10BEF4B9" w14:textId="77777777" w:rsidTr="005F4352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6761A8B6" w14:textId="5A54E5E8" w:rsidR="00C25E89" w:rsidRDefault="00C25E89" w:rsidP="00F75D45">
            <w:pPr>
              <w:pStyle w:val="TableTxt-QS"/>
            </w:pPr>
            <w:r w:rsidRPr="00625C0E">
              <w:t xml:space="preserve">Are there any IT CAPAs required per </w:t>
            </w:r>
            <w:r w:rsidR="00D863EE" w:rsidRPr="00045831">
              <w:rPr>
                <w:i/>
                <w:iCs/>
              </w:rPr>
              <w:t>GSOP-1201.1-TL.5, IT CAPA Management</w:t>
            </w:r>
            <w:r w:rsidRPr="00625C0E">
              <w:t xml:space="preserve"> that are not listed in ServiceNow or are classified as ToDos?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289240FC" w14:textId="77777777" w:rsidR="00C25E89" w:rsidRPr="009C3D43" w:rsidRDefault="00C25E89" w:rsidP="00C25E89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0DD3C87C" w14:textId="4F71A7EF" w:rsidR="00C25E89" w:rsidRPr="00021FA7" w:rsidRDefault="006038E3" w:rsidP="00C25E89">
            <w:pPr>
              <w:pStyle w:val="TableTxt-QS"/>
              <w:rPr>
                <w:color w:val="C00000"/>
              </w:rPr>
            </w:pPr>
            <w:r w:rsidRPr="00021FA7">
              <w:rPr>
                <w:i/>
                <w:iCs/>
                <w:color w:val="C00000"/>
              </w:rPr>
              <w:t>If yes, provide details</w:t>
            </w:r>
          </w:p>
        </w:tc>
      </w:tr>
      <w:tr w:rsidR="00C25E89" w:rsidRPr="00F25230" w14:paraId="75EBB2C2" w14:textId="77777777" w:rsidTr="005F4352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08BF0F1D" w14:textId="3806CB7D" w:rsidR="00C25E89" w:rsidRDefault="00C25E89" w:rsidP="00C25E89">
            <w:pPr>
              <w:pStyle w:val="TableTxt-QS"/>
            </w:pPr>
            <w:r w:rsidRPr="00625C0E">
              <w:t>Were any CAPAs extended more than once?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24B37DF7" w14:textId="77777777" w:rsidR="00C25E89" w:rsidRPr="009C3D43" w:rsidRDefault="00C25E89" w:rsidP="00C25E89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12" w:space="0" w:color="auto"/>
            </w:tcBorders>
          </w:tcPr>
          <w:p w14:paraId="14F42993" w14:textId="77B95EA9" w:rsidR="00C25E89" w:rsidRPr="00021FA7" w:rsidRDefault="00652CCD" w:rsidP="00C25E89">
            <w:pPr>
              <w:pStyle w:val="TableTxt-QS"/>
              <w:rPr>
                <w:color w:val="C00000"/>
              </w:rPr>
            </w:pPr>
            <w:r w:rsidRPr="00021FA7">
              <w:rPr>
                <w:i/>
                <w:iCs/>
                <w:color w:val="C00000"/>
              </w:rPr>
              <w:t xml:space="preserve">If yes, </w:t>
            </w:r>
            <w:r w:rsidR="00F404DA">
              <w:rPr>
                <w:i/>
                <w:iCs/>
                <w:color w:val="C00000"/>
              </w:rPr>
              <w:t xml:space="preserve">indicate how </w:t>
            </w:r>
            <w:r w:rsidR="00F404DA" w:rsidRPr="00F404DA">
              <w:rPr>
                <w:i/>
                <w:iCs/>
                <w:color w:val="C00000"/>
              </w:rPr>
              <w:t>many CAPAs required a second extension (or more)</w:t>
            </w:r>
            <w:r w:rsidR="00AD68E0">
              <w:rPr>
                <w:i/>
                <w:iCs/>
                <w:color w:val="C00000"/>
              </w:rPr>
              <w:t xml:space="preserve"> and whether there is </w:t>
            </w:r>
            <w:r w:rsidR="00F404DA" w:rsidRPr="00F404DA">
              <w:rPr>
                <w:i/>
                <w:iCs/>
                <w:color w:val="C00000"/>
              </w:rPr>
              <w:t>a trend</w:t>
            </w:r>
          </w:p>
        </w:tc>
      </w:tr>
    </w:tbl>
    <w:p w14:paraId="5E3C8D23" w14:textId="4FA7E463" w:rsidR="00FC0EB3" w:rsidRDefault="004469D2" w:rsidP="004469D2">
      <w:pPr>
        <w:pStyle w:val="H2-QS"/>
      </w:pPr>
      <w:bookmarkStart w:id="27" w:name="_Toc230851659"/>
      <w:r w:rsidRPr="004469D2">
        <w:t>Key Artifact Verification</w:t>
      </w:r>
      <w:r w:rsidR="00FC0EB3">
        <w:t xml:space="preserve"> </w:t>
      </w:r>
      <w:r w:rsidR="00375FD0" w:rsidRPr="00F64E3C">
        <w:rPr>
          <w:noProof/>
          <w:lang w:val="en-GB"/>
        </w:rPr>
        <w:drawing>
          <wp:inline distT="0" distB="0" distL="0" distR="0" wp14:anchorId="76F19A34" wp14:editId="2DB5C0D7">
            <wp:extent cx="190800" cy="190800"/>
            <wp:effectExtent l="0" t="0" r="0" b="0"/>
            <wp:docPr id="1681184582" name="Picture 1681184582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tbl>
      <w:tblPr>
        <w:tblStyle w:val="TableGrid"/>
        <w:tblW w:w="460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5"/>
        <w:gridCol w:w="1825"/>
        <w:gridCol w:w="4007"/>
      </w:tblGrid>
      <w:tr w:rsidR="004574C3" w:rsidRPr="00F25230" w14:paraId="2F3E4ECB" w14:textId="77777777" w:rsidTr="00652CCD">
        <w:trPr>
          <w:trHeight w:val="279"/>
          <w:tblHeader/>
          <w:jc w:val="center"/>
        </w:trPr>
        <w:tc>
          <w:tcPr>
            <w:tcW w:w="410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6E01B767" w14:textId="5DB76C33" w:rsidR="004574C3" w:rsidRPr="001141F4" w:rsidRDefault="004574C3" w:rsidP="004574C3">
            <w:pPr>
              <w:pStyle w:val="TableHeader-QS"/>
            </w:pPr>
            <w:r w:rsidRPr="006E36C9">
              <w:t>Key Artifact Evaluation</w:t>
            </w:r>
          </w:p>
        </w:tc>
        <w:tc>
          <w:tcPr>
            <w:tcW w:w="182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52E5D74A" w14:textId="3073FB7D" w:rsidR="004574C3" w:rsidRPr="001141F4" w:rsidRDefault="004574C3" w:rsidP="004574C3">
            <w:pPr>
              <w:pStyle w:val="TableHeader-QS"/>
            </w:pPr>
            <w:r>
              <w:t>Response (Yes/No or N/A)</w:t>
            </w:r>
          </w:p>
        </w:tc>
        <w:tc>
          <w:tcPr>
            <w:tcW w:w="4007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568108E0" w14:textId="1593E25B" w:rsidR="004574C3" w:rsidRPr="0038089A" w:rsidRDefault="004574C3" w:rsidP="004574C3">
            <w:pPr>
              <w:pStyle w:val="TableHeader-QS"/>
            </w:pPr>
            <w:r>
              <w:t>Additional details or N/A</w:t>
            </w:r>
          </w:p>
        </w:tc>
      </w:tr>
      <w:tr w:rsidR="004B1C06" w:rsidRPr="00F25230" w14:paraId="68FFBCD4" w14:textId="77777777" w:rsidTr="00652CCD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04619E49" w14:textId="0EA2B4A8" w:rsidR="004B1C06" w:rsidRPr="001141F4" w:rsidRDefault="004B1C06" w:rsidP="004B1C06">
            <w:pPr>
              <w:pStyle w:val="TableTxt-QS"/>
            </w:pPr>
            <w:r w:rsidRPr="00026920">
              <w:t xml:space="preserve">Are all key validation artifacts </w:t>
            </w:r>
            <w:r w:rsidRPr="001B4D3A">
              <w:t>current</w:t>
            </w:r>
            <w:r w:rsidRPr="00026920">
              <w:t>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30021682" w14:textId="77777777" w:rsidR="004B1C06" w:rsidRPr="001141F4" w:rsidRDefault="004B1C06" w:rsidP="004B1C06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5B2657B6" w14:textId="0E239CC5" w:rsidR="004B1C06" w:rsidRPr="00021FA7" w:rsidRDefault="00652CCD" w:rsidP="004B1C06">
            <w:pPr>
              <w:pStyle w:val="TableTxt-QS"/>
              <w:rPr>
                <w:color w:val="C00000"/>
              </w:rPr>
            </w:pPr>
            <w:r w:rsidRPr="00021FA7">
              <w:rPr>
                <w:i/>
                <w:iCs/>
                <w:color w:val="C00000"/>
              </w:rPr>
              <w:t>If no, provide details</w:t>
            </w:r>
          </w:p>
        </w:tc>
      </w:tr>
      <w:tr w:rsidR="004B1C06" w:rsidRPr="00F25230" w14:paraId="34298BF1" w14:textId="77777777" w:rsidTr="00652CCD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35FBF772" w14:textId="12F938D2" w:rsidR="004B1C06" w:rsidRDefault="004B1C06" w:rsidP="004B1C06">
            <w:pPr>
              <w:pStyle w:val="TableTxt-QS"/>
            </w:pPr>
            <w:r w:rsidRPr="00026920">
              <w:lastRenderedPageBreak/>
              <w:t>Were the required Disaster Recovery and/or Business Continuity tests completed as planned?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1E508F82" w14:textId="77777777" w:rsidR="004B1C06" w:rsidRPr="009C3D43" w:rsidRDefault="004B1C06" w:rsidP="004B1C06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621AF9C4" w14:textId="743A9A70" w:rsidR="003D5E98" w:rsidRPr="00B9215B" w:rsidRDefault="00B9215B" w:rsidP="004B1C06">
            <w:pPr>
              <w:pStyle w:val="TableTxt-QS"/>
            </w:pPr>
            <w:r w:rsidRPr="00B9215B">
              <w:t>&lt;</w:t>
            </w:r>
            <w:r w:rsidR="003D5E98" w:rsidRPr="00B9215B">
              <w:t>Date/CAPA for DRP testing performed</w:t>
            </w:r>
            <w:r w:rsidRPr="00B9215B">
              <w:t>&gt;</w:t>
            </w:r>
          </w:p>
          <w:p w14:paraId="139E1F75" w14:textId="3296E6A4" w:rsidR="004B1C06" w:rsidRPr="00021FA7" w:rsidRDefault="003A3958" w:rsidP="004B1C06">
            <w:pPr>
              <w:pStyle w:val="TableTxt-QS"/>
              <w:rPr>
                <w:color w:val="C00000"/>
              </w:rPr>
            </w:pPr>
            <w:r w:rsidRPr="00021FA7">
              <w:rPr>
                <w:i/>
                <w:iCs/>
                <w:color w:val="C00000"/>
              </w:rPr>
              <w:t>If no, provide details</w:t>
            </w:r>
          </w:p>
        </w:tc>
      </w:tr>
      <w:tr w:rsidR="004B1C06" w:rsidRPr="00F25230" w14:paraId="47DD8174" w14:textId="77777777" w:rsidTr="00652CCD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38EA7E7C" w14:textId="7E059512" w:rsidR="004B1C06" w:rsidRDefault="004B1C06" w:rsidP="004B1C06">
            <w:pPr>
              <w:pStyle w:val="TableTxt-QS"/>
            </w:pPr>
            <w:r w:rsidRPr="00026920">
              <w:t>Were required Backup and Restoration activities completed as planned and effective?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17031E09" w14:textId="77777777" w:rsidR="004B1C06" w:rsidRPr="009C3D43" w:rsidRDefault="004B1C06" w:rsidP="004B1C06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235F828F" w14:textId="4CEDB082" w:rsidR="007F3F0D" w:rsidRPr="00B9215B" w:rsidRDefault="007F3F0D" w:rsidP="007F3F0D">
            <w:pPr>
              <w:pStyle w:val="TableTxt-QS"/>
            </w:pPr>
            <w:r w:rsidRPr="00B9215B">
              <w:t xml:space="preserve">&lt;Date/CAPA for </w:t>
            </w:r>
            <w:r>
              <w:t>Backup and Restore</w:t>
            </w:r>
            <w:r w:rsidRPr="00B9215B">
              <w:t xml:space="preserve"> testing performed&gt;</w:t>
            </w:r>
          </w:p>
          <w:p w14:paraId="6DA40194" w14:textId="4A63FEF5" w:rsidR="004B1C06" w:rsidRPr="00021FA7" w:rsidRDefault="00EE52E8" w:rsidP="004B1C06">
            <w:pPr>
              <w:pStyle w:val="TableTxt-QS"/>
              <w:rPr>
                <w:color w:val="C00000"/>
              </w:rPr>
            </w:pPr>
            <w:r w:rsidRPr="00021FA7">
              <w:rPr>
                <w:i/>
                <w:iCs/>
                <w:color w:val="C00000"/>
              </w:rPr>
              <w:t>If no, provide details</w:t>
            </w:r>
          </w:p>
        </w:tc>
      </w:tr>
      <w:tr w:rsidR="004B1C06" w:rsidRPr="00F25230" w14:paraId="4051B34E" w14:textId="77777777" w:rsidTr="00652CCD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17BC0E31" w14:textId="3734CA00" w:rsidR="004B1C06" w:rsidRDefault="004B1C06" w:rsidP="004B1C06">
            <w:pPr>
              <w:pStyle w:val="TableTxt-QS"/>
            </w:pPr>
            <w:r w:rsidRPr="00026920">
              <w:t>For the current production version, what supporting artifact(s) exist to demonstrate its validated state?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2479397B" w14:textId="77777777" w:rsidR="004B1C06" w:rsidRPr="009C3D43" w:rsidRDefault="004B1C06" w:rsidP="004B1C06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599EE8B1" w14:textId="57AFABFC" w:rsidR="004B1C06" w:rsidRPr="00021FA7" w:rsidRDefault="001F031F" w:rsidP="004B1C06">
            <w:pPr>
              <w:pStyle w:val="TableTxt-QS"/>
              <w:rPr>
                <w:color w:val="C00000"/>
              </w:rPr>
            </w:pPr>
            <w:r w:rsidRPr="00021FA7">
              <w:rPr>
                <w:i/>
                <w:iCs/>
                <w:color w:val="C00000"/>
              </w:rPr>
              <w:t>Provide details</w:t>
            </w:r>
          </w:p>
        </w:tc>
      </w:tr>
    </w:tbl>
    <w:p w14:paraId="656C18B8" w14:textId="5426BC71" w:rsidR="00FC0EB3" w:rsidRDefault="001F5B6C" w:rsidP="001F5B6C">
      <w:pPr>
        <w:pStyle w:val="H2-QS"/>
      </w:pPr>
      <w:bookmarkStart w:id="28" w:name="_Toc230851660"/>
      <w:r w:rsidRPr="001F5B6C">
        <w:t>Record Retention/Metadata Review</w:t>
      </w:r>
      <w:r w:rsidR="00FC0EB3">
        <w:t xml:space="preserve"> </w:t>
      </w:r>
      <w:r w:rsidR="00375FD0" w:rsidRPr="00F64E3C">
        <w:rPr>
          <w:noProof/>
          <w:lang w:val="en-GB"/>
        </w:rPr>
        <w:drawing>
          <wp:inline distT="0" distB="0" distL="0" distR="0" wp14:anchorId="6D180E25" wp14:editId="4EE38C24">
            <wp:extent cx="190800" cy="190800"/>
            <wp:effectExtent l="0" t="0" r="0" b="0"/>
            <wp:docPr id="2119960668" name="Picture 2119960668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tbl>
      <w:tblPr>
        <w:tblStyle w:val="TableGrid"/>
        <w:tblW w:w="460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5"/>
        <w:gridCol w:w="1825"/>
        <w:gridCol w:w="4007"/>
      </w:tblGrid>
      <w:tr w:rsidR="004574C3" w:rsidRPr="00F25230" w14:paraId="5D3226F5" w14:textId="77777777" w:rsidTr="005F5F5F">
        <w:trPr>
          <w:trHeight w:val="279"/>
          <w:tblHeader/>
          <w:jc w:val="center"/>
        </w:trPr>
        <w:tc>
          <w:tcPr>
            <w:tcW w:w="410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5C64C698" w14:textId="3E76744C" w:rsidR="004574C3" w:rsidRPr="001141F4" w:rsidRDefault="004574C3" w:rsidP="004574C3">
            <w:pPr>
              <w:pStyle w:val="TableHeader-QS"/>
            </w:pPr>
            <w:r w:rsidRPr="00187CE5">
              <w:t>Record Retention/Metadata Evaluation</w:t>
            </w:r>
          </w:p>
        </w:tc>
        <w:tc>
          <w:tcPr>
            <w:tcW w:w="182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2123A0AB" w14:textId="1E12F375" w:rsidR="004574C3" w:rsidRPr="001141F4" w:rsidRDefault="004574C3" w:rsidP="004574C3">
            <w:pPr>
              <w:pStyle w:val="TableHeader-QS"/>
            </w:pPr>
            <w:r>
              <w:t>Response (Yes/No or N/A)</w:t>
            </w:r>
          </w:p>
        </w:tc>
        <w:tc>
          <w:tcPr>
            <w:tcW w:w="4007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6ED785BA" w14:textId="5A3D3D16" w:rsidR="004574C3" w:rsidRPr="0038089A" w:rsidRDefault="004574C3" w:rsidP="004574C3">
            <w:pPr>
              <w:pStyle w:val="TableHeader-QS"/>
            </w:pPr>
            <w:r>
              <w:t>Additional details or N/A</w:t>
            </w:r>
          </w:p>
        </w:tc>
      </w:tr>
      <w:tr w:rsidR="004A7E69" w:rsidRPr="00F25230" w14:paraId="0F5F9503" w14:textId="77777777" w:rsidTr="005F5F5F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680D5E8B" w14:textId="3762353F" w:rsidR="004A7E69" w:rsidRPr="001141F4" w:rsidRDefault="004A7E69" w:rsidP="004A7E69">
            <w:pPr>
              <w:pStyle w:val="TableTxt-QS"/>
            </w:pPr>
            <w:r w:rsidRPr="00026920">
              <w:t xml:space="preserve">Are the </w:t>
            </w:r>
            <w:r w:rsidRPr="001B4D3A">
              <w:t>Record Class Codes which apply to the system appropriately documented?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63F0D6A8" w14:textId="77777777" w:rsidR="004A7E69" w:rsidRPr="001141F4" w:rsidRDefault="004A7E69" w:rsidP="004A7E69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2967D4E8" w14:textId="25BD721E" w:rsidR="004A7E69" w:rsidRPr="009632B4" w:rsidRDefault="00B200A4" w:rsidP="004A7E69">
            <w:pPr>
              <w:pStyle w:val="TableTxt-QS"/>
              <w:rPr>
                <w:color w:val="C00000"/>
              </w:rPr>
            </w:pPr>
            <w:r w:rsidRPr="009632B4">
              <w:rPr>
                <w:i/>
                <w:iCs/>
                <w:color w:val="C00000"/>
              </w:rPr>
              <w:t>If no, provide details</w:t>
            </w:r>
          </w:p>
        </w:tc>
      </w:tr>
      <w:tr w:rsidR="004A7E69" w:rsidRPr="00F25230" w14:paraId="5B0EE96E" w14:textId="77777777" w:rsidTr="005F5F5F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60E44790" w14:textId="4DA19252" w:rsidR="004A7E69" w:rsidRDefault="004A7E69" w:rsidP="004A7E69">
            <w:pPr>
              <w:pStyle w:val="TableTxt-QS"/>
            </w:pPr>
            <w:r w:rsidRPr="001B4D3A">
              <w:t>Are the Affected System(s) / Alternate Affected System QualityDocs metadata fields correct for all system validation documents?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309A5759" w14:textId="77777777" w:rsidR="004A7E69" w:rsidRPr="009C3D43" w:rsidRDefault="004A7E69" w:rsidP="004A7E69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2C15CAB9" w14:textId="587A7466" w:rsidR="004A7E69" w:rsidRPr="009632B4" w:rsidRDefault="00772DCD" w:rsidP="004A7E69">
            <w:pPr>
              <w:pStyle w:val="TableTxt-QS"/>
              <w:rPr>
                <w:color w:val="C00000"/>
              </w:rPr>
            </w:pPr>
            <w:r w:rsidRPr="009632B4">
              <w:rPr>
                <w:i/>
                <w:iCs/>
                <w:color w:val="C00000"/>
              </w:rPr>
              <w:t>If no, provide details</w:t>
            </w:r>
          </w:p>
        </w:tc>
      </w:tr>
      <w:tr w:rsidR="004A7E69" w:rsidRPr="00F25230" w14:paraId="403FCB4D" w14:textId="77777777" w:rsidTr="005F5F5F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661E1313" w14:textId="4A7724DC" w:rsidR="004A7E69" w:rsidRDefault="004A7E69" w:rsidP="004A7E69">
            <w:pPr>
              <w:pStyle w:val="TableTxt-QS"/>
            </w:pPr>
            <w:r w:rsidRPr="001B4D3A">
              <w:t>Is the Record Class Code QualityDocs metadata field correct for all system validation documents?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2ACEB23F" w14:textId="77777777" w:rsidR="004A7E69" w:rsidRPr="009C3D43" w:rsidRDefault="004A7E69" w:rsidP="004A7E69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5698D568" w14:textId="152B12F2" w:rsidR="004A7E69" w:rsidRPr="009632B4" w:rsidRDefault="00CF0DDA" w:rsidP="004A7E69">
            <w:pPr>
              <w:pStyle w:val="TableTxt-QS"/>
              <w:rPr>
                <w:color w:val="C00000"/>
              </w:rPr>
            </w:pPr>
            <w:r w:rsidRPr="009632B4">
              <w:rPr>
                <w:i/>
                <w:iCs/>
                <w:color w:val="C00000"/>
              </w:rPr>
              <w:t>If no, provide details</w:t>
            </w:r>
          </w:p>
        </w:tc>
      </w:tr>
      <w:tr w:rsidR="004A7E69" w:rsidRPr="00F25230" w14:paraId="3621DE4F" w14:textId="77777777" w:rsidTr="005F5F5F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6A671E9D" w14:textId="57CDFA4A" w:rsidR="004A7E69" w:rsidRDefault="004A7E69" w:rsidP="004A7E69">
            <w:pPr>
              <w:pStyle w:val="TableTxt-QS"/>
            </w:pPr>
            <w:r w:rsidRPr="001B4D3A">
              <w:t>Is the Next Periodic Review Date QualityDocs</w:t>
            </w:r>
            <w:r w:rsidRPr="00026920">
              <w:t xml:space="preserve"> metadata field correct for all system validation documents?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110E5E7B" w14:textId="77777777" w:rsidR="004A7E69" w:rsidRPr="009C3D43" w:rsidRDefault="004A7E69" w:rsidP="004A7E69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6F4B484E" w14:textId="2AD48A1E" w:rsidR="004A7E69" w:rsidRPr="009632B4" w:rsidRDefault="00CF0DDA" w:rsidP="004A7E69">
            <w:pPr>
              <w:pStyle w:val="TableTxt-QS"/>
              <w:rPr>
                <w:color w:val="C00000"/>
              </w:rPr>
            </w:pPr>
            <w:r w:rsidRPr="009632B4">
              <w:rPr>
                <w:i/>
                <w:iCs/>
                <w:color w:val="C00000"/>
              </w:rPr>
              <w:t xml:space="preserve">If </w:t>
            </w:r>
            <w:r w:rsidR="00944BF3" w:rsidRPr="009632B4">
              <w:rPr>
                <w:i/>
                <w:iCs/>
                <w:color w:val="C00000"/>
              </w:rPr>
              <w:t>no</w:t>
            </w:r>
            <w:r w:rsidRPr="009632B4">
              <w:rPr>
                <w:i/>
                <w:iCs/>
                <w:color w:val="C00000"/>
              </w:rPr>
              <w:t>, provide details</w:t>
            </w:r>
          </w:p>
        </w:tc>
      </w:tr>
    </w:tbl>
    <w:p w14:paraId="57F0296C" w14:textId="1E5C2837" w:rsidR="00FC0EB3" w:rsidRDefault="005C200C" w:rsidP="005C200C">
      <w:pPr>
        <w:pStyle w:val="H2-QS"/>
      </w:pPr>
      <w:bookmarkStart w:id="29" w:name="_Toc230851661"/>
      <w:r w:rsidRPr="005C200C">
        <w:t>System Inventory Information Review</w:t>
      </w:r>
      <w:r w:rsidR="00FC0EB3">
        <w:t xml:space="preserve"> </w:t>
      </w:r>
      <w:r w:rsidR="00375FD0" w:rsidRPr="00F64E3C">
        <w:rPr>
          <w:noProof/>
          <w:lang w:val="en-GB"/>
        </w:rPr>
        <w:drawing>
          <wp:inline distT="0" distB="0" distL="0" distR="0" wp14:anchorId="00FB64E7" wp14:editId="475AAD69">
            <wp:extent cx="190800" cy="190800"/>
            <wp:effectExtent l="0" t="0" r="0" b="0"/>
            <wp:docPr id="2097130552" name="Picture 2097130552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tbl>
      <w:tblPr>
        <w:tblStyle w:val="TableGrid"/>
        <w:tblW w:w="460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5"/>
        <w:gridCol w:w="1825"/>
        <w:gridCol w:w="4007"/>
      </w:tblGrid>
      <w:tr w:rsidR="004574C3" w:rsidRPr="00F25230" w14:paraId="59F381B8" w14:textId="77777777" w:rsidTr="001D1E83">
        <w:trPr>
          <w:trHeight w:val="279"/>
          <w:tblHeader/>
          <w:jc w:val="center"/>
        </w:trPr>
        <w:tc>
          <w:tcPr>
            <w:tcW w:w="410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5444E48F" w14:textId="2B265149" w:rsidR="004574C3" w:rsidRPr="001141F4" w:rsidRDefault="004574C3" w:rsidP="004574C3">
            <w:pPr>
              <w:pStyle w:val="TableHeader-QS"/>
            </w:pPr>
            <w:r w:rsidRPr="00CC7960">
              <w:t>System Inventory Information Evaluation</w:t>
            </w:r>
          </w:p>
        </w:tc>
        <w:tc>
          <w:tcPr>
            <w:tcW w:w="1825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7201199D" w14:textId="71A78879" w:rsidR="004574C3" w:rsidRPr="001141F4" w:rsidRDefault="004574C3" w:rsidP="004574C3">
            <w:pPr>
              <w:pStyle w:val="TableHeader-QS"/>
            </w:pPr>
            <w:r>
              <w:t>Response (Yes/No or N/A)</w:t>
            </w:r>
          </w:p>
        </w:tc>
        <w:tc>
          <w:tcPr>
            <w:tcW w:w="4007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2F4089CE" w14:textId="78297B05" w:rsidR="004574C3" w:rsidRPr="0038089A" w:rsidRDefault="004574C3" w:rsidP="004574C3">
            <w:pPr>
              <w:pStyle w:val="TableHeader-QS"/>
            </w:pPr>
            <w:r>
              <w:t>Additional details or N/A</w:t>
            </w:r>
          </w:p>
        </w:tc>
      </w:tr>
      <w:tr w:rsidR="00770A5D" w:rsidRPr="00F25230" w14:paraId="438E4980" w14:textId="77777777" w:rsidTr="001D1E83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2C9C9310" w14:textId="409C9F74" w:rsidR="00770A5D" w:rsidRPr="00026920" w:rsidRDefault="00770A5D" w:rsidP="00CD16E3">
            <w:pPr>
              <w:pStyle w:val="TableTxt-QS"/>
            </w:pPr>
            <w:r>
              <w:t xml:space="preserve">Are all </w:t>
            </w:r>
            <w:r w:rsidR="0039136E">
              <w:t xml:space="preserve">infrastructure relationships </w:t>
            </w:r>
            <w:r w:rsidR="0064283C">
              <w:t xml:space="preserve">as well as upstream and downstream CIs </w:t>
            </w:r>
            <w:r w:rsidR="0039136E">
              <w:t>included on the Relationships tab of the CI record(s)?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0DC291C0" w14:textId="77777777" w:rsidR="00770A5D" w:rsidRPr="001141F4" w:rsidRDefault="00770A5D" w:rsidP="00CD16E3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7C5E2A6B" w14:textId="7CFB2577" w:rsidR="00770A5D" w:rsidRPr="00470B68" w:rsidRDefault="000E6677" w:rsidP="00CD16E3">
            <w:pPr>
              <w:pStyle w:val="TableTxt-QS"/>
              <w:rPr>
                <w:i/>
                <w:iCs/>
                <w:color w:val="C00000"/>
              </w:rPr>
            </w:pPr>
            <w:r w:rsidRPr="00470B68">
              <w:rPr>
                <w:i/>
                <w:iCs/>
                <w:color w:val="C00000"/>
              </w:rPr>
              <w:t>If no, provide details</w:t>
            </w:r>
          </w:p>
        </w:tc>
      </w:tr>
      <w:tr w:rsidR="00CD16E3" w:rsidRPr="00F25230" w14:paraId="54FDAF28" w14:textId="77777777" w:rsidTr="001D1E83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4462E43B" w14:textId="08E1A4D7" w:rsidR="00CD16E3" w:rsidRPr="001141F4" w:rsidRDefault="00CD16E3" w:rsidP="00CD16E3">
            <w:pPr>
              <w:pStyle w:val="TableTxt-QS"/>
            </w:pPr>
            <w:r w:rsidRPr="00026920">
              <w:lastRenderedPageBreak/>
              <w:t>Are all fields on CI Details tab of the CI record(s) complete and accurate?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20DA7B76" w14:textId="77777777" w:rsidR="00CD16E3" w:rsidRPr="001141F4" w:rsidRDefault="00CD16E3" w:rsidP="00CD16E3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78BF110A" w14:textId="305082EF" w:rsidR="00CD16E3" w:rsidRPr="00470B68" w:rsidRDefault="00127C61" w:rsidP="00CD16E3">
            <w:pPr>
              <w:pStyle w:val="TableTxt-QS"/>
              <w:rPr>
                <w:color w:val="C00000"/>
              </w:rPr>
            </w:pPr>
            <w:r w:rsidRPr="00470B68">
              <w:rPr>
                <w:i/>
                <w:iCs/>
                <w:color w:val="C00000"/>
              </w:rPr>
              <w:t>If no, provide details</w:t>
            </w:r>
          </w:p>
        </w:tc>
      </w:tr>
      <w:tr w:rsidR="00CD16E3" w:rsidRPr="00F25230" w14:paraId="2FCE0098" w14:textId="77777777" w:rsidTr="001D1E83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53896952" w14:textId="4FBBE54E" w:rsidR="00CD16E3" w:rsidRPr="001141F4" w:rsidRDefault="00CD16E3" w:rsidP="00CD16E3">
            <w:pPr>
              <w:pStyle w:val="TableTxt-QS"/>
            </w:pPr>
            <w:r w:rsidRPr="00026920">
              <w:t xml:space="preserve">Are all fields on the </w:t>
            </w:r>
            <w:r w:rsidR="006841BA" w:rsidRPr="00026920">
              <w:t xml:space="preserve">Contact Information </w:t>
            </w:r>
            <w:r w:rsidRPr="00026920">
              <w:t>tab of the CI record(s) complete and accurate?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599A42EF" w14:textId="77777777" w:rsidR="00CD16E3" w:rsidRPr="001141F4" w:rsidRDefault="00CD16E3" w:rsidP="00CD16E3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0E06A3FE" w14:textId="4C9F36B8" w:rsidR="00CD16E3" w:rsidRPr="00470B68" w:rsidRDefault="00127C61" w:rsidP="00CD16E3">
            <w:pPr>
              <w:pStyle w:val="TableTxt-QS"/>
              <w:rPr>
                <w:color w:val="C00000"/>
              </w:rPr>
            </w:pPr>
            <w:r w:rsidRPr="00470B68">
              <w:rPr>
                <w:i/>
                <w:iCs/>
                <w:color w:val="C00000"/>
              </w:rPr>
              <w:t>If no, provide details</w:t>
            </w:r>
          </w:p>
        </w:tc>
      </w:tr>
      <w:tr w:rsidR="005701EC" w:rsidRPr="00F25230" w14:paraId="31BED1BC" w14:textId="77777777" w:rsidTr="001D1E83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6DC46089" w14:textId="233D4570" w:rsidR="005701EC" w:rsidRPr="001141F4" w:rsidRDefault="005701EC" w:rsidP="005701EC">
            <w:pPr>
              <w:pStyle w:val="TableTxt-QS"/>
            </w:pPr>
            <w:r w:rsidRPr="00026920">
              <w:t>Are all fields on the Compliance tab of the CI record(s) complete and accurate?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21B848CE" w14:textId="77777777" w:rsidR="005701EC" w:rsidRPr="001141F4" w:rsidRDefault="005701EC" w:rsidP="005701EC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35CDC301" w14:textId="1688B671" w:rsidR="005701EC" w:rsidRPr="00470B68" w:rsidRDefault="005701EC" w:rsidP="005701EC">
            <w:pPr>
              <w:pStyle w:val="TableTxt-QS"/>
              <w:rPr>
                <w:color w:val="C00000"/>
              </w:rPr>
            </w:pPr>
            <w:r w:rsidRPr="00470B68">
              <w:rPr>
                <w:i/>
                <w:iCs/>
                <w:color w:val="C00000"/>
              </w:rPr>
              <w:t>If no, provide details</w:t>
            </w:r>
          </w:p>
        </w:tc>
      </w:tr>
      <w:tr w:rsidR="005701EC" w:rsidRPr="00F25230" w14:paraId="025A8DD5" w14:textId="77777777" w:rsidTr="001D1E83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0080E102" w14:textId="009D963C" w:rsidR="005701EC" w:rsidRDefault="005701EC" w:rsidP="005701EC">
            <w:pPr>
              <w:pStyle w:val="TableTxt-QS"/>
            </w:pPr>
            <w:r w:rsidRPr="00026920">
              <w:t>Are all fields on the Change Approvers tab of the CI record(s) complete and accurate?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6B44B6AE" w14:textId="77777777" w:rsidR="005701EC" w:rsidRPr="009C3D43" w:rsidRDefault="005701EC" w:rsidP="005701EC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462130D1" w14:textId="7BBFDFBC" w:rsidR="005701EC" w:rsidRPr="00470B68" w:rsidRDefault="005701EC" w:rsidP="005701EC">
            <w:pPr>
              <w:pStyle w:val="TableTxt-QS"/>
              <w:rPr>
                <w:color w:val="C00000"/>
              </w:rPr>
            </w:pPr>
            <w:r w:rsidRPr="00470B68">
              <w:rPr>
                <w:i/>
                <w:iCs/>
                <w:color w:val="C00000"/>
              </w:rPr>
              <w:t>If no, provide details</w:t>
            </w:r>
          </w:p>
        </w:tc>
      </w:tr>
      <w:tr w:rsidR="005A5D8A" w:rsidRPr="00F25230" w14:paraId="2542CF5E" w14:textId="77777777" w:rsidTr="001D1E83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5CFE86EE" w14:textId="7ED091EA" w:rsidR="005A5D8A" w:rsidRDefault="005A5D8A" w:rsidP="005A5D8A">
            <w:pPr>
              <w:pStyle w:val="TableTxt-QS"/>
            </w:pPr>
            <w:r w:rsidRPr="00026920">
              <w:t xml:space="preserve">Are all </w:t>
            </w:r>
            <w:r w:rsidR="00891634">
              <w:t>applicable</w:t>
            </w:r>
            <w:r w:rsidRPr="00026920">
              <w:t xml:space="preserve"> fields on the Organization Alignment tab of the CI record(s) complete and accurate?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2B8B3872" w14:textId="77777777" w:rsidR="005A5D8A" w:rsidRPr="009C3D43" w:rsidRDefault="005A5D8A" w:rsidP="005A5D8A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4" w:space="0" w:color="auto"/>
            </w:tcBorders>
          </w:tcPr>
          <w:p w14:paraId="17013B0B" w14:textId="03F41156" w:rsidR="005A5D8A" w:rsidRPr="00470B68" w:rsidRDefault="005A5D8A" w:rsidP="005A5D8A">
            <w:pPr>
              <w:pStyle w:val="TableTxt-QS"/>
              <w:rPr>
                <w:color w:val="C00000"/>
              </w:rPr>
            </w:pPr>
            <w:r w:rsidRPr="00470B68">
              <w:rPr>
                <w:i/>
                <w:iCs/>
                <w:color w:val="C00000"/>
              </w:rPr>
              <w:t>If no, provide details</w:t>
            </w:r>
          </w:p>
        </w:tc>
      </w:tr>
      <w:tr w:rsidR="005A5D8A" w:rsidRPr="00F25230" w14:paraId="6FF00E6E" w14:textId="77777777" w:rsidTr="001D1E83">
        <w:trPr>
          <w:trHeight w:val="469"/>
          <w:jc w:val="center"/>
        </w:trPr>
        <w:tc>
          <w:tcPr>
            <w:tcW w:w="4105" w:type="dxa"/>
            <w:tcBorders>
              <w:left w:val="single" w:sz="8" w:space="0" w:color="auto"/>
            </w:tcBorders>
          </w:tcPr>
          <w:p w14:paraId="0F1A0FBC" w14:textId="5039C16B" w:rsidR="005A5D8A" w:rsidRDefault="005A5D8A" w:rsidP="005A5D8A">
            <w:pPr>
              <w:pStyle w:val="TableTxt-QS"/>
            </w:pPr>
            <w:r w:rsidRPr="00026920">
              <w:t>Are all fields on the Related Knowledge tab of the CI record(s) complete and accurate?</w:t>
            </w:r>
          </w:p>
        </w:tc>
        <w:tc>
          <w:tcPr>
            <w:tcW w:w="1825" w:type="dxa"/>
            <w:tcBorders>
              <w:left w:val="single" w:sz="8" w:space="0" w:color="auto"/>
            </w:tcBorders>
          </w:tcPr>
          <w:p w14:paraId="75DA56D1" w14:textId="77777777" w:rsidR="005A5D8A" w:rsidRPr="009C3D43" w:rsidRDefault="005A5D8A" w:rsidP="005A5D8A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bottom w:val="single" w:sz="12" w:space="0" w:color="auto"/>
            </w:tcBorders>
          </w:tcPr>
          <w:p w14:paraId="5441809E" w14:textId="354E0593" w:rsidR="005A5D8A" w:rsidRPr="00470B68" w:rsidRDefault="005A5D8A" w:rsidP="005A5D8A">
            <w:pPr>
              <w:pStyle w:val="TableTxt-QS"/>
              <w:rPr>
                <w:color w:val="C00000"/>
              </w:rPr>
            </w:pPr>
            <w:r w:rsidRPr="00470B68">
              <w:rPr>
                <w:i/>
                <w:iCs/>
                <w:color w:val="C00000"/>
              </w:rPr>
              <w:t>If no, provide details</w:t>
            </w:r>
          </w:p>
        </w:tc>
      </w:tr>
    </w:tbl>
    <w:p w14:paraId="0C917A21" w14:textId="360D8376" w:rsidR="00FC0EB3" w:rsidRDefault="00406607" w:rsidP="00406607">
      <w:pPr>
        <w:pStyle w:val="H2-QS"/>
      </w:pPr>
      <w:bookmarkStart w:id="30" w:name="_Toc230851662"/>
      <w:r w:rsidRPr="00406607">
        <w:t>Training Review</w:t>
      </w:r>
      <w:r w:rsidR="00FC0EB3">
        <w:t xml:space="preserve"> </w:t>
      </w:r>
      <w:r w:rsidR="00375FD0" w:rsidRPr="00F64E3C">
        <w:rPr>
          <w:noProof/>
          <w:lang w:val="en-GB"/>
        </w:rPr>
        <w:drawing>
          <wp:inline distT="0" distB="0" distL="0" distR="0" wp14:anchorId="3F790974" wp14:editId="216C7AD6">
            <wp:extent cx="190800" cy="190800"/>
            <wp:effectExtent l="0" t="0" r="0" b="0"/>
            <wp:docPr id="1860369354" name="Picture 1860369354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tbl>
      <w:tblPr>
        <w:tblStyle w:val="TableGrid"/>
        <w:tblW w:w="460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5"/>
        <w:gridCol w:w="1825"/>
        <w:gridCol w:w="4007"/>
      </w:tblGrid>
      <w:tr w:rsidR="004574C3" w:rsidRPr="00F25230" w14:paraId="2D3159B4" w14:textId="77777777" w:rsidTr="00AD3E20">
        <w:trPr>
          <w:trHeight w:val="279"/>
          <w:tblHeader/>
          <w:jc w:val="center"/>
        </w:trPr>
        <w:tc>
          <w:tcPr>
            <w:tcW w:w="410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6766746A" w14:textId="530AFACD" w:rsidR="004574C3" w:rsidRPr="001141F4" w:rsidRDefault="004574C3" w:rsidP="004574C3">
            <w:pPr>
              <w:pStyle w:val="TableHeader-QS"/>
            </w:pPr>
            <w:r w:rsidRPr="00615EFE">
              <w:t>Training Evaluation</w:t>
            </w:r>
          </w:p>
        </w:tc>
        <w:tc>
          <w:tcPr>
            <w:tcW w:w="18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608CFA6C" w14:textId="7A970384" w:rsidR="004574C3" w:rsidRPr="001141F4" w:rsidRDefault="004574C3" w:rsidP="004574C3">
            <w:pPr>
              <w:pStyle w:val="TableHeader-QS"/>
            </w:pPr>
            <w:r>
              <w:t>Response (Yes/No or N/A)</w:t>
            </w:r>
          </w:p>
        </w:tc>
        <w:tc>
          <w:tcPr>
            <w:tcW w:w="4007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1B6FDB00" w14:textId="4CAAC7C4" w:rsidR="004574C3" w:rsidRPr="0038089A" w:rsidRDefault="004574C3" w:rsidP="004574C3">
            <w:pPr>
              <w:pStyle w:val="TableHeader-QS"/>
            </w:pPr>
            <w:r>
              <w:t>Additional details or N/A</w:t>
            </w:r>
          </w:p>
        </w:tc>
      </w:tr>
      <w:tr w:rsidR="00F7437F" w:rsidRPr="00F25230" w14:paraId="5A4F76B0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B2BE6" w14:textId="444F2F94" w:rsidR="00F7437F" w:rsidRPr="001141F4" w:rsidRDefault="00F7437F" w:rsidP="00F7437F">
            <w:pPr>
              <w:pStyle w:val="TableTxt-QS"/>
            </w:pPr>
            <w:r w:rsidRPr="00026920">
              <w:t>List or reference existing training courses for the system that are targeted to Support and Administrator Roles: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0AC5" w14:textId="017CBD8B" w:rsidR="00F7437F" w:rsidRPr="001141F4" w:rsidRDefault="00F7437F" w:rsidP="00F7437F">
            <w:pPr>
              <w:pStyle w:val="TableTxt-QS"/>
            </w:pPr>
            <w:r>
              <w:t>N/A</w:t>
            </w: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F6D7" w14:textId="5DF7AE30" w:rsidR="00F7437F" w:rsidRPr="00B00EB4" w:rsidRDefault="00FA4AC0" w:rsidP="00F7437F">
            <w:pPr>
              <w:pStyle w:val="TableTxt-QS"/>
              <w:rPr>
                <w:color w:val="C00000"/>
              </w:rPr>
            </w:pPr>
            <w:r w:rsidRPr="00B00EB4">
              <w:rPr>
                <w:i/>
                <w:iCs/>
                <w:color w:val="C00000"/>
              </w:rPr>
              <w:t>Provide details</w:t>
            </w:r>
          </w:p>
        </w:tc>
      </w:tr>
      <w:tr w:rsidR="00F7437F" w:rsidRPr="00F25230" w14:paraId="4D04C87A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1CF3" w14:textId="09B32427" w:rsidR="00F7437F" w:rsidRDefault="00F7437F" w:rsidP="00F7437F">
            <w:pPr>
              <w:pStyle w:val="TableTxt-QS"/>
            </w:pPr>
            <w:r w:rsidRPr="00026920">
              <w:t>List or reference associated training curricula for Support and Administrator training: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8560A" w14:textId="35007C59" w:rsidR="00F7437F" w:rsidRPr="009C3D43" w:rsidRDefault="00F7437F" w:rsidP="00F7437F">
            <w:pPr>
              <w:pStyle w:val="TableTxt-QS"/>
            </w:pPr>
            <w:r>
              <w:t>N/A</w:t>
            </w: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AD93" w14:textId="0563CFE8" w:rsidR="00F7437F" w:rsidRPr="00B00EB4" w:rsidRDefault="00FA4AC0" w:rsidP="00F7437F">
            <w:pPr>
              <w:pStyle w:val="TableTxt-QS"/>
              <w:rPr>
                <w:color w:val="C00000"/>
              </w:rPr>
            </w:pPr>
            <w:r w:rsidRPr="00B00EB4">
              <w:rPr>
                <w:i/>
                <w:iCs/>
                <w:color w:val="C00000"/>
              </w:rPr>
              <w:t>Provide details</w:t>
            </w:r>
          </w:p>
        </w:tc>
      </w:tr>
      <w:tr w:rsidR="002A22FD" w:rsidRPr="00F25230" w14:paraId="0D8B75A1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BD5B3" w14:textId="34091FF1" w:rsidR="002A22FD" w:rsidRDefault="002A22FD" w:rsidP="002A22FD">
            <w:pPr>
              <w:pStyle w:val="TableTxt-QS"/>
            </w:pPr>
            <w:r w:rsidRPr="00026920">
              <w:t>Are all the Support and Administrator training courses associated with appropriate curricula? 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204A6" w14:textId="77777777" w:rsidR="002A22FD" w:rsidRPr="009C3D43" w:rsidRDefault="002A22FD" w:rsidP="002A22FD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3F3A" w14:textId="18E6752A" w:rsidR="002A22FD" w:rsidRPr="00B00EB4" w:rsidRDefault="002A22FD" w:rsidP="002A22FD">
            <w:pPr>
              <w:pStyle w:val="TableTxt-QS"/>
              <w:rPr>
                <w:color w:val="C00000"/>
              </w:rPr>
            </w:pPr>
            <w:r w:rsidRPr="00B00EB4">
              <w:rPr>
                <w:i/>
                <w:iCs/>
                <w:color w:val="C00000"/>
              </w:rPr>
              <w:t>If no, provide details</w:t>
            </w:r>
          </w:p>
        </w:tc>
      </w:tr>
      <w:tr w:rsidR="0025525B" w:rsidRPr="00F25230" w14:paraId="7CB86FEC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67FF" w14:textId="78C624BA" w:rsidR="0025525B" w:rsidRDefault="0025525B" w:rsidP="0025525B">
            <w:pPr>
              <w:pStyle w:val="TableTxt-QS"/>
            </w:pPr>
            <w:r w:rsidRPr="00026920">
              <w:t>Has the content of the Support and Administrator training courses had a periodic review within the past 3 years?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788D" w14:textId="77777777" w:rsidR="0025525B" w:rsidRPr="009C3D43" w:rsidRDefault="0025525B" w:rsidP="0025525B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AE09" w14:textId="3CAC23E5" w:rsidR="0025525B" w:rsidRPr="00B00EB4" w:rsidRDefault="0025525B" w:rsidP="0025525B">
            <w:pPr>
              <w:pStyle w:val="TableTxt-QS"/>
              <w:rPr>
                <w:color w:val="C00000"/>
              </w:rPr>
            </w:pPr>
            <w:r w:rsidRPr="00B00EB4">
              <w:rPr>
                <w:i/>
                <w:iCs/>
                <w:color w:val="C00000"/>
              </w:rPr>
              <w:t>If no, provide details</w:t>
            </w:r>
          </w:p>
        </w:tc>
      </w:tr>
      <w:tr w:rsidR="0025525B" w:rsidRPr="00F25230" w14:paraId="458EC606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E8B3" w14:textId="74F44D10" w:rsidR="0025525B" w:rsidRDefault="0025525B" w:rsidP="0025525B">
            <w:pPr>
              <w:pStyle w:val="TableTxt-QS"/>
            </w:pPr>
            <w:r w:rsidRPr="00026920">
              <w:t>Is formal end-user training required?</w:t>
            </w:r>
            <w:r w:rsidR="00FD3FE0">
              <w:t xml:space="preserve"> </w:t>
            </w:r>
            <w:r w:rsidR="00A50596" w:rsidRPr="00A50596">
              <w:rPr>
                <w:i/>
                <w:iCs/>
                <w:color w:val="C00000"/>
              </w:rPr>
              <w:t>[</w:t>
            </w:r>
            <w:r w:rsidR="00FD3FE0" w:rsidRPr="00A50596">
              <w:rPr>
                <w:i/>
                <w:iCs/>
                <w:color w:val="C00000"/>
              </w:rPr>
              <w:t xml:space="preserve">If no, delete remaining </w:t>
            </w:r>
            <w:r w:rsidR="00C922B8">
              <w:rPr>
                <w:i/>
                <w:iCs/>
                <w:color w:val="C00000"/>
              </w:rPr>
              <w:t>rows below</w:t>
            </w:r>
            <w:r w:rsidR="00F06620">
              <w:rPr>
                <w:i/>
                <w:iCs/>
                <w:color w:val="C00000"/>
              </w:rPr>
              <w:t xml:space="preserve"> in this section</w:t>
            </w:r>
            <w:r w:rsidR="00A50596" w:rsidRPr="00A50596">
              <w:rPr>
                <w:i/>
                <w:iCs/>
                <w:color w:val="C00000"/>
              </w:rPr>
              <w:t>]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E00EE" w14:textId="77777777" w:rsidR="0025525B" w:rsidRPr="009C3D43" w:rsidRDefault="0025525B" w:rsidP="0025525B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9C80" w14:textId="2CE01E65" w:rsidR="0025525B" w:rsidRPr="009C3D43" w:rsidRDefault="0025525B" w:rsidP="0025525B">
            <w:pPr>
              <w:pStyle w:val="TableTxt-QS"/>
            </w:pPr>
          </w:p>
        </w:tc>
      </w:tr>
      <w:tr w:rsidR="0025525B" w:rsidRPr="00F25230" w14:paraId="5BFCB7DE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E2B9C" w14:textId="17812140" w:rsidR="0025525B" w:rsidRDefault="0025525B" w:rsidP="0025525B">
            <w:pPr>
              <w:pStyle w:val="TableTxt-QS"/>
            </w:pPr>
            <w:r w:rsidRPr="00026920">
              <w:lastRenderedPageBreak/>
              <w:t>Is the business responsible for end-user training?</w:t>
            </w:r>
            <w:r w:rsidR="00C922B8">
              <w:t xml:space="preserve"> </w:t>
            </w:r>
            <w:r w:rsidR="00C922B8" w:rsidRPr="00A50596">
              <w:rPr>
                <w:i/>
                <w:iCs/>
                <w:color w:val="C00000"/>
              </w:rPr>
              <w:t xml:space="preserve">[If </w:t>
            </w:r>
            <w:r w:rsidR="00C922B8">
              <w:rPr>
                <w:i/>
                <w:iCs/>
                <w:color w:val="C00000"/>
              </w:rPr>
              <w:t>yes</w:t>
            </w:r>
            <w:r w:rsidR="00C922B8" w:rsidRPr="00A50596">
              <w:rPr>
                <w:i/>
                <w:iCs/>
                <w:color w:val="C00000"/>
              </w:rPr>
              <w:t xml:space="preserve">, delete remaining </w:t>
            </w:r>
            <w:r w:rsidR="00C922B8">
              <w:rPr>
                <w:i/>
                <w:iCs/>
                <w:color w:val="C00000"/>
              </w:rPr>
              <w:t>rows below in this section</w:t>
            </w:r>
            <w:r w:rsidR="00C922B8" w:rsidRPr="00A50596">
              <w:rPr>
                <w:i/>
                <w:iCs/>
                <w:color w:val="C00000"/>
              </w:rPr>
              <w:t>]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F217" w14:textId="77777777" w:rsidR="0025525B" w:rsidRPr="009C3D43" w:rsidRDefault="0025525B" w:rsidP="0025525B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1DD8" w14:textId="77777777" w:rsidR="0025525B" w:rsidRPr="009C3D43" w:rsidRDefault="0025525B" w:rsidP="0025525B">
            <w:pPr>
              <w:pStyle w:val="TableTxt-QS"/>
            </w:pPr>
          </w:p>
        </w:tc>
      </w:tr>
      <w:tr w:rsidR="0025525B" w:rsidRPr="00F25230" w14:paraId="1FA7D473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B1892" w14:textId="169AE4A4" w:rsidR="0025525B" w:rsidRDefault="0025525B" w:rsidP="004A67D7">
            <w:pPr>
              <w:widowControl w:val="0"/>
              <w:spacing w:before="40" w:after="40"/>
              <w:ind w:left="66"/>
            </w:pPr>
            <w:r w:rsidRPr="00026920">
              <w:t>List or reference existing end-user training courses for the system: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611E" w14:textId="30C439C2" w:rsidR="0025525B" w:rsidRPr="009C3D43" w:rsidRDefault="0025525B" w:rsidP="0025525B">
            <w:pPr>
              <w:pStyle w:val="TableTxt-QS"/>
            </w:pPr>
            <w:r>
              <w:t>N/A</w:t>
            </w: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B210" w14:textId="6AB561AF" w:rsidR="0025525B" w:rsidRPr="00B00EB4" w:rsidRDefault="005B43B0" w:rsidP="0025525B">
            <w:pPr>
              <w:pStyle w:val="TableTxt-QS"/>
              <w:rPr>
                <w:color w:val="C00000"/>
              </w:rPr>
            </w:pPr>
            <w:r w:rsidRPr="00B00EB4">
              <w:rPr>
                <w:i/>
                <w:iCs/>
                <w:color w:val="C00000"/>
              </w:rPr>
              <w:t>Provide details</w:t>
            </w:r>
          </w:p>
        </w:tc>
      </w:tr>
      <w:tr w:rsidR="0025525B" w:rsidRPr="00F25230" w14:paraId="7042EDD9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1D6AA" w14:textId="76791F8D" w:rsidR="0025525B" w:rsidRDefault="0025525B" w:rsidP="004A67D7">
            <w:pPr>
              <w:widowControl w:val="0"/>
              <w:spacing w:before="40" w:after="40"/>
              <w:ind w:left="66"/>
            </w:pPr>
            <w:r w:rsidRPr="00026920">
              <w:t>List or reference associated training curriculum for end-user training</w:t>
            </w:r>
            <w:r w:rsidR="004A67D7">
              <w:t>.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F859" w14:textId="5F062EAD" w:rsidR="0025525B" w:rsidRPr="009C3D43" w:rsidRDefault="0025525B" w:rsidP="0025525B">
            <w:pPr>
              <w:pStyle w:val="TableTxt-QS"/>
            </w:pPr>
            <w:r>
              <w:t>N/A</w:t>
            </w: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37D7" w14:textId="45DAD31C" w:rsidR="0025525B" w:rsidRPr="00B00EB4" w:rsidRDefault="00AF74BD" w:rsidP="0025525B">
            <w:pPr>
              <w:pStyle w:val="TableTxt-QS"/>
              <w:rPr>
                <w:color w:val="C00000"/>
              </w:rPr>
            </w:pPr>
            <w:r w:rsidRPr="00B00EB4">
              <w:rPr>
                <w:i/>
                <w:iCs/>
                <w:color w:val="C00000"/>
              </w:rPr>
              <w:t>Provide details if applicable</w:t>
            </w:r>
          </w:p>
        </w:tc>
      </w:tr>
      <w:tr w:rsidR="0025525B" w:rsidRPr="00F25230" w14:paraId="2604312D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F19F" w14:textId="45E87E12" w:rsidR="0025525B" w:rsidRDefault="0025525B" w:rsidP="00D47C42">
            <w:pPr>
              <w:widowControl w:val="0"/>
              <w:spacing w:before="40" w:after="40"/>
              <w:ind w:left="66"/>
            </w:pPr>
            <w:r w:rsidRPr="00026920">
              <w:t>Are all the end-user training courses associated with an appropriate curriculum?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6562" w14:textId="77777777" w:rsidR="0025525B" w:rsidRPr="009C3D43" w:rsidRDefault="0025525B" w:rsidP="0025525B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4DEC" w14:textId="6D4F0970" w:rsidR="0025525B" w:rsidRPr="00B00EB4" w:rsidRDefault="009004C3" w:rsidP="0025525B">
            <w:pPr>
              <w:pStyle w:val="TableTxt-QS"/>
              <w:rPr>
                <w:color w:val="C00000"/>
              </w:rPr>
            </w:pPr>
            <w:r w:rsidRPr="00B00EB4">
              <w:rPr>
                <w:i/>
                <w:iCs/>
                <w:color w:val="C00000"/>
              </w:rPr>
              <w:t>If no, provide details</w:t>
            </w:r>
          </w:p>
        </w:tc>
      </w:tr>
      <w:tr w:rsidR="0025525B" w:rsidRPr="00F25230" w14:paraId="1284C10F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AD806" w14:textId="3BA44D3E" w:rsidR="0025525B" w:rsidRDefault="0025525B" w:rsidP="0025525B">
            <w:pPr>
              <w:pStyle w:val="TableTxt-QS"/>
            </w:pPr>
            <w:r w:rsidRPr="00026920">
              <w:t>Has the content of the training course(s) had a periodic review within the past 3 years?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1241" w14:textId="77777777" w:rsidR="0025525B" w:rsidRPr="009C3D43" w:rsidRDefault="0025525B" w:rsidP="0025525B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2AAC" w14:textId="0C29FD7C" w:rsidR="0025525B" w:rsidRPr="009C3D43" w:rsidRDefault="009004C3" w:rsidP="0025525B">
            <w:pPr>
              <w:pStyle w:val="TableTxt-QS"/>
            </w:pPr>
            <w:r w:rsidRPr="003559F2">
              <w:rPr>
                <w:i/>
                <w:iCs/>
                <w:color w:val="C00000"/>
              </w:rPr>
              <w:t>If no, provide details</w:t>
            </w:r>
          </w:p>
        </w:tc>
      </w:tr>
    </w:tbl>
    <w:p w14:paraId="625F853E" w14:textId="557D47FC" w:rsidR="00FC0EB3" w:rsidRDefault="00CF68DC" w:rsidP="00CF68DC">
      <w:pPr>
        <w:pStyle w:val="H2-QS"/>
      </w:pPr>
      <w:bookmarkStart w:id="31" w:name="_Toc230851663"/>
      <w:r w:rsidRPr="00CF68DC">
        <w:t>Security Artifact Review</w:t>
      </w:r>
      <w:r w:rsidR="00FC0EB3">
        <w:t xml:space="preserve"> </w:t>
      </w:r>
      <w:r w:rsidR="00375FD0" w:rsidRPr="00F64E3C">
        <w:rPr>
          <w:noProof/>
          <w:lang w:val="en-GB"/>
        </w:rPr>
        <w:drawing>
          <wp:inline distT="0" distB="0" distL="0" distR="0" wp14:anchorId="423F78B8" wp14:editId="18071372">
            <wp:extent cx="190800" cy="190800"/>
            <wp:effectExtent l="0" t="0" r="0" b="0"/>
            <wp:docPr id="1340260096" name="Picture 1340260096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tbl>
      <w:tblPr>
        <w:tblStyle w:val="TableGrid"/>
        <w:tblW w:w="460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5"/>
        <w:gridCol w:w="1825"/>
        <w:gridCol w:w="4007"/>
      </w:tblGrid>
      <w:tr w:rsidR="004574C3" w:rsidRPr="00F25230" w14:paraId="0CD73EFF" w14:textId="77777777" w:rsidTr="00AD3E20">
        <w:trPr>
          <w:trHeight w:val="279"/>
          <w:tblHeader/>
          <w:jc w:val="center"/>
        </w:trPr>
        <w:tc>
          <w:tcPr>
            <w:tcW w:w="410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0DF3ECB2" w14:textId="66AF076F" w:rsidR="004574C3" w:rsidRPr="001141F4" w:rsidRDefault="004574C3" w:rsidP="004574C3">
            <w:pPr>
              <w:pStyle w:val="TableHeader-QS"/>
            </w:pPr>
            <w:r w:rsidRPr="00D201D3">
              <w:t>Security Artifact Evaluation</w:t>
            </w:r>
          </w:p>
        </w:tc>
        <w:tc>
          <w:tcPr>
            <w:tcW w:w="18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61CC1146" w14:textId="374552B2" w:rsidR="004574C3" w:rsidRPr="001141F4" w:rsidRDefault="004574C3" w:rsidP="004574C3">
            <w:pPr>
              <w:pStyle w:val="TableHeader-QS"/>
            </w:pPr>
            <w:r>
              <w:t>Response (Yes/No or N/A)</w:t>
            </w:r>
          </w:p>
        </w:tc>
        <w:tc>
          <w:tcPr>
            <w:tcW w:w="4007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6CBF9580" w14:textId="13ED5DDA" w:rsidR="004574C3" w:rsidRPr="0038089A" w:rsidRDefault="004574C3" w:rsidP="004574C3">
            <w:pPr>
              <w:pStyle w:val="TableHeader-QS"/>
            </w:pPr>
            <w:r>
              <w:t>Additional details or N/A</w:t>
            </w:r>
          </w:p>
        </w:tc>
      </w:tr>
      <w:tr w:rsidR="003B6E64" w:rsidRPr="00F25230" w14:paraId="2792315E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87AE7" w14:textId="4ED8E4D5" w:rsidR="003B6E64" w:rsidRPr="001141F4" w:rsidRDefault="003B6E64" w:rsidP="003B6E64">
            <w:pPr>
              <w:pStyle w:val="TableTxt-QS"/>
            </w:pPr>
            <w:r w:rsidRPr="00026920">
              <w:t>List the name(s) of the system</w:t>
            </w:r>
            <w:r w:rsidR="003559F2">
              <w:t>’s</w:t>
            </w:r>
            <w:r w:rsidRPr="00026920">
              <w:t xml:space="preserve"> security plan and security admin</w:t>
            </w:r>
            <w:r w:rsidR="000764B3">
              <w:t>istration</w:t>
            </w:r>
            <w:r w:rsidRPr="00026920">
              <w:t xml:space="preserve"> SOP: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C795" w14:textId="073FC313" w:rsidR="003B6E64" w:rsidRPr="001141F4" w:rsidRDefault="003B6E64" w:rsidP="003B6E64">
            <w:pPr>
              <w:pStyle w:val="TableTxt-QS"/>
            </w:pPr>
            <w:r>
              <w:t>N/A</w:t>
            </w: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88CE7" w14:textId="57A2511E" w:rsidR="003B6E64" w:rsidRPr="00283CFE" w:rsidRDefault="00397EAE" w:rsidP="003B6E64">
            <w:pPr>
              <w:pStyle w:val="TableTxt-QS"/>
              <w:rPr>
                <w:color w:val="C00000"/>
              </w:rPr>
            </w:pPr>
            <w:r w:rsidRPr="00283CFE">
              <w:rPr>
                <w:i/>
                <w:iCs/>
                <w:color w:val="C00000"/>
              </w:rPr>
              <w:t>Provide details</w:t>
            </w:r>
          </w:p>
        </w:tc>
      </w:tr>
      <w:tr w:rsidR="003B6E64" w:rsidRPr="00F25230" w14:paraId="755B97C9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A683" w14:textId="42E97C4C" w:rsidR="003B6E64" w:rsidRDefault="003B6E64" w:rsidP="009271AB">
            <w:pPr>
              <w:pStyle w:val="TableTxt-QS"/>
            </w:pPr>
            <w:r w:rsidRPr="00026920">
              <w:t>Does the system, including its security plan and security admin</w:t>
            </w:r>
            <w:r w:rsidR="000764B3">
              <w:t>istration</w:t>
            </w:r>
            <w:r w:rsidRPr="00026920">
              <w:t xml:space="preserve"> SOP, adhere to </w:t>
            </w:r>
            <w:r w:rsidR="00F101E0" w:rsidRPr="009271AB">
              <w:rPr>
                <w:i/>
                <w:iCs/>
              </w:rPr>
              <w:t>GSOP-1201.1</w:t>
            </w:r>
            <w:r w:rsidR="009271AB" w:rsidRPr="009271AB">
              <w:rPr>
                <w:i/>
                <w:iCs/>
              </w:rPr>
              <w:t>,</w:t>
            </w:r>
            <w:r w:rsidR="00F101E0" w:rsidRPr="009271AB">
              <w:rPr>
                <w:i/>
                <w:iCs/>
              </w:rPr>
              <w:t xml:space="preserve"> Computer System Validation</w:t>
            </w:r>
            <w:r w:rsidRPr="00026920">
              <w:t>?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CAE60" w14:textId="77777777" w:rsidR="003B6E64" w:rsidRPr="009C3D43" w:rsidRDefault="003B6E64" w:rsidP="003B6E64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A152" w14:textId="3E14A714" w:rsidR="003B6E64" w:rsidRPr="00283CFE" w:rsidRDefault="00BB7069" w:rsidP="003B6E64">
            <w:pPr>
              <w:pStyle w:val="TableTxt-QS"/>
              <w:rPr>
                <w:color w:val="C00000"/>
              </w:rPr>
            </w:pPr>
            <w:r w:rsidRPr="00283CFE">
              <w:rPr>
                <w:i/>
                <w:iCs/>
                <w:color w:val="C00000"/>
              </w:rPr>
              <w:t>If no, provide details</w:t>
            </w:r>
          </w:p>
        </w:tc>
      </w:tr>
      <w:tr w:rsidR="003B6E64" w:rsidRPr="00F25230" w14:paraId="285C9568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10F18" w14:textId="0273B494" w:rsidR="003B6E64" w:rsidRDefault="003B6E64" w:rsidP="003B6E64">
            <w:pPr>
              <w:pStyle w:val="TableTxt-QS"/>
            </w:pPr>
            <w:r w:rsidRPr="00026920">
              <w:t>Have any unmet requirements and their mitigations been documented in the security plan?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CF5BF" w14:textId="77777777" w:rsidR="003B6E64" w:rsidRPr="009C3D43" w:rsidRDefault="003B6E64" w:rsidP="003B6E64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C54C3" w14:textId="5C47822C" w:rsidR="003B6E64" w:rsidRPr="00283CFE" w:rsidRDefault="00596AA7" w:rsidP="003B6E64">
            <w:pPr>
              <w:pStyle w:val="TableTxt-QS"/>
              <w:rPr>
                <w:color w:val="C00000"/>
              </w:rPr>
            </w:pPr>
            <w:r w:rsidRPr="00283CFE">
              <w:rPr>
                <w:i/>
                <w:iCs/>
                <w:color w:val="C00000"/>
              </w:rPr>
              <w:t>If no, provide details</w:t>
            </w:r>
          </w:p>
        </w:tc>
      </w:tr>
    </w:tbl>
    <w:p w14:paraId="7BED2546" w14:textId="6335E913" w:rsidR="00FC0EB3" w:rsidRDefault="00D348DA" w:rsidP="00D348DA">
      <w:pPr>
        <w:pStyle w:val="H2-QS"/>
      </w:pPr>
      <w:bookmarkStart w:id="32" w:name="_Toc230851664"/>
      <w:r w:rsidRPr="00D348DA">
        <w:lastRenderedPageBreak/>
        <w:t>Access Roster Review (ARR) Completion Evaluation</w:t>
      </w:r>
      <w:r w:rsidR="00FC0EB3">
        <w:t xml:space="preserve"> </w:t>
      </w:r>
      <w:r w:rsidR="00375FD0" w:rsidRPr="00F64E3C">
        <w:rPr>
          <w:noProof/>
          <w:lang w:val="en-GB"/>
        </w:rPr>
        <w:drawing>
          <wp:inline distT="0" distB="0" distL="0" distR="0" wp14:anchorId="263B630F" wp14:editId="4F53F22B">
            <wp:extent cx="190800" cy="190800"/>
            <wp:effectExtent l="0" t="0" r="0" b="0"/>
            <wp:docPr id="1652255017" name="Picture 1652255017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tbl>
      <w:tblPr>
        <w:tblStyle w:val="TableGrid"/>
        <w:tblW w:w="460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5"/>
        <w:gridCol w:w="1825"/>
        <w:gridCol w:w="4007"/>
      </w:tblGrid>
      <w:tr w:rsidR="004574C3" w:rsidRPr="00F25230" w14:paraId="389D5B93" w14:textId="77777777" w:rsidTr="00AD3E20">
        <w:trPr>
          <w:trHeight w:val="279"/>
          <w:tblHeader/>
          <w:jc w:val="center"/>
        </w:trPr>
        <w:tc>
          <w:tcPr>
            <w:tcW w:w="410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06A742FB" w14:textId="471B93C6" w:rsidR="004574C3" w:rsidRPr="001141F4" w:rsidRDefault="004574C3" w:rsidP="004574C3">
            <w:pPr>
              <w:pStyle w:val="TableHeader-QS"/>
            </w:pPr>
            <w:r w:rsidRPr="007403DF">
              <w:t>ARR Completion Evaluation</w:t>
            </w:r>
          </w:p>
        </w:tc>
        <w:tc>
          <w:tcPr>
            <w:tcW w:w="18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59C1590B" w14:textId="48C3D5B4" w:rsidR="004574C3" w:rsidRPr="001141F4" w:rsidRDefault="004574C3" w:rsidP="004574C3">
            <w:pPr>
              <w:pStyle w:val="TableHeader-QS"/>
            </w:pPr>
            <w:r>
              <w:t>Response (Yes/No or N/A)</w:t>
            </w:r>
          </w:p>
        </w:tc>
        <w:tc>
          <w:tcPr>
            <w:tcW w:w="4007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6981EE3C" w14:textId="0549B16F" w:rsidR="004574C3" w:rsidRPr="0038089A" w:rsidRDefault="004574C3" w:rsidP="004574C3">
            <w:pPr>
              <w:pStyle w:val="TableHeader-QS"/>
            </w:pPr>
            <w:r>
              <w:t>Additional details or N/A</w:t>
            </w:r>
          </w:p>
        </w:tc>
      </w:tr>
      <w:tr w:rsidR="005B1F17" w:rsidRPr="00F25230" w14:paraId="41B9C068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DFD6" w14:textId="28EEEC00" w:rsidR="005B1F17" w:rsidRPr="001141F4" w:rsidRDefault="005B1F17" w:rsidP="005B1F17">
            <w:pPr>
              <w:pStyle w:val="TableTxt-QS"/>
            </w:pPr>
            <w:r w:rsidRPr="00026920">
              <w:t xml:space="preserve">Do the executed Access Roster Reviews cover all the areas outlined in the ARR section in your </w:t>
            </w:r>
            <w:r w:rsidR="000764B3">
              <w:t>s</w:t>
            </w:r>
            <w:r w:rsidRPr="00026920">
              <w:t xml:space="preserve">ecurity </w:t>
            </w:r>
            <w:r w:rsidR="000764B3">
              <w:t>a</w:t>
            </w:r>
            <w:r w:rsidRPr="00026920">
              <w:t>dmin</w:t>
            </w:r>
            <w:r w:rsidR="000764B3">
              <w:t>istration</w:t>
            </w:r>
            <w:r w:rsidRPr="00026920">
              <w:t xml:space="preserve"> SOP (listed in the Security Artifact Review Task above), including any non-Production environments containing red Confidential Information (CI) and/or Personal Information (PI), excluding environments only holding yellow workforce PI? 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C885" w14:textId="77777777" w:rsidR="005B1F17" w:rsidRPr="001141F4" w:rsidRDefault="005B1F17" w:rsidP="005B1F17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5D7F" w14:textId="771A71B0" w:rsidR="005B1F17" w:rsidRPr="00283CFE" w:rsidRDefault="00336EAB" w:rsidP="005B1F17">
            <w:pPr>
              <w:pStyle w:val="TableTxt-QS"/>
              <w:rPr>
                <w:color w:val="C00000"/>
              </w:rPr>
            </w:pPr>
            <w:r w:rsidRPr="00283CFE">
              <w:rPr>
                <w:i/>
                <w:iCs/>
                <w:color w:val="C00000"/>
              </w:rPr>
              <w:t>If no, provide details</w:t>
            </w:r>
          </w:p>
        </w:tc>
      </w:tr>
      <w:tr w:rsidR="005B1F17" w:rsidRPr="00F25230" w14:paraId="30A41655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72582" w14:textId="74CEC4AE" w:rsidR="005B1F17" w:rsidRDefault="005B1F17" w:rsidP="005B1F17">
            <w:pPr>
              <w:pStyle w:val="TableTxt-QS"/>
            </w:pPr>
            <w:r w:rsidRPr="00026920">
              <w:t xml:space="preserve">Were the Access Roster Reviews completed at the given frequency documented in your </w:t>
            </w:r>
            <w:r w:rsidR="000764B3">
              <w:t>s</w:t>
            </w:r>
            <w:r w:rsidRPr="00026920">
              <w:t xml:space="preserve">ecurity </w:t>
            </w:r>
            <w:r w:rsidR="000764B3">
              <w:t>a</w:t>
            </w:r>
            <w:r w:rsidRPr="00026920">
              <w:t>dmin</w:t>
            </w:r>
            <w:r w:rsidR="000764B3">
              <w:t>istration</w:t>
            </w:r>
            <w:r w:rsidRPr="00026920">
              <w:t xml:space="preserve"> SOP (listed in the Security Artifact Review Task above)?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6A9E5" w14:textId="77777777" w:rsidR="005B1F17" w:rsidRPr="009C3D43" w:rsidRDefault="005B1F17" w:rsidP="005B1F17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7C78" w14:textId="4DBEAD18" w:rsidR="005B1F17" w:rsidRPr="00283CFE" w:rsidRDefault="00290CD4" w:rsidP="005B1F17">
            <w:pPr>
              <w:pStyle w:val="TableTxt-QS"/>
              <w:rPr>
                <w:color w:val="C00000"/>
              </w:rPr>
            </w:pPr>
            <w:r w:rsidRPr="00283CFE">
              <w:rPr>
                <w:i/>
                <w:iCs/>
                <w:color w:val="C00000"/>
              </w:rPr>
              <w:t>If no, provide details</w:t>
            </w:r>
          </w:p>
        </w:tc>
      </w:tr>
    </w:tbl>
    <w:p w14:paraId="03D29F1C" w14:textId="733CD971" w:rsidR="00FC0EB3" w:rsidRDefault="00FD4291" w:rsidP="00FD4291">
      <w:pPr>
        <w:pStyle w:val="H2-QS"/>
      </w:pPr>
      <w:bookmarkStart w:id="33" w:name="_Toc230851665"/>
      <w:r w:rsidRPr="00FD4291">
        <w:t>Data Integrity Review</w:t>
      </w:r>
      <w:r w:rsidR="00FC0EB3">
        <w:t xml:space="preserve"> </w:t>
      </w:r>
      <w:r w:rsidR="00375FD0" w:rsidRPr="00F64E3C">
        <w:rPr>
          <w:noProof/>
          <w:lang w:val="en-GB"/>
        </w:rPr>
        <w:drawing>
          <wp:inline distT="0" distB="0" distL="0" distR="0" wp14:anchorId="006EAAB5" wp14:editId="30978F89">
            <wp:extent cx="190800" cy="190800"/>
            <wp:effectExtent l="0" t="0" r="0" b="0"/>
            <wp:docPr id="260907256" name="Picture 260907256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tbl>
      <w:tblPr>
        <w:tblStyle w:val="TableGrid"/>
        <w:tblW w:w="460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5"/>
        <w:gridCol w:w="1825"/>
        <w:gridCol w:w="4007"/>
      </w:tblGrid>
      <w:tr w:rsidR="004574C3" w:rsidRPr="00F25230" w14:paraId="43E7F43B" w14:textId="77777777" w:rsidTr="00AD3E20">
        <w:trPr>
          <w:trHeight w:val="279"/>
          <w:tblHeader/>
          <w:jc w:val="center"/>
        </w:trPr>
        <w:tc>
          <w:tcPr>
            <w:tcW w:w="410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10C21CEE" w14:textId="67856E3F" w:rsidR="004574C3" w:rsidRPr="001141F4" w:rsidRDefault="004574C3" w:rsidP="004574C3">
            <w:pPr>
              <w:pStyle w:val="TableHeader-QS"/>
            </w:pPr>
            <w:r w:rsidRPr="00026920">
              <w:t> </w:t>
            </w:r>
            <w:r>
              <w:t>Data Integrity Evaluation</w:t>
            </w:r>
          </w:p>
        </w:tc>
        <w:tc>
          <w:tcPr>
            <w:tcW w:w="18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01DC81C6" w14:textId="7D314239" w:rsidR="004574C3" w:rsidRPr="001141F4" w:rsidRDefault="004574C3" w:rsidP="004574C3">
            <w:pPr>
              <w:pStyle w:val="TableHeader-QS"/>
            </w:pPr>
            <w:r>
              <w:t>Response (Yes/No or N/A)</w:t>
            </w:r>
          </w:p>
        </w:tc>
        <w:tc>
          <w:tcPr>
            <w:tcW w:w="4007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036B3BF6" w14:textId="08875731" w:rsidR="004574C3" w:rsidRPr="0038089A" w:rsidRDefault="004574C3" w:rsidP="004574C3">
            <w:pPr>
              <w:pStyle w:val="TableHeader-QS"/>
            </w:pPr>
            <w:r>
              <w:t>Additional details or N/A</w:t>
            </w:r>
          </w:p>
        </w:tc>
      </w:tr>
      <w:tr w:rsidR="00BE7297" w:rsidRPr="00F25230" w14:paraId="0709EC5E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15E2E" w14:textId="3C4D3B28" w:rsidR="00BE7297" w:rsidRPr="001141F4" w:rsidRDefault="00BE7297" w:rsidP="00BE7297">
            <w:pPr>
              <w:pStyle w:val="TableTxt-QS"/>
            </w:pPr>
            <w:r w:rsidRPr="00026920">
              <w:t xml:space="preserve">List the local procedure </w:t>
            </w:r>
            <w:r w:rsidR="00257EC4">
              <w:t>used for</w:t>
            </w:r>
            <w:r w:rsidRPr="00026920">
              <w:t xml:space="preserve"> the audit trail review for this system: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E4B3" w14:textId="4B55EE72" w:rsidR="00BE7297" w:rsidRPr="001141F4" w:rsidRDefault="00BE7297" w:rsidP="00BE7297">
            <w:pPr>
              <w:pStyle w:val="TableTxt-QS"/>
            </w:pPr>
            <w:r>
              <w:t>N/A</w:t>
            </w: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086A3" w14:textId="77777777" w:rsidR="00BE7297" w:rsidRPr="00FE7F6B" w:rsidRDefault="00BE7297" w:rsidP="00BE7297">
            <w:pPr>
              <w:pStyle w:val="TableTxt-QS"/>
            </w:pPr>
          </w:p>
        </w:tc>
      </w:tr>
      <w:tr w:rsidR="00BE7297" w:rsidRPr="00F25230" w14:paraId="58EC6A53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7AC3" w14:textId="3AA95691" w:rsidR="00BE7297" w:rsidRDefault="00BE7297" w:rsidP="00BE7297">
            <w:pPr>
              <w:pStyle w:val="TableTxt-QS"/>
            </w:pPr>
            <w:r w:rsidRPr="00026920">
              <w:t>Were the system audit trail reviews completed on time and in compliance with the local procedure?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4F8C" w14:textId="77777777" w:rsidR="00BE7297" w:rsidRPr="009C3D43" w:rsidRDefault="00BE7297" w:rsidP="00BE7297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9D5A" w14:textId="59397C66" w:rsidR="00BE7297" w:rsidRPr="008C52F2" w:rsidRDefault="00A07F4F" w:rsidP="00BE7297">
            <w:pPr>
              <w:pStyle w:val="TableTxt-QS"/>
              <w:rPr>
                <w:color w:val="C00000"/>
              </w:rPr>
            </w:pPr>
            <w:r w:rsidRPr="008C52F2">
              <w:rPr>
                <w:i/>
                <w:iCs/>
                <w:color w:val="C00000"/>
              </w:rPr>
              <w:t>If no, provide details</w:t>
            </w:r>
          </w:p>
        </w:tc>
      </w:tr>
      <w:tr w:rsidR="00BF0F10" w:rsidRPr="00F25230" w14:paraId="268CAAD2" w14:textId="77777777" w:rsidTr="00923F18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42E4" w14:textId="77777777" w:rsidR="00BF0F10" w:rsidRDefault="00BF0F10" w:rsidP="00923F18">
            <w:pPr>
              <w:pStyle w:val="TableTxt-QS"/>
            </w:pPr>
            <w:r w:rsidRPr="00026920">
              <w:t>Does the metadata for the assessment indicate that document periodic reviews are required at an appropriate frequency?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21A9" w14:textId="77777777" w:rsidR="00BF0F10" w:rsidRPr="009C3D43" w:rsidRDefault="00BF0F10" w:rsidP="00923F18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B1B8D" w14:textId="77777777" w:rsidR="00BF0F10" w:rsidRPr="008C52F2" w:rsidRDefault="00BF0F10" w:rsidP="00923F18">
            <w:pPr>
              <w:pStyle w:val="TableTxt-QS"/>
              <w:rPr>
                <w:color w:val="C00000"/>
              </w:rPr>
            </w:pPr>
            <w:r w:rsidRPr="008C52F2">
              <w:rPr>
                <w:i/>
                <w:iCs/>
                <w:color w:val="C00000"/>
              </w:rPr>
              <w:t>If no, provide details</w:t>
            </w:r>
          </w:p>
        </w:tc>
      </w:tr>
      <w:tr w:rsidR="00BE7297" w:rsidRPr="00F25230" w14:paraId="1BD79D2F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7C9D3" w14:textId="6D2AED81" w:rsidR="00BE7297" w:rsidRDefault="00BE7297" w:rsidP="000764B3">
            <w:pPr>
              <w:pStyle w:val="TableTxt-QS"/>
            </w:pPr>
            <w:r w:rsidRPr="00026920">
              <w:t xml:space="preserve">Is there a current Audit Trail Review Assessment for this system per </w:t>
            </w:r>
            <w:r w:rsidR="000764B3" w:rsidRPr="000764B3">
              <w:rPr>
                <w:i/>
                <w:iCs/>
              </w:rPr>
              <w:t>GSOP-1201.1-TL.9, GCP Audit Trail Review Expectations</w:t>
            </w:r>
            <w:r w:rsidRPr="00026920">
              <w:t>?</w:t>
            </w:r>
            <w:r w:rsidR="000764B3">
              <w:t xml:space="preserve"> </w:t>
            </w:r>
            <w:r w:rsidR="000764B3" w:rsidRPr="00485084">
              <w:rPr>
                <w:color w:val="C00000"/>
              </w:rPr>
              <w:t>[</w:t>
            </w:r>
            <w:r w:rsidR="00DF3D32" w:rsidRPr="00485084">
              <w:rPr>
                <w:color w:val="C00000"/>
              </w:rPr>
              <w:t xml:space="preserve">For </w:t>
            </w:r>
            <w:r w:rsidR="00F657AB" w:rsidRPr="00485084">
              <w:rPr>
                <w:color w:val="C00000"/>
              </w:rPr>
              <w:t>GCP systems only</w:t>
            </w:r>
            <w:r w:rsidR="00DF3D32" w:rsidRPr="00485084">
              <w:rPr>
                <w:color w:val="C00000"/>
              </w:rPr>
              <w:t xml:space="preserve"> – Remove this row if </w:t>
            </w:r>
            <w:r w:rsidR="00485084" w:rsidRPr="00485084">
              <w:rPr>
                <w:color w:val="C00000"/>
              </w:rPr>
              <w:t>PR is not for a GCP system]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644B3" w14:textId="77777777" w:rsidR="00BE7297" w:rsidRPr="009C3D43" w:rsidRDefault="00BE7297" w:rsidP="00BE7297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3E7A" w14:textId="2302CF84" w:rsidR="00BE7297" w:rsidRPr="008C52F2" w:rsidRDefault="009E2FC0" w:rsidP="00BE7297">
            <w:pPr>
              <w:pStyle w:val="TableTxt-QS"/>
              <w:rPr>
                <w:color w:val="C00000"/>
              </w:rPr>
            </w:pPr>
            <w:r w:rsidRPr="008C52F2">
              <w:rPr>
                <w:i/>
                <w:iCs/>
                <w:color w:val="C00000"/>
              </w:rPr>
              <w:t>If no, provide details</w:t>
            </w:r>
          </w:p>
        </w:tc>
      </w:tr>
      <w:tr w:rsidR="00BE7297" w:rsidRPr="00F25230" w14:paraId="4B79C37E" w14:textId="77777777" w:rsidTr="00AD3E20">
        <w:trPr>
          <w:trHeight w:val="469"/>
          <w:jc w:val="center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E0ED" w14:textId="261856BA" w:rsidR="00BE7297" w:rsidRDefault="00BE7297" w:rsidP="000764B3">
            <w:pPr>
              <w:pStyle w:val="TableTxt-QS"/>
            </w:pPr>
            <w:r w:rsidRPr="00026920">
              <w:lastRenderedPageBreak/>
              <w:t xml:space="preserve">Is there a current Audit Trail Review Assessment for this system per </w:t>
            </w:r>
            <w:r w:rsidR="000764B3" w:rsidRPr="000764B3">
              <w:rPr>
                <w:i/>
                <w:iCs/>
              </w:rPr>
              <w:t>GSOP-1201.1-TL.8, GMP ATR and NTR Expectations</w:t>
            </w:r>
            <w:r w:rsidRPr="00026920">
              <w:t>?</w:t>
            </w:r>
            <w:r w:rsidR="00F657AB">
              <w:t xml:space="preserve"> </w:t>
            </w:r>
            <w:r w:rsidR="00485084" w:rsidRPr="00485084">
              <w:rPr>
                <w:color w:val="C00000"/>
              </w:rPr>
              <w:t>[For G</w:t>
            </w:r>
            <w:r w:rsidR="00485084">
              <w:rPr>
                <w:color w:val="C00000"/>
              </w:rPr>
              <w:t>M</w:t>
            </w:r>
            <w:r w:rsidR="00485084" w:rsidRPr="00485084">
              <w:rPr>
                <w:color w:val="C00000"/>
              </w:rPr>
              <w:t>P systems only – Remove this row if PR is not for a G</w:t>
            </w:r>
            <w:r w:rsidR="00485084">
              <w:rPr>
                <w:color w:val="C00000"/>
              </w:rPr>
              <w:t>M</w:t>
            </w:r>
            <w:r w:rsidR="00485084" w:rsidRPr="00485084">
              <w:rPr>
                <w:color w:val="C00000"/>
              </w:rPr>
              <w:t>P system]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6CEF2" w14:textId="77777777" w:rsidR="00BE7297" w:rsidRPr="009C3D43" w:rsidRDefault="00BE7297" w:rsidP="00BE7297">
            <w:pPr>
              <w:pStyle w:val="TableTxt-QS"/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DF480" w14:textId="6836D1D1" w:rsidR="00BE7297" w:rsidRPr="008C52F2" w:rsidRDefault="0040270A" w:rsidP="00BE7297">
            <w:pPr>
              <w:pStyle w:val="TableTxt-QS"/>
              <w:rPr>
                <w:color w:val="C00000"/>
              </w:rPr>
            </w:pPr>
            <w:r w:rsidRPr="008C52F2">
              <w:rPr>
                <w:i/>
                <w:iCs/>
                <w:color w:val="C00000"/>
              </w:rPr>
              <w:t>If no, provide details</w:t>
            </w:r>
          </w:p>
        </w:tc>
      </w:tr>
    </w:tbl>
    <w:p w14:paraId="07D1D789" w14:textId="289A9A15" w:rsidR="0010118D" w:rsidRDefault="00371097" w:rsidP="00371097">
      <w:pPr>
        <w:pStyle w:val="H1-QS"/>
      </w:pPr>
      <w:bookmarkStart w:id="34" w:name="_Toc230851666"/>
      <w:r w:rsidRPr="00371097">
        <w:t>CORRECTIVE ACTIONS</w:t>
      </w:r>
      <w:bookmarkEnd w:id="34"/>
      <w:r w:rsidR="0010118D">
        <w:t xml:space="preserve"> </w:t>
      </w:r>
    </w:p>
    <w:p w14:paraId="2370BD1D" w14:textId="4E15E76D" w:rsidR="00716139" w:rsidRPr="000E77FD" w:rsidRDefault="009F350D" w:rsidP="009F350D">
      <w:pPr>
        <w:pStyle w:val="BodyTxtInstructions"/>
      </w:pPr>
      <w:r w:rsidRPr="00F64E3C">
        <w:rPr>
          <w:noProof/>
          <w:lang w:val="en-GB"/>
        </w:rPr>
        <w:drawing>
          <wp:inline distT="0" distB="0" distL="0" distR="0" wp14:anchorId="395C2B99" wp14:editId="20014EBF">
            <wp:extent cx="190800" cy="190800"/>
            <wp:effectExtent l="0" t="0" r="0" b="0"/>
            <wp:docPr id="512264575" name="Picture 512264575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EF0" w:rsidRPr="000E77FD">
        <w:t>List any IT CAPAs that were</w:t>
      </w:r>
      <w:r w:rsidR="00416DDE" w:rsidRPr="000E77FD">
        <w:t xml:space="preserve"> c</w:t>
      </w:r>
      <w:r w:rsidR="005F4475" w:rsidRPr="000E77FD">
        <w:t>reated for corrective actions as a</w:t>
      </w:r>
      <w:r w:rsidR="00A86FD5" w:rsidRPr="000E77FD">
        <w:t xml:space="preserve"> result of this </w:t>
      </w:r>
      <w:r w:rsidR="00772FE8" w:rsidRPr="000E77FD">
        <w:t>periodic review</w:t>
      </w:r>
      <w:r w:rsidR="00410ED1" w:rsidRPr="000E77FD">
        <w:t>. Be sure to include the CAPA number</w:t>
      </w:r>
      <w:r w:rsidR="00FE0968" w:rsidRPr="000E77FD">
        <w:t xml:space="preserve"> and short description for each.</w:t>
      </w:r>
      <w:r w:rsidR="001853CB" w:rsidRPr="000E77FD">
        <w:t xml:space="preserve"> If IT CAPA</w:t>
      </w:r>
      <w:r w:rsidR="0042575C" w:rsidRPr="000E77FD">
        <w:t xml:space="preserve">s are not utilized, </w:t>
      </w:r>
      <w:r w:rsidR="004D0B8E" w:rsidRPr="000E77FD">
        <w:t>document a</w:t>
      </w:r>
      <w:r w:rsidR="0042575C" w:rsidRPr="000E77FD">
        <w:t xml:space="preserve">ny actions required to resolve issues or trends identified during the reviews </w:t>
      </w:r>
      <w:r w:rsidR="000E77FD" w:rsidRPr="000E77FD">
        <w:t xml:space="preserve">in this section and explain how they will be </w:t>
      </w:r>
      <w:r w:rsidR="0042575C" w:rsidRPr="000E77FD">
        <w:t>formally tracked to completion</w:t>
      </w:r>
      <w:r w:rsidR="000E77FD" w:rsidRPr="000E77FD">
        <w:t xml:space="preserve"> in accordance with GSOP-1201.1-TL.4, Computer System Periodic Review</w:t>
      </w:r>
      <w:r w:rsidR="0042575C" w:rsidRPr="000E77FD">
        <w:t>.</w:t>
      </w:r>
    </w:p>
    <w:p w14:paraId="788009B8" w14:textId="75F45108" w:rsidR="0010118D" w:rsidRDefault="00C134B6" w:rsidP="00C134B6">
      <w:pPr>
        <w:pStyle w:val="H1-QS"/>
      </w:pPr>
      <w:bookmarkStart w:id="35" w:name="_Toc230851667"/>
      <w:r w:rsidRPr="00C134B6">
        <w:t>VALIDATION CONCLUSION STATEMENT</w:t>
      </w:r>
      <w:r w:rsidR="0010118D">
        <w:t xml:space="preserve"> </w:t>
      </w:r>
      <w:r w:rsidR="00B4799C" w:rsidRPr="00F64E3C">
        <w:rPr>
          <w:noProof/>
          <w:lang w:val="en-GB"/>
        </w:rPr>
        <w:drawing>
          <wp:inline distT="0" distB="0" distL="0" distR="0" wp14:anchorId="38D5A907" wp14:editId="77C2349A">
            <wp:extent cx="190800" cy="190800"/>
            <wp:effectExtent l="0" t="0" r="0" b="0"/>
            <wp:docPr id="1215894477" name="Picture 1215894477" descr="Checklist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Checklist RT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</w:p>
    <w:p w14:paraId="7EE035CF" w14:textId="13C9E536" w:rsidR="00180DF1" w:rsidRDefault="00242786" w:rsidP="007B6335">
      <w:pPr>
        <w:pStyle w:val="L2-bullet-QS"/>
        <w:numPr>
          <w:ilvl w:val="0"/>
          <w:numId w:val="0"/>
        </w:numPr>
        <w:ind w:left="450"/>
      </w:pPr>
      <w:r>
        <w:t xml:space="preserve">Upon </w:t>
      </w:r>
      <w:r w:rsidR="00C3418F">
        <w:t>completion of th</w:t>
      </w:r>
      <w:r w:rsidR="00C1347A">
        <w:t xml:space="preserve">is periodic review, </w:t>
      </w:r>
      <w:r w:rsidR="00957C51">
        <w:t xml:space="preserve">it has been determined that </w:t>
      </w:r>
      <w:r w:rsidR="0070341A">
        <w:t>t</w:t>
      </w:r>
      <w:r w:rsidR="00180DF1">
        <w:t>he system is validated and fit for use</w:t>
      </w:r>
      <w:r w:rsidR="0011158C">
        <w:t xml:space="preserve"> OR t</w:t>
      </w:r>
      <w:r w:rsidR="00180DF1">
        <w:t>he system has not remained fully validated and/or fit for use.</w:t>
      </w:r>
    </w:p>
    <w:p w14:paraId="2860C4F0" w14:textId="612A9133" w:rsidR="00410C45" w:rsidRPr="00646FDF" w:rsidRDefault="00180DF1" w:rsidP="00BD25E7">
      <w:pPr>
        <w:pStyle w:val="L2-bullet-QS"/>
        <w:numPr>
          <w:ilvl w:val="0"/>
          <w:numId w:val="0"/>
        </w:numPr>
        <w:ind w:left="450"/>
        <w:rPr>
          <w:i/>
          <w:iCs/>
          <w:color w:val="C00000"/>
        </w:rPr>
      </w:pPr>
      <w:r w:rsidRPr="00646FDF">
        <w:rPr>
          <w:i/>
          <w:iCs/>
          <w:color w:val="C00000"/>
        </w:rPr>
        <w:t xml:space="preserve">If the </w:t>
      </w:r>
      <w:r w:rsidR="00C47D04" w:rsidRPr="00646FDF">
        <w:rPr>
          <w:i/>
          <w:iCs/>
          <w:color w:val="C00000"/>
        </w:rPr>
        <w:t xml:space="preserve">conclusion statement </w:t>
      </w:r>
      <w:r w:rsidR="00FD01A3" w:rsidRPr="00646FDF">
        <w:rPr>
          <w:i/>
          <w:iCs/>
          <w:color w:val="C00000"/>
        </w:rPr>
        <w:t>is that the system has not remained fully validated and/or fit for use</w:t>
      </w:r>
      <w:r w:rsidRPr="00646FDF">
        <w:rPr>
          <w:i/>
          <w:iCs/>
          <w:color w:val="C00000"/>
        </w:rPr>
        <w:t xml:space="preserve">, </w:t>
      </w:r>
      <w:r w:rsidR="00BD25E7" w:rsidRPr="00646FDF">
        <w:rPr>
          <w:i/>
          <w:iCs/>
          <w:color w:val="C00000"/>
        </w:rPr>
        <w:t>e</w:t>
      </w:r>
      <w:r w:rsidRPr="00646FDF">
        <w:rPr>
          <w:i/>
          <w:iCs/>
          <w:color w:val="C00000"/>
        </w:rPr>
        <w:t>xplain why and what will be done to revalidate the system. The extent of the revalidation must be proportionate to the risk associated with the use of the system.</w:t>
      </w:r>
    </w:p>
    <w:bookmarkEnd w:id="19"/>
    <w:bookmarkEnd w:id="20"/>
    <w:p w14:paraId="00496A6D" w14:textId="77777777" w:rsidR="00456AB9" w:rsidRDefault="00456AB9" w:rsidP="007B6335">
      <w:pPr>
        <w:pStyle w:val="BodyTxt-QS"/>
        <w:ind w:left="450"/>
        <w:rPr>
          <w:color w:val="0070C0"/>
        </w:rPr>
      </w:pPr>
    </w:p>
    <w:p w14:paraId="6E198E38" w14:textId="0E21DB38" w:rsidR="00A42F89" w:rsidRPr="00C40DA2" w:rsidRDefault="00DA54A9" w:rsidP="00A42F89">
      <w:pPr>
        <w:pStyle w:val="H0-QS"/>
      </w:pPr>
      <w:bookmarkStart w:id="36" w:name="_Toc216350784"/>
      <w:bookmarkStart w:id="37" w:name="_Toc221022527"/>
      <w:bookmarkStart w:id="38" w:name="_Toc230851668"/>
      <w:bookmarkEnd w:id="10"/>
      <w:bookmarkEnd w:id="11"/>
      <w:bookmarkEnd w:id="12"/>
      <w:bookmarkEnd w:id="13"/>
      <w:bookmarkEnd w:id="14"/>
      <w:r w:rsidRPr="003053BF">
        <w:t>REVISION HISTORY</w:t>
      </w:r>
      <w:bookmarkEnd w:id="7"/>
      <w:bookmarkEnd w:id="36"/>
      <w:bookmarkEnd w:id="37"/>
      <w:bookmarkEnd w:id="38"/>
    </w:p>
    <w:tbl>
      <w:tblPr>
        <w:tblStyle w:val="TableGrid"/>
        <w:tblW w:w="10800" w:type="dxa"/>
        <w:tblInd w:w="-5" w:type="dxa"/>
        <w:tblLook w:val="01E0" w:firstRow="1" w:lastRow="1" w:firstColumn="1" w:lastColumn="1" w:noHBand="0" w:noVBand="0"/>
      </w:tblPr>
      <w:tblGrid>
        <w:gridCol w:w="1080"/>
        <w:gridCol w:w="1616"/>
        <w:gridCol w:w="3981"/>
        <w:gridCol w:w="2503"/>
        <w:gridCol w:w="1620"/>
      </w:tblGrid>
      <w:tr w:rsidR="00A42F89" w:rsidRPr="0024428A" w14:paraId="1B6DFB86" w14:textId="77777777" w:rsidTr="00D46BE4">
        <w:trPr>
          <w:trHeight w:val="552"/>
          <w:tblHeader/>
        </w:trPr>
        <w:tc>
          <w:tcPr>
            <w:tcW w:w="1080" w:type="dxa"/>
            <w:shd w:val="pct12" w:color="auto" w:fill="auto"/>
          </w:tcPr>
          <w:p w14:paraId="6571FA9E" w14:textId="77777777" w:rsidR="00A42F89" w:rsidRPr="00046C76" w:rsidRDefault="00A42F89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Version</w:t>
            </w:r>
          </w:p>
        </w:tc>
        <w:tc>
          <w:tcPr>
            <w:tcW w:w="1616" w:type="dxa"/>
            <w:shd w:val="pct12" w:color="auto" w:fill="auto"/>
          </w:tcPr>
          <w:p w14:paraId="60A87E66" w14:textId="77777777" w:rsidR="00A42F89" w:rsidRPr="00046C76" w:rsidRDefault="00A42F89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Revision Date</w:t>
            </w:r>
          </w:p>
        </w:tc>
        <w:tc>
          <w:tcPr>
            <w:tcW w:w="3981" w:type="dxa"/>
            <w:shd w:val="pct12" w:color="auto" w:fill="auto"/>
          </w:tcPr>
          <w:p w14:paraId="3B060AB0" w14:textId="77777777" w:rsidR="00A42F89" w:rsidRPr="00046C76" w:rsidRDefault="00A42F89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Summary of Changes</w:t>
            </w:r>
          </w:p>
        </w:tc>
        <w:tc>
          <w:tcPr>
            <w:tcW w:w="2503" w:type="dxa"/>
            <w:shd w:val="pct12" w:color="auto" w:fill="auto"/>
          </w:tcPr>
          <w:p w14:paraId="71D4D089" w14:textId="77777777" w:rsidR="00A42F89" w:rsidRPr="00046C76" w:rsidRDefault="00A42F89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Revised By, Role</w:t>
            </w:r>
          </w:p>
        </w:tc>
        <w:tc>
          <w:tcPr>
            <w:tcW w:w="1620" w:type="dxa"/>
            <w:shd w:val="pct12" w:color="auto" w:fill="auto"/>
          </w:tcPr>
          <w:p w14:paraId="0C51065E" w14:textId="77777777" w:rsidR="00A42F89" w:rsidRPr="00046C76" w:rsidRDefault="00A42F89">
            <w:pPr>
              <w:pStyle w:val="TableHeader-QS"/>
            </w:pPr>
            <w:r>
              <w:rPr>
                <w:kern w:val="2"/>
                <w14:ligatures w14:val="standardContextual"/>
              </w:rPr>
              <w:t>Reference Number</w:t>
            </w:r>
          </w:p>
        </w:tc>
      </w:tr>
      <w:tr w:rsidR="00A42F89" w:rsidRPr="00A74D62" w14:paraId="0A8801FA" w14:textId="77777777" w:rsidTr="00D46BE4">
        <w:trPr>
          <w:trHeight w:val="1433"/>
        </w:trPr>
        <w:tc>
          <w:tcPr>
            <w:tcW w:w="1080" w:type="dxa"/>
          </w:tcPr>
          <w:p w14:paraId="65570012" w14:textId="1FD85263" w:rsidR="00A42F89" w:rsidRPr="00351EA6" w:rsidRDefault="009925E1">
            <w:pPr>
              <w:pStyle w:val="TableTxt-QS"/>
            </w:pPr>
            <w:r>
              <w:t>&lt;</w:t>
            </w:r>
            <w:r w:rsidR="00A42F89" w:rsidRPr="00351EA6">
              <w:t>Version Number</w:t>
            </w:r>
            <w:r>
              <w:t>&gt;</w:t>
            </w:r>
          </w:p>
        </w:tc>
        <w:tc>
          <w:tcPr>
            <w:tcW w:w="1616" w:type="dxa"/>
          </w:tcPr>
          <w:p w14:paraId="55AA9BD0" w14:textId="7F9E3045" w:rsidR="00A42F89" w:rsidRPr="00351EA6" w:rsidRDefault="009925E1">
            <w:pPr>
              <w:pStyle w:val="TableTxt-QS"/>
            </w:pPr>
            <w:r>
              <w:t>&lt;</w:t>
            </w:r>
            <w:r w:rsidR="00A42F89" w:rsidRPr="00351EA6">
              <w:t>dd-Mmm-yyyy</w:t>
            </w:r>
            <w:r>
              <w:t>&gt;</w:t>
            </w:r>
          </w:p>
        </w:tc>
        <w:tc>
          <w:tcPr>
            <w:tcW w:w="3981" w:type="dxa"/>
          </w:tcPr>
          <w:p w14:paraId="0D285C46" w14:textId="46A801C9" w:rsidR="00A42F89" w:rsidRPr="00351EA6" w:rsidRDefault="009925E1">
            <w:pPr>
              <w:pStyle w:val="TableTxt-QS"/>
            </w:pPr>
            <w:r>
              <w:t>&lt;</w:t>
            </w:r>
            <w:r w:rsidR="00A42F89" w:rsidRPr="00351EA6">
              <w:t>S</w:t>
            </w:r>
            <w:r w:rsidR="00B8588A">
              <w:t>uccin</w:t>
            </w:r>
            <w:r w:rsidR="00B00730">
              <w:t>c</w:t>
            </w:r>
            <w:r w:rsidR="00B8588A">
              <w:t xml:space="preserve">t </w:t>
            </w:r>
            <w:r w:rsidR="00B00730">
              <w:t>description of the current revision being made to the document</w:t>
            </w:r>
            <w:r w:rsidR="00313BA9">
              <w:t>&gt;</w:t>
            </w:r>
          </w:p>
        </w:tc>
        <w:tc>
          <w:tcPr>
            <w:tcW w:w="2503" w:type="dxa"/>
          </w:tcPr>
          <w:p w14:paraId="60689782" w14:textId="41927973" w:rsidR="00A42F89" w:rsidRPr="00351EA6" w:rsidRDefault="00313BA9">
            <w:pPr>
              <w:pStyle w:val="TableTxt-QS"/>
            </w:pPr>
            <w:r>
              <w:t>&lt;</w:t>
            </w:r>
            <w:r w:rsidR="00A42F89" w:rsidRPr="00351EA6">
              <w:t>Name, Role</w:t>
            </w:r>
            <w:r>
              <w:t>&gt;</w:t>
            </w:r>
          </w:p>
        </w:tc>
        <w:tc>
          <w:tcPr>
            <w:tcW w:w="1620" w:type="dxa"/>
          </w:tcPr>
          <w:p w14:paraId="5C38CFC8" w14:textId="163FB090" w:rsidR="00A42F89" w:rsidRPr="00351EA6" w:rsidRDefault="00313BA9" w:rsidP="00EC003F">
            <w:pPr>
              <w:pStyle w:val="TableTxt-QS"/>
            </w:pPr>
            <w:r>
              <w:t>&lt;</w:t>
            </w:r>
            <w:r w:rsidR="00A42F89" w:rsidRPr="00351EA6">
              <w:t>CHG#</w:t>
            </w:r>
            <w:r w:rsidR="00107479">
              <w:t>,</w:t>
            </w:r>
            <w:r w:rsidR="000E5D50">
              <w:t xml:space="preserve"> </w:t>
            </w:r>
            <w:r w:rsidR="00A42F89" w:rsidRPr="00351EA6">
              <w:t>RITM#</w:t>
            </w:r>
            <w:r w:rsidR="00107479">
              <w:t xml:space="preserve">, </w:t>
            </w:r>
            <w:r w:rsidR="00A42F89" w:rsidRPr="00351EA6">
              <w:t>PRB#</w:t>
            </w:r>
            <w:r w:rsidR="00107479">
              <w:t>,</w:t>
            </w:r>
            <w:r w:rsidR="00A42F89" w:rsidRPr="00351EA6">
              <w:t xml:space="preserve"> INC#</w:t>
            </w:r>
            <w:r w:rsidR="00107479">
              <w:t xml:space="preserve">, </w:t>
            </w:r>
            <w:r w:rsidR="00A42F89" w:rsidRPr="00351EA6">
              <w:t>CAPA#</w:t>
            </w:r>
            <w:r w:rsidR="00505148">
              <w:t>&gt;</w:t>
            </w:r>
            <w:r w:rsidR="00A42F89" w:rsidRPr="00351EA6">
              <w:t xml:space="preserve"> or</w:t>
            </w:r>
            <w:r w:rsidR="003F74F1">
              <w:t xml:space="preserve"> </w:t>
            </w:r>
            <w:r w:rsidR="00A42F89" w:rsidRPr="00351EA6">
              <w:t>N/A</w:t>
            </w:r>
          </w:p>
        </w:tc>
      </w:tr>
    </w:tbl>
    <w:p w14:paraId="7FAF0632" w14:textId="0744EDC7" w:rsidR="00826F16" w:rsidRPr="00C40DA2" w:rsidRDefault="00826F16" w:rsidP="00673B12">
      <w:pPr>
        <w:pStyle w:val="H0-BodyText"/>
      </w:pPr>
    </w:p>
    <w:sectPr w:rsidR="00826F16" w:rsidRPr="00C40DA2" w:rsidSect="003B5775">
      <w:headerReference w:type="default" r:id="rId20"/>
      <w:footerReference w:type="default" r:id="rId21"/>
      <w:pgSz w:w="12240" w:h="15840"/>
      <w:pgMar w:top="600" w:right="720" w:bottom="720" w:left="72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DE324" w14:textId="77777777" w:rsidR="008C5F09" w:rsidRDefault="008C5F09" w:rsidP="00CA6FE7">
      <w:pPr>
        <w:spacing w:after="0"/>
      </w:pPr>
      <w:r>
        <w:separator/>
      </w:r>
    </w:p>
  </w:endnote>
  <w:endnote w:type="continuationSeparator" w:id="0">
    <w:p w14:paraId="6193061B" w14:textId="77777777" w:rsidR="008C5F09" w:rsidRDefault="008C5F09" w:rsidP="00CA6FE7">
      <w:pPr>
        <w:spacing w:after="0"/>
      </w:pPr>
      <w:r>
        <w:continuationSeparator/>
      </w:r>
    </w:p>
  </w:endnote>
  <w:endnote w:type="continuationNotice" w:id="1">
    <w:p w14:paraId="15DC6531" w14:textId="77777777" w:rsidR="008C5F09" w:rsidRDefault="008C5F0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65"/>
      <w:gridCol w:w="2078"/>
      <w:gridCol w:w="4257"/>
    </w:tblGrid>
    <w:tr w:rsidR="001E34AB" w14:paraId="6DECCCD3" w14:textId="77777777">
      <w:trPr>
        <w:jc w:val="center"/>
      </w:trPr>
      <w:tc>
        <w:tcPr>
          <w:tcW w:w="2067" w:type="pct"/>
        </w:tcPr>
        <w:p w14:paraId="653FD454" w14:textId="77777777" w:rsidR="001E34AB" w:rsidRPr="00195BC7" w:rsidRDefault="001E34AB" w:rsidP="001E34AB">
          <w:pPr>
            <w:pStyle w:val="Footer"/>
            <w:spacing w:before="60" w:after="60"/>
            <w:rPr>
              <w:rFonts w:cs="Segoe UI"/>
            </w:rPr>
          </w:pPr>
        </w:p>
      </w:tc>
      <w:tc>
        <w:tcPr>
          <w:tcW w:w="962" w:type="pct"/>
        </w:tcPr>
        <w:sdt>
          <w:sdtPr>
            <w:rPr>
              <w:rFonts w:cs="Segoe UI"/>
            </w:rPr>
            <w:id w:val="1547259701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rFonts w:cs="Segoe UI"/>
                </w:rPr>
                <w:id w:val="1042105132"/>
                <w:docPartObj>
                  <w:docPartGallery w:val="Page Numbers (Top of Page)"/>
                  <w:docPartUnique/>
                </w:docPartObj>
              </w:sdtPr>
              <w:sdtContent>
                <w:p w14:paraId="5CC17B8C" w14:textId="77777777" w:rsidR="001E34AB" w:rsidRPr="00195BC7" w:rsidRDefault="001E34AB" w:rsidP="001E34AB">
                  <w:pPr>
                    <w:pStyle w:val="Footer"/>
                    <w:spacing w:before="60" w:after="60"/>
                    <w:jc w:val="center"/>
                    <w:rPr>
                      <w:rFonts w:cs="Segoe UI"/>
                    </w:rPr>
                  </w:pPr>
                  <w:r w:rsidRPr="00195BC7">
                    <w:rPr>
                      <w:rFonts w:cs="Segoe UI"/>
                    </w:rPr>
                    <w:t xml:space="preserve">Page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PAGE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  <w:r w:rsidRPr="00195BC7">
                    <w:rPr>
                      <w:rFonts w:cs="Segoe UI"/>
                    </w:rPr>
                    <w:t xml:space="preserve"> of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NUMPAGES 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1971" w:type="pct"/>
        </w:tcPr>
        <w:p w14:paraId="05AD8C52" w14:textId="77777777" w:rsidR="001E34AB" w:rsidRPr="00195BC7" w:rsidRDefault="001E34AB" w:rsidP="001E34AB">
          <w:pPr>
            <w:pStyle w:val="Footer"/>
            <w:spacing w:before="60" w:after="60"/>
            <w:jc w:val="right"/>
            <w:rPr>
              <w:rFonts w:cs="Segoe UI"/>
            </w:rPr>
          </w:pPr>
          <w:r w:rsidRPr="00195BC7">
            <w:rPr>
              <w:rFonts w:cs="Segoe UI"/>
            </w:rPr>
            <w:t>Confidential, Eli Lilly and Company</w:t>
          </w:r>
        </w:p>
      </w:tc>
    </w:tr>
  </w:tbl>
  <w:p w14:paraId="307AACD8" w14:textId="77777777" w:rsidR="00F21B08" w:rsidRDefault="00F21B08" w:rsidP="001E34AB">
    <w:pPr>
      <w:pStyle w:val="Footer"/>
      <w:tabs>
        <w:tab w:val="clear" w:pos="9360"/>
        <w:tab w:val="left" w:pos="6869"/>
        <w:tab w:val="left" w:pos="8640"/>
      </w:tabs>
      <w:spacing w:before="0"/>
      <w:jc w:val="center"/>
      <w:rPr>
        <w:rFonts w:cs="Segoe UI"/>
        <w:sz w:val="4"/>
        <w:szCs w:val="4"/>
      </w:rPr>
    </w:pPr>
  </w:p>
  <w:p w14:paraId="6D45AD69" w14:textId="77777777" w:rsidR="00085105" w:rsidRPr="00085105" w:rsidRDefault="00085105" w:rsidP="001E34AB">
    <w:pPr>
      <w:spacing w:before="0" w:after="0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29EB6" w14:textId="77777777" w:rsidR="008C5F09" w:rsidRDefault="008C5F09" w:rsidP="00CA6FE7">
      <w:pPr>
        <w:spacing w:after="0"/>
      </w:pPr>
      <w:r>
        <w:separator/>
      </w:r>
    </w:p>
  </w:footnote>
  <w:footnote w:type="continuationSeparator" w:id="0">
    <w:p w14:paraId="1A3FF58E" w14:textId="77777777" w:rsidR="008C5F09" w:rsidRDefault="008C5F09" w:rsidP="00CA6FE7">
      <w:pPr>
        <w:spacing w:after="0"/>
      </w:pPr>
      <w:r>
        <w:continuationSeparator/>
      </w:r>
    </w:p>
  </w:footnote>
  <w:footnote w:type="continuationNotice" w:id="1">
    <w:p w14:paraId="24EC3382" w14:textId="77777777" w:rsidR="008C5F09" w:rsidRDefault="008C5F0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453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369"/>
      <w:gridCol w:w="8996"/>
      <w:gridCol w:w="1413"/>
    </w:tblGrid>
    <w:tr w:rsidR="00CE2CCF" w14:paraId="7F0F3F2C" w14:textId="77777777" w:rsidTr="00A94F75">
      <w:trPr>
        <w:trHeight w:val="1152"/>
        <w:jc w:val="center"/>
      </w:trPr>
      <w:tc>
        <w:tcPr>
          <w:tcW w:w="581" w:type="pct"/>
          <w:tcBorders>
            <w:right w:val="single" w:sz="4" w:space="0" w:color="auto"/>
          </w:tcBorders>
          <w:shd w:val="clear" w:color="auto" w:fill="FFFFFF" w:themeFill="background1"/>
          <w:vAlign w:val="center"/>
        </w:tcPr>
        <w:p w14:paraId="38ADBC2E" w14:textId="77777777" w:rsidR="00BF7B71" w:rsidRDefault="00BA7F73" w:rsidP="00BF7B71">
          <w:pPr>
            <w:pStyle w:val="Header"/>
            <w:tabs>
              <w:tab w:val="left" w:pos="12960"/>
            </w:tabs>
            <w:spacing w:before="60"/>
            <w:jc w:val="center"/>
            <w:rPr>
              <w:rFonts w:ascii="Arial" w:hAnsi="Arial" w:cs="Arial"/>
              <w:sz w:val="28"/>
              <w:szCs w:val="28"/>
            </w:rPr>
          </w:pPr>
          <w:bookmarkStart w:id="39" w:name="_Hlk207264561"/>
          <w:r w:rsidRPr="009C26C7">
            <w:rPr>
              <w:noProof/>
            </w:rPr>
            <w:drawing>
              <wp:inline distT="0" distB="0" distL="0" distR="0" wp14:anchorId="0F1D663C" wp14:editId="75E7BA06">
                <wp:extent cx="731520" cy="483061"/>
                <wp:effectExtent l="0" t="0" r="0" b="0"/>
                <wp:docPr id="661241822" name="Picture 2" descr="A red text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458104" name="Picture 2" descr="A red text on a black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23" t="9758" r="7995" b="1109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48306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0"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/>
                                </a:custGeom>
                                <ask:type/>
                              </ask:lineSketchStyleProps>
                            </a:ext>
                          </a:extLst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left w:val="single" w:sz="4" w:space="0" w:color="auto"/>
          </w:tcBorders>
          <w:shd w:val="clear" w:color="auto" w:fill="FFFFFF" w:themeFill="background1"/>
          <w:vAlign w:val="center"/>
        </w:tcPr>
        <w:p w14:paraId="51366E27" w14:textId="2FA5539B" w:rsidR="00BA7F73" w:rsidRDefault="003A452E" w:rsidP="00BA7F73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  <w:r>
            <w:rPr>
              <w:rFonts w:ascii="Segoe UI Black" w:hAnsi="Segoe UI Black" w:cs="Segoe UI"/>
              <w:b/>
              <w:bCs/>
              <w:sz w:val="28"/>
              <w:szCs w:val="28"/>
            </w:rPr>
            <w:t>&lt;</w:t>
          </w:r>
          <w:r w:rsidR="003938BF" w:rsidRPr="003938BF">
            <w:rPr>
              <w:rFonts w:ascii="Segoe UI Black" w:hAnsi="Segoe UI Black" w:cs="Segoe UI"/>
              <w:b/>
              <w:bCs/>
              <w:sz w:val="28"/>
              <w:szCs w:val="28"/>
            </w:rPr>
            <w:t>YYYY</w:t>
          </w:r>
          <w:r w:rsidR="00976ECB">
            <w:rPr>
              <w:rFonts w:ascii="Segoe UI Black" w:hAnsi="Segoe UI Black" w:cs="Segoe UI"/>
              <w:b/>
              <w:bCs/>
              <w:sz w:val="28"/>
              <w:szCs w:val="28"/>
            </w:rPr>
            <w:t>&gt;</w:t>
          </w:r>
          <w:r w:rsidR="003938BF" w:rsidRPr="003938BF"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 </w:t>
          </w:r>
          <w:r w:rsidR="00976ECB">
            <w:rPr>
              <w:rFonts w:ascii="Segoe UI Black" w:hAnsi="Segoe UI Black" w:cs="Segoe UI"/>
              <w:b/>
              <w:bCs/>
              <w:sz w:val="28"/>
              <w:szCs w:val="28"/>
            </w:rPr>
            <w:t>&lt;</w:t>
          </w:r>
          <w:r w:rsidR="003938BF" w:rsidRPr="003938BF">
            <w:rPr>
              <w:rFonts w:ascii="Segoe UI Black" w:hAnsi="Segoe UI Black" w:cs="Segoe UI"/>
              <w:b/>
              <w:bCs/>
              <w:sz w:val="28"/>
              <w:szCs w:val="28"/>
            </w:rPr>
            <w:t>System Name</w:t>
          </w:r>
          <w:r w:rsidR="00976ECB">
            <w:rPr>
              <w:rFonts w:ascii="Segoe UI Black" w:hAnsi="Segoe UI Black" w:cs="Segoe UI"/>
              <w:b/>
              <w:bCs/>
              <w:sz w:val="28"/>
              <w:szCs w:val="28"/>
            </w:rPr>
            <w:t>&gt;</w:t>
          </w:r>
          <w:r w:rsidR="003938BF" w:rsidRPr="003938BF"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 Periodic Review Report</w:t>
          </w:r>
        </w:p>
        <w:p w14:paraId="648BF95D" w14:textId="2B4A212C" w:rsidR="00FD6EC1" w:rsidRPr="00BA7F73" w:rsidRDefault="00FD6EC1" w:rsidP="00FD6EC1">
          <w:pPr>
            <w:jc w:val="center"/>
          </w:pPr>
          <w:r w:rsidRPr="00FD6EC1">
            <w:rPr>
              <w:b/>
              <w:bCs/>
            </w:rPr>
            <w:t>Configuration Item (CI):</w:t>
          </w:r>
          <w:r>
            <w:t xml:space="preserve"> </w:t>
          </w:r>
          <w:r w:rsidR="003A452E">
            <w:t>&lt;</w:t>
          </w:r>
          <w:r>
            <w:t>CI###########</w:t>
          </w:r>
          <w:r w:rsidR="003A452E">
            <w:t>&gt;</w:t>
          </w:r>
        </w:p>
      </w:tc>
      <w:tc>
        <w:tcPr>
          <w:tcW w:w="600" w:type="pct"/>
          <w:tcBorders>
            <w:left w:val="nil"/>
          </w:tcBorders>
          <w:shd w:val="clear" w:color="auto" w:fill="FFFFFF" w:themeFill="background1"/>
          <w:textDirection w:val="btLr"/>
          <w:vAlign w:val="center"/>
        </w:tcPr>
        <w:p w14:paraId="68EA4969" w14:textId="77777777" w:rsidR="00BF7B71" w:rsidRPr="00A94F75" w:rsidRDefault="00CE2CCF" w:rsidP="00A94F75">
          <w:pPr>
            <w:pStyle w:val="Header"/>
            <w:tabs>
              <w:tab w:val="left" w:pos="12960"/>
            </w:tabs>
            <w:spacing w:after="120"/>
            <w:ind w:left="113" w:right="113"/>
            <w:jc w:val="center"/>
            <w:rPr>
              <w:rFonts w:cs="Segoe UI"/>
              <w:b/>
              <w:bCs/>
              <w:vanish/>
              <w:sz w:val="24"/>
              <w:szCs w:val="24"/>
            </w:rPr>
          </w:pPr>
          <w:r w:rsidRPr="00A94F75">
            <w:rPr>
              <w:rFonts w:cs="Segoe UI"/>
              <w:b/>
              <w:bCs/>
              <w:vanish/>
              <w:color w:val="F2F2F2" w:themeColor="background1" w:themeShade="F2"/>
              <w:sz w:val="12"/>
              <w:szCs w:val="12"/>
            </w:rPr>
            <w:t>Do NOT Type Here</w:t>
          </w:r>
        </w:p>
      </w:tc>
    </w:tr>
    <w:bookmarkEnd w:id="39"/>
  </w:tbl>
  <w:p w14:paraId="06F768C2" w14:textId="77777777" w:rsidR="000F19E9" w:rsidRPr="00F21B08" w:rsidRDefault="000F19E9" w:rsidP="001E34AB">
    <w:pPr>
      <w:tabs>
        <w:tab w:val="left" w:pos="3606"/>
      </w:tabs>
      <w:spacing w:after="0"/>
      <w:rPr>
        <w:b/>
        <w:bCs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1" o:spid="_x0000_i1025" type="#_x0000_t75" alt="Stop with solid fill" style="width:13.75pt;height:13.7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" o:bullet="t">
        <v:imagedata r:id="rId1" o:title="" cropbottom="-1872f" cropright="-1872f"/>
      </v:shape>
    </w:pict>
  </w:numPicBullet>
  <w:abstractNum w:abstractNumId="0" w15:restartNumberingAfterBreak="0">
    <w:nsid w:val="FFFFFF7C"/>
    <w:multiLevelType w:val="singleLevel"/>
    <w:tmpl w:val="17D00A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5854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04E2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A4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BB8A5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D0B7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7789D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12A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242C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13671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A5274"/>
    <w:multiLevelType w:val="multilevel"/>
    <w:tmpl w:val="05CCD4F6"/>
    <w:lvl w:ilvl="0">
      <w:start w:val="1"/>
      <w:numFmt w:val="lowerLetter"/>
      <w:pStyle w:val="L2-alpha-QS"/>
      <w:lvlText w:val="(%1)"/>
      <w:lvlJc w:val="left"/>
      <w:pPr>
        <w:tabs>
          <w:tab w:val="num" w:pos="2074"/>
        </w:tabs>
        <w:ind w:left="2074" w:hanging="548"/>
      </w:pPr>
    </w:lvl>
    <w:lvl w:ilvl="1">
      <w:start w:val="1"/>
      <w:numFmt w:val="decimal"/>
      <w:lvlText w:val="(%2)"/>
      <w:lvlJc w:val="left"/>
      <w:pPr>
        <w:tabs>
          <w:tab w:val="num" w:pos="2520"/>
        </w:tabs>
        <w:ind w:left="252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2448"/>
        </w:tabs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11" w15:restartNumberingAfterBreak="0">
    <w:nsid w:val="09925629"/>
    <w:multiLevelType w:val="hybridMultilevel"/>
    <w:tmpl w:val="2BA4B684"/>
    <w:lvl w:ilvl="0" w:tplc="8500B9C8">
      <w:start w:val="1"/>
      <w:numFmt w:val="bullet"/>
      <w:pStyle w:val="SubBulletText3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7D7E5D"/>
    <w:multiLevelType w:val="hybridMultilevel"/>
    <w:tmpl w:val="FC3C2ACE"/>
    <w:lvl w:ilvl="0" w:tplc="870C3E46">
      <w:start w:val="1"/>
      <w:numFmt w:val="bullet"/>
      <w:pStyle w:val="L1-alpha-Bullet-QS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3" w15:restartNumberingAfterBreak="0">
    <w:nsid w:val="0B31197B"/>
    <w:multiLevelType w:val="hybridMultilevel"/>
    <w:tmpl w:val="68760E42"/>
    <w:lvl w:ilvl="0" w:tplc="70BC6F80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4" w15:restartNumberingAfterBreak="0">
    <w:nsid w:val="0D536748"/>
    <w:multiLevelType w:val="hybridMultilevel"/>
    <w:tmpl w:val="0B5292EA"/>
    <w:lvl w:ilvl="0" w:tplc="9B08EF8A">
      <w:start w:val="1"/>
      <w:numFmt w:val="bullet"/>
      <w:pStyle w:val="L2-num-Bullet-QS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133E580C"/>
    <w:multiLevelType w:val="hybridMultilevel"/>
    <w:tmpl w:val="3822F73C"/>
    <w:lvl w:ilvl="0" w:tplc="7996F82A">
      <w:start w:val="1"/>
      <w:numFmt w:val="bullet"/>
      <w:pStyle w:val="BodyTxt-Bullet-QS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6" w15:restartNumberingAfterBreak="0">
    <w:nsid w:val="17B77070"/>
    <w:multiLevelType w:val="hybridMultilevel"/>
    <w:tmpl w:val="908E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4052A1"/>
    <w:multiLevelType w:val="multilevel"/>
    <w:tmpl w:val="923A2B02"/>
    <w:lvl w:ilvl="0">
      <w:start w:val="1"/>
      <w:numFmt w:val="lowerLetter"/>
      <w:pStyle w:val="L1-alpha-QS"/>
      <w:lvlText w:val="(%1)"/>
      <w:lvlJc w:val="left"/>
      <w:pPr>
        <w:tabs>
          <w:tab w:val="num" w:pos="1267"/>
        </w:tabs>
        <w:ind w:left="1267" w:hanging="547"/>
      </w:pPr>
    </w:lvl>
    <w:lvl w:ilvl="1">
      <w:start w:val="1"/>
      <w:numFmt w:val="decimal"/>
      <w:lvlText w:val="(%2)"/>
      <w:lvlJc w:val="left"/>
      <w:pPr>
        <w:tabs>
          <w:tab w:val="num" w:pos="1800"/>
        </w:tabs>
        <w:ind w:left="180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267"/>
        </w:tabs>
        <w:ind w:left="126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00"/>
        </w:tabs>
        <w:ind w:left="180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18" w15:restartNumberingAfterBreak="0">
    <w:nsid w:val="1A975AB3"/>
    <w:multiLevelType w:val="hybridMultilevel"/>
    <w:tmpl w:val="1A601736"/>
    <w:lvl w:ilvl="0" w:tplc="C3DED592">
      <w:start w:val="1"/>
      <w:numFmt w:val="lowerLetter"/>
      <w:pStyle w:val="TableTxt-alpha-QS"/>
      <w:lvlText w:val="(%1)"/>
      <w:lvlJc w:val="left"/>
      <w:pPr>
        <w:ind w:left="11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abstractNum w:abstractNumId="19" w15:restartNumberingAfterBreak="0">
    <w:nsid w:val="1F356A88"/>
    <w:multiLevelType w:val="multilevel"/>
    <w:tmpl w:val="332CAF4C"/>
    <w:lvl w:ilvl="0">
      <w:start w:val="1"/>
      <w:numFmt w:val="bullet"/>
      <w:pStyle w:val="TableTxt-Bullet-Q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odyTxt-Bullet2-QS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72A8E"/>
    <w:multiLevelType w:val="hybridMultilevel"/>
    <w:tmpl w:val="E7CC24DE"/>
    <w:lvl w:ilvl="0" w:tplc="C6D0A1E8">
      <w:start w:val="1"/>
      <w:numFmt w:val="bullet"/>
      <w:pStyle w:val="L1-bullet2-QS"/>
      <w:lvlText w:val="o"/>
      <w:lvlJc w:val="left"/>
      <w:pPr>
        <w:tabs>
          <w:tab w:val="num" w:pos="1627"/>
        </w:tabs>
        <w:ind w:left="1627" w:hanging="345"/>
      </w:pPr>
      <w:rPr>
        <w:rFonts w:ascii="Segoe UI" w:hAnsi="Segoe UI" w:cs="Segoe UI" w:hint="default"/>
        <w:sz w:val="20"/>
        <w:szCs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831AE1"/>
    <w:multiLevelType w:val="hybridMultilevel"/>
    <w:tmpl w:val="4ACE4A5E"/>
    <w:lvl w:ilvl="0" w:tplc="47AE3B92">
      <w:start w:val="1"/>
      <w:numFmt w:val="bullet"/>
      <w:pStyle w:val="H0-BodyTxt-Bullet-QS"/>
      <w:lvlText w:val=""/>
      <w:lvlJc w:val="left"/>
      <w:pPr>
        <w:ind w:left="77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2" w15:restartNumberingAfterBreak="0">
    <w:nsid w:val="293B704D"/>
    <w:multiLevelType w:val="hybridMultilevel"/>
    <w:tmpl w:val="542ED69E"/>
    <w:lvl w:ilvl="0" w:tplc="FCF630E8">
      <w:start w:val="1"/>
      <w:numFmt w:val="bullet"/>
      <w:pStyle w:val="TableTxt-alpha-Bullet-QS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23" w15:restartNumberingAfterBreak="0">
    <w:nsid w:val="402F79E4"/>
    <w:multiLevelType w:val="hybridMultilevel"/>
    <w:tmpl w:val="FE3E2BF0"/>
    <w:lvl w:ilvl="0" w:tplc="0D421B86">
      <w:start w:val="1"/>
      <w:numFmt w:val="bullet"/>
      <w:pStyle w:val="TableTxt-Bullet2-QS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130C9D"/>
    <w:multiLevelType w:val="hybridMultilevel"/>
    <w:tmpl w:val="21E0111C"/>
    <w:lvl w:ilvl="0" w:tplc="53B605B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5" w15:restartNumberingAfterBreak="0">
    <w:nsid w:val="47514288"/>
    <w:multiLevelType w:val="hybridMultilevel"/>
    <w:tmpl w:val="ABFEB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571EC9"/>
    <w:multiLevelType w:val="hybridMultilevel"/>
    <w:tmpl w:val="7BEA37C4"/>
    <w:lvl w:ilvl="0" w:tplc="EAB6FFD0">
      <w:start w:val="1"/>
      <w:numFmt w:val="bullet"/>
      <w:lvlText w:val=""/>
      <w:lvlPicBulletId w:val="0"/>
      <w:lvlJc w:val="left"/>
      <w:pPr>
        <w:tabs>
          <w:tab w:val="num" w:pos="418"/>
        </w:tabs>
        <w:ind w:left="418" w:hanging="360"/>
      </w:pPr>
      <w:rPr>
        <w:rFonts w:ascii="Symbol" w:hAnsi="Symbol" w:hint="default"/>
        <w:sz w:val="32"/>
        <w:szCs w:val="36"/>
      </w:rPr>
    </w:lvl>
    <w:lvl w:ilvl="1" w:tplc="B1BCF1D6" w:tentative="1">
      <w:start w:val="1"/>
      <w:numFmt w:val="bullet"/>
      <w:lvlText w:val=""/>
      <w:lvlJc w:val="left"/>
      <w:pPr>
        <w:tabs>
          <w:tab w:val="num" w:pos="1138"/>
        </w:tabs>
        <w:ind w:left="1138" w:hanging="360"/>
      </w:pPr>
      <w:rPr>
        <w:rFonts w:ascii="Symbol" w:hAnsi="Symbol" w:hint="default"/>
      </w:rPr>
    </w:lvl>
    <w:lvl w:ilvl="2" w:tplc="3796FA68" w:tentative="1">
      <w:start w:val="1"/>
      <w:numFmt w:val="bullet"/>
      <w:lvlText w:val=""/>
      <w:lvlJc w:val="left"/>
      <w:pPr>
        <w:tabs>
          <w:tab w:val="num" w:pos="1858"/>
        </w:tabs>
        <w:ind w:left="1858" w:hanging="360"/>
      </w:pPr>
      <w:rPr>
        <w:rFonts w:ascii="Symbol" w:hAnsi="Symbol" w:hint="default"/>
      </w:rPr>
    </w:lvl>
    <w:lvl w:ilvl="3" w:tplc="F30A519C" w:tentative="1">
      <w:start w:val="1"/>
      <w:numFmt w:val="bullet"/>
      <w:lvlText w:val=""/>
      <w:lvlJc w:val="left"/>
      <w:pPr>
        <w:tabs>
          <w:tab w:val="num" w:pos="2578"/>
        </w:tabs>
        <w:ind w:left="2578" w:hanging="360"/>
      </w:pPr>
      <w:rPr>
        <w:rFonts w:ascii="Symbol" w:hAnsi="Symbol" w:hint="default"/>
      </w:rPr>
    </w:lvl>
    <w:lvl w:ilvl="4" w:tplc="6218CAE0" w:tentative="1">
      <w:start w:val="1"/>
      <w:numFmt w:val="bullet"/>
      <w:lvlText w:val=""/>
      <w:lvlJc w:val="left"/>
      <w:pPr>
        <w:tabs>
          <w:tab w:val="num" w:pos="3298"/>
        </w:tabs>
        <w:ind w:left="3298" w:hanging="360"/>
      </w:pPr>
      <w:rPr>
        <w:rFonts w:ascii="Symbol" w:hAnsi="Symbol" w:hint="default"/>
      </w:rPr>
    </w:lvl>
    <w:lvl w:ilvl="5" w:tplc="738C4CAE" w:tentative="1">
      <w:start w:val="1"/>
      <w:numFmt w:val="bullet"/>
      <w:lvlText w:val=""/>
      <w:lvlJc w:val="left"/>
      <w:pPr>
        <w:tabs>
          <w:tab w:val="num" w:pos="4018"/>
        </w:tabs>
        <w:ind w:left="4018" w:hanging="360"/>
      </w:pPr>
      <w:rPr>
        <w:rFonts w:ascii="Symbol" w:hAnsi="Symbol" w:hint="default"/>
      </w:rPr>
    </w:lvl>
    <w:lvl w:ilvl="6" w:tplc="225693B4" w:tentative="1">
      <w:start w:val="1"/>
      <w:numFmt w:val="bullet"/>
      <w:lvlText w:val=""/>
      <w:lvlJc w:val="left"/>
      <w:pPr>
        <w:tabs>
          <w:tab w:val="num" w:pos="4738"/>
        </w:tabs>
        <w:ind w:left="4738" w:hanging="360"/>
      </w:pPr>
      <w:rPr>
        <w:rFonts w:ascii="Symbol" w:hAnsi="Symbol" w:hint="default"/>
      </w:rPr>
    </w:lvl>
    <w:lvl w:ilvl="7" w:tplc="ED9872D2" w:tentative="1">
      <w:start w:val="1"/>
      <w:numFmt w:val="bullet"/>
      <w:lvlText w:val=""/>
      <w:lvlJc w:val="left"/>
      <w:pPr>
        <w:tabs>
          <w:tab w:val="num" w:pos="5458"/>
        </w:tabs>
        <w:ind w:left="5458" w:hanging="360"/>
      </w:pPr>
      <w:rPr>
        <w:rFonts w:ascii="Symbol" w:hAnsi="Symbol" w:hint="default"/>
      </w:rPr>
    </w:lvl>
    <w:lvl w:ilvl="8" w:tplc="71649B92" w:tentative="1">
      <w:start w:val="1"/>
      <w:numFmt w:val="bullet"/>
      <w:lvlText w:val=""/>
      <w:lvlJc w:val="left"/>
      <w:pPr>
        <w:tabs>
          <w:tab w:val="num" w:pos="6178"/>
        </w:tabs>
        <w:ind w:left="6178" w:hanging="360"/>
      </w:pPr>
      <w:rPr>
        <w:rFonts w:ascii="Symbol" w:hAnsi="Symbol" w:hint="default"/>
      </w:rPr>
    </w:lvl>
  </w:abstractNum>
  <w:abstractNum w:abstractNumId="27" w15:restartNumberingAfterBreak="0">
    <w:nsid w:val="4AF31308"/>
    <w:multiLevelType w:val="hybridMultilevel"/>
    <w:tmpl w:val="BD2E0346"/>
    <w:lvl w:ilvl="0" w:tplc="D2BE52BC">
      <w:start w:val="1"/>
      <w:numFmt w:val="decimal"/>
      <w:pStyle w:val="L1-num-QS"/>
      <w:lvlText w:val="(%1)"/>
      <w:lvlJc w:val="left"/>
      <w:pPr>
        <w:tabs>
          <w:tab w:val="num" w:pos="1800"/>
        </w:tabs>
        <w:ind w:left="1800" w:hanging="53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0701006"/>
    <w:multiLevelType w:val="hybridMultilevel"/>
    <w:tmpl w:val="4984995C"/>
    <w:lvl w:ilvl="0" w:tplc="EA5C5EC0">
      <w:start w:val="1"/>
      <w:numFmt w:val="bullet"/>
      <w:pStyle w:val="BodyTxt-Bullet3-QS"/>
      <w:lvlText w:val=""/>
      <w:lvlJc w:val="left"/>
      <w:pPr>
        <w:ind w:left="11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9555CA"/>
    <w:multiLevelType w:val="hybridMultilevel"/>
    <w:tmpl w:val="E08E25EE"/>
    <w:lvl w:ilvl="0" w:tplc="8E2CAE92">
      <w:start w:val="1"/>
      <w:numFmt w:val="bullet"/>
      <w:pStyle w:val="L1-bullet-QS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36875C0"/>
    <w:multiLevelType w:val="hybridMultilevel"/>
    <w:tmpl w:val="D42A0AAE"/>
    <w:lvl w:ilvl="0" w:tplc="9EEAF670">
      <w:start w:val="1"/>
      <w:numFmt w:val="bullet"/>
      <w:lvlText w:val="o"/>
      <w:lvlJc w:val="left"/>
      <w:pPr>
        <w:tabs>
          <w:tab w:val="num" w:pos="2347"/>
        </w:tabs>
        <w:ind w:left="2347" w:hanging="360"/>
      </w:pPr>
      <w:rPr>
        <w:rFonts w:ascii="Courier New" w:hAnsi="Courier New" w:hint="default"/>
        <w:sz w:val="16"/>
        <w:szCs w:val="16"/>
      </w:rPr>
    </w:lvl>
    <w:lvl w:ilvl="1" w:tplc="1060B910">
      <w:start w:val="1"/>
      <w:numFmt w:val="bullet"/>
      <w:pStyle w:val="L2-bullet-QS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 w:tplc="0DBA0044">
      <w:start w:val="1"/>
      <w:numFmt w:val="bullet"/>
      <w:pStyle w:val="L2-bullet2-QS"/>
      <w:lvlText w:val="o"/>
      <w:lvlJc w:val="left"/>
      <w:pPr>
        <w:tabs>
          <w:tab w:val="num" w:pos="2340"/>
        </w:tabs>
        <w:ind w:left="23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4266B72"/>
    <w:multiLevelType w:val="multilevel"/>
    <w:tmpl w:val="FCA01BEA"/>
    <w:lvl w:ilvl="0">
      <w:start w:val="1"/>
      <w:numFmt w:val="bullet"/>
      <w:pStyle w:val="TableTxt-num-Bullet-Q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5C3F19"/>
    <w:multiLevelType w:val="hybridMultilevel"/>
    <w:tmpl w:val="6896CE12"/>
    <w:lvl w:ilvl="0" w:tplc="2900365E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3" w15:restartNumberingAfterBreak="0">
    <w:nsid w:val="57D66603"/>
    <w:multiLevelType w:val="multilevel"/>
    <w:tmpl w:val="6248DA4C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5B54615E"/>
    <w:multiLevelType w:val="hybridMultilevel"/>
    <w:tmpl w:val="93A480D4"/>
    <w:lvl w:ilvl="0" w:tplc="B20E4A9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FF0000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5" w15:restartNumberingAfterBreak="0">
    <w:nsid w:val="5B842FD7"/>
    <w:multiLevelType w:val="hybridMultilevel"/>
    <w:tmpl w:val="489CE7A2"/>
    <w:lvl w:ilvl="0" w:tplc="DF405494">
      <w:start w:val="1"/>
      <w:numFmt w:val="decimal"/>
      <w:pStyle w:val="L2-num-QS"/>
      <w:lvlText w:val="(%1)"/>
      <w:lvlJc w:val="left"/>
      <w:pPr>
        <w:tabs>
          <w:tab w:val="num" w:pos="2606"/>
        </w:tabs>
        <w:ind w:left="2606" w:hanging="532"/>
      </w:pPr>
      <w:rPr>
        <w:rFonts w:hint="default"/>
        <w:sz w:val="20"/>
        <w:szCs w:val="20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EEF5418"/>
    <w:multiLevelType w:val="hybridMultilevel"/>
    <w:tmpl w:val="1C0424AE"/>
    <w:lvl w:ilvl="0" w:tplc="AEA2EDF4">
      <w:start w:val="1"/>
      <w:numFmt w:val="bullet"/>
      <w:pStyle w:val="L2-alpha-Bullet-QS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 w15:restartNumberingAfterBreak="0">
    <w:nsid w:val="65955E4E"/>
    <w:multiLevelType w:val="multilevel"/>
    <w:tmpl w:val="B4084A1C"/>
    <w:name w:val="Appendix-QS"/>
    <w:lvl w:ilvl="0">
      <w:start w:val="1"/>
      <w:numFmt w:val="upperLetter"/>
      <w:lvlText w:val="A%1"/>
      <w:lvlJc w:val="left"/>
      <w:pPr>
        <w:ind w:left="79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1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1" w:hanging="180"/>
      </w:pPr>
      <w:rPr>
        <w:rFonts w:hint="default"/>
      </w:rPr>
    </w:lvl>
  </w:abstractNum>
  <w:abstractNum w:abstractNumId="38" w15:restartNumberingAfterBreak="0">
    <w:nsid w:val="6C2C2B34"/>
    <w:multiLevelType w:val="hybridMultilevel"/>
    <w:tmpl w:val="D6B68224"/>
    <w:lvl w:ilvl="0" w:tplc="0AB06012">
      <w:start w:val="1"/>
      <w:numFmt w:val="decimal"/>
      <w:pStyle w:val="TableTxt-num-QS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D852BE"/>
    <w:multiLevelType w:val="hybridMultilevel"/>
    <w:tmpl w:val="20C0D920"/>
    <w:lvl w:ilvl="0" w:tplc="2E1A2168">
      <w:start w:val="1"/>
      <w:numFmt w:val="bullet"/>
      <w:pStyle w:val="L1-num-Bullet-Q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D22801"/>
    <w:multiLevelType w:val="multilevel"/>
    <w:tmpl w:val="F01E6AE8"/>
    <w:lvl w:ilvl="0">
      <w:start w:val="1"/>
      <w:numFmt w:val="bullet"/>
      <w:pStyle w:val="BodyBulletLIst"/>
      <w:lvlText w:val=""/>
      <w:lvlJc w:val="left"/>
      <w:pPr>
        <w:ind w:left="259" w:hanging="25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18" w:hanging="25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9540144">
    <w:abstractNumId w:val="40"/>
  </w:num>
  <w:num w:numId="2" w16cid:durableId="1431004814">
    <w:abstractNumId w:val="15"/>
  </w:num>
  <w:num w:numId="3" w16cid:durableId="1223521214">
    <w:abstractNumId w:val="19"/>
  </w:num>
  <w:num w:numId="4" w16cid:durableId="524947598">
    <w:abstractNumId w:val="17"/>
  </w:num>
  <w:num w:numId="5" w16cid:durableId="1410230012">
    <w:abstractNumId w:val="29"/>
  </w:num>
  <w:num w:numId="6" w16cid:durableId="553006581">
    <w:abstractNumId w:val="20"/>
  </w:num>
  <w:num w:numId="7" w16cid:durableId="845175753">
    <w:abstractNumId w:val="27"/>
  </w:num>
  <w:num w:numId="8" w16cid:durableId="606154405">
    <w:abstractNumId w:val="10"/>
  </w:num>
  <w:num w:numId="9" w16cid:durableId="611665444">
    <w:abstractNumId w:val="30"/>
  </w:num>
  <w:num w:numId="10" w16cid:durableId="1807623976">
    <w:abstractNumId w:val="35"/>
  </w:num>
  <w:num w:numId="11" w16cid:durableId="1402021932">
    <w:abstractNumId w:val="33"/>
  </w:num>
  <w:num w:numId="12" w16cid:durableId="998386874">
    <w:abstractNumId w:val="18"/>
  </w:num>
  <w:num w:numId="13" w16cid:durableId="872813988">
    <w:abstractNumId w:val="38"/>
  </w:num>
  <w:num w:numId="14" w16cid:durableId="1958681115">
    <w:abstractNumId w:val="23"/>
  </w:num>
  <w:num w:numId="15" w16cid:durableId="960959912">
    <w:abstractNumId w:val="31"/>
  </w:num>
  <w:num w:numId="16" w16cid:durableId="1116749697">
    <w:abstractNumId w:val="39"/>
  </w:num>
  <w:num w:numId="17" w16cid:durableId="1861817747">
    <w:abstractNumId w:val="28"/>
  </w:num>
  <w:num w:numId="18" w16cid:durableId="690883144">
    <w:abstractNumId w:val="22"/>
  </w:num>
  <w:num w:numId="19" w16cid:durableId="944729322">
    <w:abstractNumId w:val="12"/>
  </w:num>
  <w:num w:numId="20" w16cid:durableId="96220966">
    <w:abstractNumId w:val="36"/>
  </w:num>
  <w:num w:numId="21" w16cid:durableId="521285581">
    <w:abstractNumId w:val="14"/>
  </w:num>
  <w:num w:numId="22" w16cid:durableId="1020085263">
    <w:abstractNumId w:val="21"/>
  </w:num>
  <w:num w:numId="23" w16cid:durableId="537855607">
    <w:abstractNumId w:val="34"/>
  </w:num>
  <w:num w:numId="24" w16cid:durableId="1683245289">
    <w:abstractNumId w:val="32"/>
  </w:num>
  <w:num w:numId="25" w16cid:durableId="964893266">
    <w:abstractNumId w:val="13"/>
  </w:num>
  <w:num w:numId="26" w16cid:durableId="1906989421">
    <w:abstractNumId w:val="11"/>
  </w:num>
  <w:num w:numId="27" w16cid:durableId="1082944115">
    <w:abstractNumId w:val="29"/>
    <w:lvlOverride w:ilvl="0">
      <w:startOverride w:val="1"/>
    </w:lvlOverride>
  </w:num>
  <w:num w:numId="28" w16cid:durableId="1106733593">
    <w:abstractNumId w:val="9"/>
  </w:num>
  <w:num w:numId="29" w16cid:durableId="1007174753">
    <w:abstractNumId w:val="7"/>
  </w:num>
  <w:num w:numId="30" w16cid:durableId="2052924693">
    <w:abstractNumId w:val="6"/>
  </w:num>
  <w:num w:numId="31" w16cid:durableId="280302417">
    <w:abstractNumId w:val="5"/>
  </w:num>
  <w:num w:numId="32" w16cid:durableId="75783564">
    <w:abstractNumId w:val="4"/>
  </w:num>
  <w:num w:numId="33" w16cid:durableId="211692342">
    <w:abstractNumId w:val="8"/>
  </w:num>
  <w:num w:numId="34" w16cid:durableId="537014053">
    <w:abstractNumId w:val="3"/>
  </w:num>
  <w:num w:numId="35" w16cid:durableId="18707892">
    <w:abstractNumId w:val="2"/>
  </w:num>
  <w:num w:numId="36" w16cid:durableId="1188058888">
    <w:abstractNumId w:val="1"/>
  </w:num>
  <w:num w:numId="37" w16cid:durableId="1077096017">
    <w:abstractNumId w:val="0"/>
  </w:num>
  <w:num w:numId="38" w16cid:durableId="1822967685">
    <w:abstractNumId w:val="26"/>
  </w:num>
  <w:num w:numId="39" w16cid:durableId="89207714">
    <w:abstractNumId w:val="24"/>
  </w:num>
  <w:num w:numId="40" w16cid:durableId="256136656">
    <w:abstractNumId w:val="33"/>
  </w:num>
  <w:num w:numId="41" w16cid:durableId="663096026">
    <w:abstractNumId w:val="25"/>
  </w:num>
  <w:num w:numId="42" w16cid:durableId="1304114086">
    <w:abstractNumId w:val="16"/>
  </w:num>
  <w:num w:numId="43" w16cid:durableId="1870796140">
    <w:abstractNumId w:val="3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CD"/>
    <w:rsid w:val="00001058"/>
    <w:rsid w:val="00003BD9"/>
    <w:rsid w:val="000050C7"/>
    <w:rsid w:val="0000583A"/>
    <w:rsid w:val="000067C8"/>
    <w:rsid w:val="00007F96"/>
    <w:rsid w:val="00010F2B"/>
    <w:rsid w:val="00011C8A"/>
    <w:rsid w:val="000121F7"/>
    <w:rsid w:val="000168C5"/>
    <w:rsid w:val="00016EED"/>
    <w:rsid w:val="000209C2"/>
    <w:rsid w:val="00021FA7"/>
    <w:rsid w:val="00024413"/>
    <w:rsid w:val="0002503D"/>
    <w:rsid w:val="00025491"/>
    <w:rsid w:val="00025574"/>
    <w:rsid w:val="00025EE0"/>
    <w:rsid w:val="0002704B"/>
    <w:rsid w:val="00027601"/>
    <w:rsid w:val="00030C85"/>
    <w:rsid w:val="000312AF"/>
    <w:rsid w:val="00031E60"/>
    <w:rsid w:val="00033638"/>
    <w:rsid w:val="00034551"/>
    <w:rsid w:val="00034807"/>
    <w:rsid w:val="000348A5"/>
    <w:rsid w:val="00035510"/>
    <w:rsid w:val="000359B6"/>
    <w:rsid w:val="00037231"/>
    <w:rsid w:val="00037949"/>
    <w:rsid w:val="00037E86"/>
    <w:rsid w:val="000427C2"/>
    <w:rsid w:val="00045831"/>
    <w:rsid w:val="0004631D"/>
    <w:rsid w:val="0005012C"/>
    <w:rsid w:val="00051B35"/>
    <w:rsid w:val="00051E2B"/>
    <w:rsid w:val="00052137"/>
    <w:rsid w:val="00052D43"/>
    <w:rsid w:val="00052EBE"/>
    <w:rsid w:val="00053F9A"/>
    <w:rsid w:val="00054460"/>
    <w:rsid w:val="00054773"/>
    <w:rsid w:val="0006104D"/>
    <w:rsid w:val="0006421D"/>
    <w:rsid w:val="0006608A"/>
    <w:rsid w:val="000667E0"/>
    <w:rsid w:val="00067F7D"/>
    <w:rsid w:val="00072FA0"/>
    <w:rsid w:val="00073BFD"/>
    <w:rsid w:val="00073E12"/>
    <w:rsid w:val="00075CAD"/>
    <w:rsid w:val="000764B3"/>
    <w:rsid w:val="00077A0E"/>
    <w:rsid w:val="00083A43"/>
    <w:rsid w:val="00085105"/>
    <w:rsid w:val="00085DAC"/>
    <w:rsid w:val="00086BF9"/>
    <w:rsid w:val="0008732A"/>
    <w:rsid w:val="0009018C"/>
    <w:rsid w:val="00090742"/>
    <w:rsid w:val="000929BD"/>
    <w:rsid w:val="00092FAA"/>
    <w:rsid w:val="000961F6"/>
    <w:rsid w:val="00096E4C"/>
    <w:rsid w:val="00097CF0"/>
    <w:rsid w:val="000A0365"/>
    <w:rsid w:val="000A0D0E"/>
    <w:rsid w:val="000A15BE"/>
    <w:rsid w:val="000A1C01"/>
    <w:rsid w:val="000A1C83"/>
    <w:rsid w:val="000A3ADC"/>
    <w:rsid w:val="000A3DD4"/>
    <w:rsid w:val="000A3E35"/>
    <w:rsid w:val="000A4444"/>
    <w:rsid w:val="000A471D"/>
    <w:rsid w:val="000A5C2F"/>
    <w:rsid w:val="000A651B"/>
    <w:rsid w:val="000B0001"/>
    <w:rsid w:val="000B07B1"/>
    <w:rsid w:val="000B1D2D"/>
    <w:rsid w:val="000B372C"/>
    <w:rsid w:val="000B4EE7"/>
    <w:rsid w:val="000C2882"/>
    <w:rsid w:val="000C29BF"/>
    <w:rsid w:val="000C3774"/>
    <w:rsid w:val="000C39DF"/>
    <w:rsid w:val="000C4267"/>
    <w:rsid w:val="000C6069"/>
    <w:rsid w:val="000C6138"/>
    <w:rsid w:val="000C6CF2"/>
    <w:rsid w:val="000C7412"/>
    <w:rsid w:val="000C7EA3"/>
    <w:rsid w:val="000D2A9A"/>
    <w:rsid w:val="000D3173"/>
    <w:rsid w:val="000D4D9F"/>
    <w:rsid w:val="000D51DB"/>
    <w:rsid w:val="000D5BB1"/>
    <w:rsid w:val="000D60BF"/>
    <w:rsid w:val="000D63D9"/>
    <w:rsid w:val="000D7016"/>
    <w:rsid w:val="000D739E"/>
    <w:rsid w:val="000D7E25"/>
    <w:rsid w:val="000D7F12"/>
    <w:rsid w:val="000D7FA6"/>
    <w:rsid w:val="000E08E1"/>
    <w:rsid w:val="000E0A6E"/>
    <w:rsid w:val="000E3A1E"/>
    <w:rsid w:val="000E470F"/>
    <w:rsid w:val="000E5D50"/>
    <w:rsid w:val="000E6677"/>
    <w:rsid w:val="000E77FD"/>
    <w:rsid w:val="000E7989"/>
    <w:rsid w:val="000F04D8"/>
    <w:rsid w:val="000F19E9"/>
    <w:rsid w:val="000F1C03"/>
    <w:rsid w:val="000F58AB"/>
    <w:rsid w:val="000F5CB1"/>
    <w:rsid w:val="000F7455"/>
    <w:rsid w:val="001002AE"/>
    <w:rsid w:val="00100BEB"/>
    <w:rsid w:val="0010118D"/>
    <w:rsid w:val="00101EB5"/>
    <w:rsid w:val="00102C85"/>
    <w:rsid w:val="0010657A"/>
    <w:rsid w:val="00107015"/>
    <w:rsid w:val="00107479"/>
    <w:rsid w:val="0011158C"/>
    <w:rsid w:val="00112C6C"/>
    <w:rsid w:val="0011471C"/>
    <w:rsid w:val="00114D0F"/>
    <w:rsid w:val="00115A43"/>
    <w:rsid w:val="001168DE"/>
    <w:rsid w:val="00116911"/>
    <w:rsid w:val="00117C06"/>
    <w:rsid w:val="00121712"/>
    <w:rsid w:val="00121FED"/>
    <w:rsid w:val="00122A17"/>
    <w:rsid w:val="00124947"/>
    <w:rsid w:val="00124CFF"/>
    <w:rsid w:val="00125501"/>
    <w:rsid w:val="0012704C"/>
    <w:rsid w:val="0012746B"/>
    <w:rsid w:val="00127C61"/>
    <w:rsid w:val="00132D39"/>
    <w:rsid w:val="00134A87"/>
    <w:rsid w:val="001356C9"/>
    <w:rsid w:val="0014050D"/>
    <w:rsid w:val="00140655"/>
    <w:rsid w:val="00140C33"/>
    <w:rsid w:val="001424E5"/>
    <w:rsid w:val="00142825"/>
    <w:rsid w:val="0014352E"/>
    <w:rsid w:val="00144244"/>
    <w:rsid w:val="001446E5"/>
    <w:rsid w:val="0014559F"/>
    <w:rsid w:val="001455DE"/>
    <w:rsid w:val="00145EFA"/>
    <w:rsid w:val="001465B3"/>
    <w:rsid w:val="001503CB"/>
    <w:rsid w:val="00152055"/>
    <w:rsid w:val="00152EAE"/>
    <w:rsid w:val="0015431E"/>
    <w:rsid w:val="00156F6B"/>
    <w:rsid w:val="00160CD2"/>
    <w:rsid w:val="00161057"/>
    <w:rsid w:val="001620B9"/>
    <w:rsid w:val="00162245"/>
    <w:rsid w:val="00162CFD"/>
    <w:rsid w:val="0016380D"/>
    <w:rsid w:val="00163F5D"/>
    <w:rsid w:val="0016563F"/>
    <w:rsid w:val="00166370"/>
    <w:rsid w:val="00170261"/>
    <w:rsid w:val="0017082C"/>
    <w:rsid w:val="00170DB1"/>
    <w:rsid w:val="001712CF"/>
    <w:rsid w:val="00171A09"/>
    <w:rsid w:val="00172930"/>
    <w:rsid w:val="00172CF0"/>
    <w:rsid w:val="00174373"/>
    <w:rsid w:val="00174B04"/>
    <w:rsid w:val="00175A7F"/>
    <w:rsid w:val="0017690B"/>
    <w:rsid w:val="00177F08"/>
    <w:rsid w:val="00180C4B"/>
    <w:rsid w:val="00180DF1"/>
    <w:rsid w:val="00182CCF"/>
    <w:rsid w:val="00182DC1"/>
    <w:rsid w:val="001832F0"/>
    <w:rsid w:val="00184853"/>
    <w:rsid w:val="001853CB"/>
    <w:rsid w:val="00187203"/>
    <w:rsid w:val="00187CE5"/>
    <w:rsid w:val="00192364"/>
    <w:rsid w:val="00192A50"/>
    <w:rsid w:val="00193CFF"/>
    <w:rsid w:val="00193D48"/>
    <w:rsid w:val="00194425"/>
    <w:rsid w:val="0019461D"/>
    <w:rsid w:val="00195B4B"/>
    <w:rsid w:val="00195F2F"/>
    <w:rsid w:val="00196F34"/>
    <w:rsid w:val="0019702F"/>
    <w:rsid w:val="001A1313"/>
    <w:rsid w:val="001A201F"/>
    <w:rsid w:val="001A22EA"/>
    <w:rsid w:val="001A4782"/>
    <w:rsid w:val="001A49F1"/>
    <w:rsid w:val="001A5B75"/>
    <w:rsid w:val="001A5E69"/>
    <w:rsid w:val="001A7549"/>
    <w:rsid w:val="001A7B30"/>
    <w:rsid w:val="001B29E3"/>
    <w:rsid w:val="001B2AFA"/>
    <w:rsid w:val="001B6742"/>
    <w:rsid w:val="001C117A"/>
    <w:rsid w:val="001C1EF4"/>
    <w:rsid w:val="001C2C65"/>
    <w:rsid w:val="001C4A7D"/>
    <w:rsid w:val="001C4F5C"/>
    <w:rsid w:val="001C548A"/>
    <w:rsid w:val="001C6243"/>
    <w:rsid w:val="001C6A65"/>
    <w:rsid w:val="001C737C"/>
    <w:rsid w:val="001C772A"/>
    <w:rsid w:val="001D1E83"/>
    <w:rsid w:val="001D6852"/>
    <w:rsid w:val="001D77DB"/>
    <w:rsid w:val="001D7FD2"/>
    <w:rsid w:val="001E1750"/>
    <w:rsid w:val="001E2368"/>
    <w:rsid w:val="001E256B"/>
    <w:rsid w:val="001E3007"/>
    <w:rsid w:val="001E34AB"/>
    <w:rsid w:val="001E4CB4"/>
    <w:rsid w:val="001E57A1"/>
    <w:rsid w:val="001E5863"/>
    <w:rsid w:val="001E7F7A"/>
    <w:rsid w:val="001F031F"/>
    <w:rsid w:val="001F4D39"/>
    <w:rsid w:val="001F5594"/>
    <w:rsid w:val="001F5B6C"/>
    <w:rsid w:val="001F5D13"/>
    <w:rsid w:val="00201BE5"/>
    <w:rsid w:val="0020211D"/>
    <w:rsid w:val="002033D4"/>
    <w:rsid w:val="00203977"/>
    <w:rsid w:val="0020471F"/>
    <w:rsid w:val="002056D4"/>
    <w:rsid w:val="00206101"/>
    <w:rsid w:val="002066AE"/>
    <w:rsid w:val="0020724B"/>
    <w:rsid w:val="002078B7"/>
    <w:rsid w:val="00207AE4"/>
    <w:rsid w:val="002131DF"/>
    <w:rsid w:val="00214295"/>
    <w:rsid w:val="00214F02"/>
    <w:rsid w:val="00215A61"/>
    <w:rsid w:val="0021653B"/>
    <w:rsid w:val="002165D0"/>
    <w:rsid w:val="00220146"/>
    <w:rsid w:val="0022031C"/>
    <w:rsid w:val="00220542"/>
    <w:rsid w:val="00223F68"/>
    <w:rsid w:val="0022430D"/>
    <w:rsid w:val="00230D21"/>
    <w:rsid w:val="00231F53"/>
    <w:rsid w:val="002374DF"/>
    <w:rsid w:val="00237918"/>
    <w:rsid w:val="00240910"/>
    <w:rsid w:val="00241ABC"/>
    <w:rsid w:val="00241FE7"/>
    <w:rsid w:val="0024200F"/>
    <w:rsid w:val="00242786"/>
    <w:rsid w:val="00242AE7"/>
    <w:rsid w:val="00244959"/>
    <w:rsid w:val="002457E3"/>
    <w:rsid w:val="00245B59"/>
    <w:rsid w:val="0024612C"/>
    <w:rsid w:val="002462B8"/>
    <w:rsid w:val="00247470"/>
    <w:rsid w:val="002474A5"/>
    <w:rsid w:val="002506C4"/>
    <w:rsid w:val="00253BDC"/>
    <w:rsid w:val="002541D7"/>
    <w:rsid w:val="0025525B"/>
    <w:rsid w:val="00256101"/>
    <w:rsid w:val="00256464"/>
    <w:rsid w:val="002566BB"/>
    <w:rsid w:val="00257EC4"/>
    <w:rsid w:val="00260835"/>
    <w:rsid w:val="0026191C"/>
    <w:rsid w:val="00263417"/>
    <w:rsid w:val="00265609"/>
    <w:rsid w:val="0026685D"/>
    <w:rsid w:val="00266BD0"/>
    <w:rsid w:val="002672F5"/>
    <w:rsid w:val="00267F37"/>
    <w:rsid w:val="002705DF"/>
    <w:rsid w:val="00271300"/>
    <w:rsid w:val="00272B1A"/>
    <w:rsid w:val="002739E0"/>
    <w:rsid w:val="00274AF2"/>
    <w:rsid w:val="002758F1"/>
    <w:rsid w:val="0028098B"/>
    <w:rsid w:val="00282797"/>
    <w:rsid w:val="00283CFE"/>
    <w:rsid w:val="002859B4"/>
    <w:rsid w:val="00286BC8"/>
    <w:rsid w:val="00286D7D"/>
    <w:rsid w:val="002873F3"/>
    <w:rsid w:val="00287A8F"/>
    <w:rsid w:val="00287C98"/>
    <w:rsid w:val="00290BCB"/>
    <w:rsid w:val="00290CD4"/>
    <w:rsid w:val="00292915"/>
    <w:rsid w:val="00292B32"/>
    <w:rsid w:val="00292CE4"/>
    <w:rsid w:val="002930FF"/>
    <w:rsid w:val="00293AF6"/>
    <w:rsid w:val="00293D87"/>
    <w:rsid w:val="00296BDB"/>
    <w:rsid w:val="002A228F"/>
    <w:rsid w:val="002A22FD"/>
    <w:rsid w:val="002A41A7"/>
    <w:rsid w:val="002A42B2"/>
    <w:rsid w:val="002A51EB"/>
    <w:rsid w:val="002A53BE"/>
    <w:rsid w:val="002A7021"/>
    <w:rsid w:val="002A79D5"/>
    <w:rsid w:val="002B17C4"/>
    <w:rsid w:val="002B29D3"/>
    <w:rsid w:val="002C1A06"/>
    <w:rsid w:val="002C337A"/>
    <w:rsid w:val="002C3894"/>
    <w:rsid w:val="002C44ED"/>
    <w:rsid w:val="002C7930"/>
    <w:rsid w:val="002D0D38"/>
    <w:rsid w:val="002D0EE4"/>
    <w:rsid w:val="002D1118"/>
    <w:rsid w:val="002D22F5"/>
    <w:rsid w:val="002D3B9F"/>
    <w:rsid w:val="002D3C43"/>
    <w:rsid w:val="002D4AF3"/>
    <w:rsid w:val="002D50D0"/>
    <w:rsid w:val="002D51AE"/>
    <w:rsid w:val="002D696F"/>
    <w:rsid w:val="002D6E15"/>
    <w:rsid w:val="002D7798"/>
    <w:rsid w:val="002E018B"/>
    <w:rsid w:val="002E109A"/>
    <w:rsid w:val="002E1372"/>
    <w:rsid w:val="002E175C"/>
    <w:rsid w:val="002E3674"/>
    <w:rsid w:val="002E656E"/>
    <w:rsid w:val="002E65EC"/>
    <w:rsid w:val="002E7274"/>
    <w:rsid w:val="002E7B97"/>
    <w:rsid w:val="002F08BB"/>
    <w:rsid w:val="002F274C"/>
    <w:rsid w:val="002F391F"/>
    <w:rsid w:val="002F5DD7"/>
    <w:rsid w:val="003013A5"/>
    <w:rsid w:val="00302E10"/>
    <w:rsid w:val="00303D3F"/>
    <w:rsid w:val="003048B1"/>
    <w:rsid w:val="00304E45"/>
    <w:rsid w:val="0030598A"/>
    <w:rsid w:val="0030743F"/>
    <w:rsid w:val="003074CF"/>
    <w:rsid w:val="00310ADD"/>
    <w:rsid w:val="00313B1A"/>
    <w:rsid w:val="00313BA9"/>
    <w:rsid w:val="003146F3"/>
    <w:rsid w:val="00315207"/>
    <w:rsid w:val="00316C6A"/>
    <w:rsid w:val="00316E94"/>
    <w:rsid w:val="00317328"/>
    <w:rsid w:val="00320357"/>
    <w:rsid w:val="0032134A"/>
    <w:rsid w:val="00324648"/>
    <w:rsid w:val="00324B26"/>
    <w:rsid w:val="003252C8"/>
    <w:rsid w:val="00325BBB"/>
    <w:rsid w:val="00326F69"/>
    <w:rsid w:val="0032753A"/>
    <w:rsid w:val="00333E7D"/>
    <w:rsid w:val="003359AD"/>
    <w:rsid w:val="00336EAB"/>
    <w:rsid w:val="0033706C"/>
    <w:rsid w:val="003372B5"/>
    <w:rsid w:val="00341D8F"/>
    <w:rsid w:val="00341FA7"/>
    <w:rsid w:val="003433FD"/>
    <w:rsid w:val="003434FB"/>
    <w:rsid w:val="00344E59"/>
    <w:rsid w:val="003456DF"/>
    <w:rsid w:val="00345F19"/>
    <w:rsid w:val="00346479"/>
    <w:rsid w:val="003500A8"/>
    <w:rsid w:val="003507C8"/>
    <w:rsid w:val="0035119F"/>
    <w:rsid w:val="003511CD"/>
    <w:rsid w:val="003515CE"/>
    <w:rsid w:val="0035192A"/>
    <w:rsid w:val="00351BF9"/>
    <w:rsid w:val="00351EA6"/>
    <w:rsid w:val="003523C1"/>
    <w:rsid w:val="0035307E"/>
    <w:rsid w:val="00355639"/>
    <w:rsid w:val="003557BD"/>
    <w:rsid w:val="003559F2"/>
    <w:rsid w:val="00360B32"/>
    <w:rsid w:val="00360C0E"/>
    <w:rsid w:val="003619C3"/>
    <w:rsid w:val="00363441"/>
    <w:rsid w:val="00363685"/>
    <w:rsid w:val="003645BF"/>
    <w:rsid w:val="00364B59"/>
    <w:rsid w:val="003652C6"/>
    <w:rsid w:val="00366BAA"/>
    <w:rsid w:val="00366C8E"/>
    <w:rsid w:val="00370328"/>
    <w:rsid w:val="00371097"/>
    <w:rsid w:val="003723D2"/>
    <w:rsid w:val="00373318"/>
    <w:rsid w:val="0037342C"/>
    <w:rsid w:val="003736C5"/>
    <w:rsid w:val="003746E7"/>
    <w:rsid w:val="00374C9B"/>
    <w:rsid w:val="00374ED7"/>
    <w:rsid w:val="00375308"/>
    <w:rsid w:val="00375FD0"/>
    <w:rsid w:val="0037714E"/>
    <w:rsid w:val="003773A8"/>
    <w:rsid w:val="00377D50"/>
    <w:rsid w:val="00377DC8"/>
    <w:rsid w:val="00380BAB"/>
    <w:rsid w:val="00381338"/>
    <w:rsid w:val="00383D0F"/>
    <w:rsid w:val="003841CB"/>
    <w:rsid w:val="00384622"/>
    <w:rsid w:val="00384D1E"/>
    <w:rsid w:val="003851E6"/>
    <w:rsid w:val="0039120E"/>
    <w:rsid w:val="0039136E"/>
    <w:rsid w:val="0039218F"/>
    <w:rsid w:val="003938BF"/>
    <w:rsid w:val="00393E0D"/>
    <w:rsid w:val="0039453F"/>
    <w:rsid w:val="00394868"/>
    <w:rsid w:val="0039689E"/>
    <w:rsid w:val="003978B6"/>
    <w:rsid w:val="00397EAE"/>
    <w:rsid w:val="003A11DA"/>
    <w:rsid w:val="003A3958"/>
    <w:rsid w:val="003A420D"/>
    <w:rsid w:val="003A44C5"/>
    <w:rsid w:val="003A452E"/>
    <w:rsid w:val="003A45C6"/>
    <w:rsid w:val="003A6B20"/>
    <w:rsid w:val="003A71B8"/>
    <w:rsid w:val="003B0FB9"/>
    <w:rsid w:val="003B1265"/>
    <w:rsid w:val="003B266A"/>
    <w:rsid w:val="003B5775"/>
    <w:rsid w:val="003B6E64"/>
    <w:rsid w:val="003B7907"/>
    <w:rsid w:val="003C1AE7"/>
    <w:rsid w:val="003C3AD4"/>
    <w:rsid w:val="003C52E2"/>
    <w:rsid w:val="003C7A29"/>
    <w:rsid w:val="003D0F8D"/>
    <w:rsid w:val="003D36B3"/>
    <w:rsid w:val="003D5027"/>
    <w:rsid w:val="003D58B2"/>
    <w:rsid w:val="003D5E98"/>
    <w:rsid w:val="003D6081"/>
    <w:rsid w:val="003D7D1A"/>
    <w:rsid w:val="003E258B"/>
    <w:rsid w:val="003E38E7"/>
    <w:rsid w:val="003F0C1A"/>
    <w:rsid w:val="003F3628"/>
    <w:rsid w:val="003F425A"/>
    <w:rsid w:val="003F6FDE"/>
    <w:rsid w:val="003F733C"/>
    <w:rsid w:val="003F74F1"/>
    <w:rsid w:val="00400E5B"/>
    <w:rsid w:val="004015C8"/>
    <w:rsid w:val="00401DAE"/>
    <w:rsid w:val="00401F9F"/>
    <w:rsid w:val="0040270A"/>
    <w:rsid w:val="00402F0E"/>
    <w:rsid w:val="00404799"/>
    <w:rsid w:val="00404CFC"/>
    <w:rsid w:val="004050B6"/>
    <w:rsid w:val="00405384"/>
    <w:rsid w:val="00406215"/>
    <w:rsid w:val="00406607"/>
    <w:rsid w:val="00406709"/>
    <w:rsid w:val="00406B39"/>
    <w:rsid w:val="004079B5"/>
    <w:rsid w:val="00410C45"/>
    <w:rsid w:val="00410ED1"/>
    <w:rsid w:val="00414A56"/>
    <w:rsid w:val="00415DD6"/>
    <w:rsid w:val="00416AEB"/>
    <w:rsid w:val="00416DDE"/>
    <w:rsid w:val="00416EAB"/>
    <w:rsid w:val="00420009"/>
    <w:rsid w:val="00420486"/>
    <w:rsid w:val="00420C9E"/>
    <w:rsid w:val="0042191C"/>
    <w:rsid w:val="00423021"/>
    <w:rsid w:val="00423180"/>
    <w:rsid w:val="004240D8"/>
    <w:rsid w:val="004243EC"/>
    <w:rsid w:val="0042575C"/>
    <w:rsid w:val="0042578F"/>
    <w:rsid w:val="00425F04"/>
    <w:rsid w:val="0042631E"/>
    <w:rsid w:val="00426805"/>
    <w:rsid w:val="004319EB"/>
    <w:rsid w:val="00432783"/>
    <w:rsid w:val="004329C4"/>
    <w:rsid w:val="004356D0"/>
    <w:rsid w:val="00435FC6"/>
    <w:rsid w:val="0043642F"/>
    <w:rsid w:val="00436D53"/>
    <w:rsid w:val="00437D0D"/>
    <w:rsid w:val="004417BC"/>
    <w:rsid w:val="00441FDD"/>
    <w:rsid w:val="004423EE"/>
    <w:rsid w:val="00443FAD"/>
    <w:rsid w:val="00445AFB"/>
    <w:rsid w:val="004469D2"/>
    <w:rsid w:val="00450428"/>
    <w:rsid w:val="0045062E"/>
    <w:rsid w:val="00450745"/>
    <w:rsid w:val="00450C57"/>
    <w:rsid w:val="00453425"/>
    <w:rsid w:val="004546C2"/>
    <w:rsid w:val="00455971"/>
    <w:rsid w:val="00456345"/>
    <w:rsid w:val="00456AB9"/>
    <w:rsid w:val="004574C3"/>
    <w:rsid w:val="00460825"/>
    <w:rsid w:val="00460BAB"/>
    <w:rsid w:val="00462D71"/>
    <w:rsid w:val="0046470B"/>
    <w:rsid w:val="00465DFC"/>
    <w:rsid w:val="00466085"/>
    <w:rsid w:val="004663E5"/>
    <w:rsid w:val="00467A9E"/>
    <w:rsid w:val="00467E57"/>
    <w:rsid w:val="00470A67"/>
    <w:rsid w:val="00470B68"/>
    <w:rsid w:val="00470F65"/>
    <w:rsid w:val="00471F42"/>
    <w:rsid w:val="0047292F"/>
    <w:rsid w:val="00472983"/>
    <w:rsid w:val="004733A2"/>
    <w:rsid w:val="0047505F"/>
    <w:rsid w:val="00477A20"/>
    <w:rsid w:val="00477FF9"/>
    <w:rsid w:val="0048324A"/>
    <w:rsid w:val="004838DF"/>
    <w:rsid w:val="0048437C"/>
    <w:rsid w:val="004843CE"/>
    <w:rsid w:val="004849FD"/>
    <w:rsid w:val="00484B3E"/>
    <w:rsid w:val="00485084"/>
    <w:rsid w:val="00485E23"/>
    <w:rsid w:val="00486BD9"/>
    <w:rsid w:val="00491A71"/>
    <w:rsid w:val="004923F2"/>
    <w:rsid w:val="00493465"/>
    <w:rsid w:val="0049366B"/>
    <w:rsid w:val="00493D0E"/>
    <w:rsid w:val="00495056"/>
    <w:rsid w:val="00495199"/>
    <w:rsid w:val="004960AF"/>
    <w:rsid w:val="00496245"/>
    <w:rsid w:val="004974E0"/>
    <w:rsid w:val="00497FA7"/>
    <w:rsid w:val="004A33C5"/>
    <w:rsid w:val="004A58B5"/>
    <w:rsid w:val="004A6430"/>
    <w:rsid w:val="004A67D7"/>
    <w:rsid w:val="004A7E69"/>
    <w:rsid w:val="004B1C06"/>
    <w:rsid w:val="004B2C8C"/>
    <w:rsid w:val="004B2E08"/>
    <w:rsid w:val="004B3782"/>
    <w:rsid w:val="004B4300"/>
    <w:rsid w:val="004B4D2C"/>
    <w:rsid w:val="004B5053"/>
    <w:rsid w:val="004B5500"/>
    <w:rsid w:val="004B57C8"/>
    <w:rsid w:val="004B5DA3"/>
    <w:rsid w:val="004B7572"/>
    <w:rsid w:val="004C1307"/>
    <w:rsid w:val="004C1AC3"/>
    <w:rsid w:val="004C376A"/>
    <w:rsid w:val="004C3853"/>
    <w:rsid w:val="004C3881"/>
    <w:rsid w:val="004C4922"/>
    <w:rsid w:val="004D01EC"/>
    <w:rsid w:val="004D0B8E"/>
    <w:rsid w:val="004D1A67"/>
    <w:rsid w:val="004D75A6"/>
    <w:rsid w:val="004E1CD3"/>
    <w:rsid w:val="004E3FA5"/>
    <w:rsid w:val="004E4DFB"/>
    <w:rsid w:val="004E5BEF"/>
    <w:rsid w:val="004E67F9"/>
    <w:rsid w:val="004E6B51"/>
    <w:rsid w:val="004F263B"/>
    <w:rsid w:val="004F3331"/>
    <w:rsid w:val="004F3406"/>
    <w:rsid w:val="004F4671"/>
    <w:rsid w:val="004F517E"/>
    <w:rsid w:val="004F588F"/>
    <w:rsid w:val="004F7195"/>
    <w:rsid w:val="004F7E40"/>
    <w:rsid w:val="00500044"/>
    <w:rsid w:val="0050081C"/>
    <w:rsid w:val="005008F7"/>
    <w:rsid w:val="00500AE9"/>
    <w:rsid w:val="00502CF4"/>
    <w:rsid w:val="0050395F"/>
    <w:rsid w:val="005039EC"/>
    <w:rsid w:val="00505148"/>
    <w:rsid w:val="0050778E"/>
    <w:rsid w:val="00507A31"/>
    <w:rsid w:val="005108A7"/>
    <w:rsid w:val="00511560"/>
    <w:rsid w:val="00512507"/>
    <w:rsid w:val="00512953"/>
    <w:rsid w:val="00514302"/>
    <w:rsid w:val="00514E25"/>
    <w:rsid w:val="00522D76"/>
    <w:rsid w:val="00523187"/>
    <w:rsid w:val="00523513"/>
    <w:rsid w:val="00523A38"/>
    <w:rsid w:val="00523C7C"/>
    <w:rsid w:val="005240C6"/>
    <w:rsid w:val="005242C2"/>
    <w:rsid w:val="00525D5D"/>
    <w:rsid w:val="005276A3"/>
    <w:rsid w:val="005303B0"/>
    <w:rsid w:val="0053093A"/>
    <w:rsid w:val="00532323"/>
    <w:rsid w:val="005334BF"/>
    <w:rsid w:val="005336D8"/>
    <w:rsid w:val="00533DBA"/>
    <w:rsid w:val="00534F90"/>
    <w:rsid w:val="00535A9F"/>
    <w:rsid w:val="00535DA2"/>
    <w:rsid w:val="00536E2E"/>
    <w:rsid w:val="00537139"/>
    <w:rsid w:val="00540234"/>
    <w:rsid w:val="00541048"/>
    <w:rsid w:val="005417F1"/>
    <w:rsid w:val="00542423"/>
    <w:rsid w:val="00543301"/>
    <w:rsid w:val="005439FF"/>
    <w:rsid w:val="005444DA"/>
    <w:rsid w:val="00544D02"/>
    <w:rsid w:val="005508E3"/>
    <w:rsid w:val="005529B0"/>
    <w:rsid w:val="00553EC7"/>
    <w:rsid w:val="005566B6"/>
    <w:rsid w:val="00557918"/>
    <w:rsid w:val="00557B7C"/>
    <w:rsid w:val="00561C93"/>
    <w:rsid w:val="00565DAC"/>
    <w:rsid w:val="005664D0"/>
    <w:rsid w:val="005679E8"/>
    <w:rsid w:val="005701EC"/>
    <w:rsid w:val="005704E8"/>
    <w:rsid w:val="00571494"/>
    <w:rsid w:val="00572453"/>
    <w:rsid w:val="005739C0"/>
    <w:rsid w:val="00575443"/>
    <w:rsid w:val="005757A0"/>
    <w:rsid w:val="00580248"/>
    <w:rsid w:val="005818DE"/>
    <w:rsid w:val="005823FD"/>
    <w:rsid w:val="005829DB"/>
    <w:rsid w:val="00582A51"/>
    <w:rsid w:val="00584937"/>
    <w:rsid w:val="005853F3"/>
    <w:rsid w:val="00585560"/>
    <w:rsid w:val="00585797"/>
    <w:rsid w:val="0058777D"/>
    <w:rsid w:val="005904A0"/>
    <w:rsid w:val="0059051C"/>
    <w:rsid w:val="005906C2"/>
    <w:rsid w:val="00593F3A"/>
    <w:rsid w:val="0059438D"/>
    <w:rsid w:val="00596AA7"/>
    <w:rsid w:val="005A08E8"/>
    <w:rsid w:val="005A1A40"/>
    <w:rsid w:val="005A1AE2"/>
    <w:rsid w:val="005A1BE7"/>
    <w:rsid w:val="005A23E0"/>
    <w:rsid w:val="005A4025"/>
    <w:rsid w:val="005A5D8A"/>
    <w:rsid w:val="005A5D99"/>
    <w:rsid w:val="005A6CE6"/>
    <w:rsid w:val="005A70D4"/>
    <w:rsid w:val="005B1F17"/>
    <w:rsid w:val="005B3244"/>
    <w:rsid w:val="005B42EB"/>
    <w:rsid w:val="005B43B0"/>
    <w:rsid w:val="005B5130"/>
    <w:rsid w:val="005B67AB"/>
    <w:rsid w:val="005B67ED"/>
    <w:rsid w:val="005B7564"/>
    <w:rsid w:val="005B7F32"/>
    <w:rsid w:val="005C13BC"/>
    <w:rsid w:val="005C1BFB"/>
    <w:rsid w:val="005C1D2A"/>
    <w:rsid w:val="005C1D73"/>
    <w:rsid w:val="005C200C"/>
    <w:rsid w:val="005C2AF8"/>
    <w:rsid w:val="005C3175"/>
    <w:rsid w:val="005C32D6"/>
    <w:rsid w:val="005C3A1D"/>
    <w:rsid w:val="005C463C"/>
    <w:rsid w:val="005C5C3C"/>
    <w:rsid w:val="005C61AB"/>
    <w:rsid w:val="005C67C4"/>
    <w:rsid w:val="005D1A45"/>
    <w:rsid w:val="005D1DB4"/>
    <w:rsid w:val="005D238C"/>
    <w:rsid w:val="005D2619"/>
    <w:rsid w:val="005D3A89"/>
    <w:rsid w:val="005D49B9"/>
    <w:rsid w:val="005D4B24"/>
    <w:rsid w:val="005D4BB0"/>
    <w:rsid w:val="005D7FC8"/>
    <w:rsid w:val="005E10B2"/>
    <w:rsid w:val="005E122C"/>
    <w:rsid w:val="005E1E36"/>
    <w:rsid w:val="005E2C3E"/>
    <w:rsid w:val="005E303E"/>
    <w:rsid w:val="005E4BFF"/>
    <w:rsid w:val="005E4D29"/>
    <w:rsid w:val="005E4F77"/>
    <w:rsid w:val="005E50AC"/>
    <w:rsid w:val="005E57F8"/>
    <w:rsid w:val="005E5D98"/>
    <w:rsid w:val="005E785E"/>
    <w:rsid w:val="005F1581"/>
    <w:rsid w:val="005F18BC"/>
    <w:rsid w:val="005F3867"/>
    <w:rsid w:val="005F4352"/>
    <w:rsid w:val="005F4475"/>
    <w:rsid w:val="005F460C"/>
    <w:rsid w:val="005F5F5F"/>
    <w:rsid w:val="005F6209"/>
    <w:rsid w:val="005F7E89"/>
    <w:rsid w:val="005F7EAD"/>
    <w:rsid w:val="005F7F5F"/>
    <w:rsid w:val="006012C0"/>
    <w:rsid w:val="006021BD"/>
    <w:rsid w:val="006038E3"/>
    <w:rsid w:val="00603A0B"/>
    <w:rsid w:val="0060660A"/>
    <w:rsid w:val="00606EA1"/>
    <w:rsid w:val="00607223"/>
    <w:rsid w:val="00607408"/>
    <w:rsid w:val="00610A7A"/>
    <w:rsid w:val="006123B2"/>
    <w:rsid w:val="00614019"/>
    <w:rsid w:val="006140E2"/>
    <w:rsid w:val="00614AE2"/>
    <w:rsid w:val="00615EFE"/>
    <w:rsid w:val="00617810"/>
    <w:rsid w:val="00617F54"/>
    <w:rsid w:val="00620CEA"/>
    <w:rsid w:val="00621457"/>
    <w:rsid w:val="00621B8D"/>
    <w:rsid w:val="00622A2A"/>
    <w:rsid w:val="00626DD5"/>
    <w:rsid w:val="00630E93"/>
    <w:rsid w:val="006323B3"/>
    <w:rsid w:val="00632A8A"/>
    <w:rsid w:val="00633B96"/>
    <w:rsid w:val="00633FDD"/>
    <w:rsid w:val="00637ADE"/>
    <w:rsid w:val="006403B2"/>
    <w:rsid w:val="006416A0"/>
    <w:rsid w:val="00641B6C"/>
    <w:rsid w:val="0064283C"/>
    <w:rsid w:val="00645500"/>
    <w:rsid w:val="00646FDF"/>
    <w:rsid w:val="006474BE"/>
    <w:rsid w:val="00652CCD"/>
    <w:rsid w:val="00653693"/>
    <w:rsid w:val="00654C76"/>
    <w:rsid w:val="006602B5"/>
    <w:rsid w:val="00660771"/>
    <w:rsid w:val="00662B68"/>
    <w:rsid w:val="00662BEC"/>
    <w:rsid w:val="00662F35"/>
    <w:rsid w:val="006630D1"/>
    <w:rsid w:val="00665361"/>
    <w:rsid w:val="00665A0A"/>
    <w:rsid w:val="00666464"/>
    <w:rsid w:val="006667E7"/>
    <w:rsid w:val="00666A7E"/>
    <w:rsid w:val="00666C2F"/>
    <w:rsid w:val="006700CA"/>
    <w:rsid w:val="0067210B"/>
    <w:rsid w:val="0067308E"/>
    <w:rsid w:val="00673B12"/>
    <w:rsid w:val="006760BC"/>
    <w:rsid w:val="00676426"/>
    <w:rsid w:val="0068156B"/>
    <w:rsid w:val="0068171B"/>
    <w:rsid w:val="00683029"/>
    <w:rsid w:val="00683FF4"/>
    <w:rsid w:val="006841BA"/>
    <w:rsid w:val="0068462A"/>
    <w:rsid w:val="006868EA"/>
    <w:rsid w:val="006869A8"/>
    <w:rsid w:val="00690EC7"/>
    <w:rsid w:val="0069260C"/>
    <w:rsid w:val="00692CA5"/>
    <w:rsid w:val="00693902"/>
    <w:rsid w:val="00693CA0"/>
    <w:rsid w:val="00694829"/>
    <w:rsid w:val="00695A16"/>
    <w:rsid w:val="0069601E"/>
    <w:rsid w:val="00696371"/>
    <w:rsid w:val="00696628"/>
    <w:rsid w:val="00697473"/>
    <w:rsid w:val="006A1BC9"/>
    <w:rsid w:val="006A1C51"/>
    <w:rsid w:val="006A1C8D"/>
    <w:rsid w:val="006A1E2E"/>
    <w:rsid w:val="006A1F3A"/>
    <w:rsid w:val="006A44DD"/>
    <w:rsid w:val="006A5A8E"/>
    <w:rsid w:val="006A600B"/>
    <w:rsid w:val="006A7858"/>
    <w:rsid w:val="006A796C"/>
    <w:rsid w:val="006B0BAE"/>
    <w:rsid w:val="006B1766"/>
    <w:rsid w:val="006B1DCD"/>
    <w:rsid w:val="006B2536"/>
    <w:rsid w:val="006B2C56"/>
    <w:rsid w:val="006B2E3D"/>
    <w:rsid w:val="006B336E"/>
    <w:rsid w:val="006B4646"/>
    <w:rsid w:val="006B4828"/>
    <w:rsid w:val="006B5FFA"/>
    <w:rsid w:val="006B79FF"/>
    <w:rsid w:val="006B7BBF"/>
    <w:rsid w:val="006C042D"/>
    <w:rsid w:val="006C0710"/>
    <w:rsid w:val="006C1454"/>
    <w:rsid w:val="006C39A7"/>
    <w:rsid w:val="006C3B87"/>
    <w:rsid w:val="006C40EC"/>
    <w:rsid w:val="006C4926"/>
    <w:rsid w:val="006C5D54"/>
    <w:rsid w:val="006C7AC1"/>
    <w:rsid w:val="006D0222"/>
    <w:rsid w:val="006D2D94"/>
    <w:rsid w:val="006D3AF8"/>
    <w:rsid w:val="006D5771"/>
    <w:rsid w:val="006D61C1"/>
    <w:rsid w:val="006D7DE4"/>
    <w:rsid w:val="006E1F9A"/>
    <w:rsid w:val="006E3472"/>
    <w:rsid w:val="006E36C9"/>
    <w:rsid w:val="006E4285"/>
    <w:rsid w:val="006E55D4"/>
    <w:rsid w:val="006E6BAB"/>
    <w:rsid w:val="006F2C99"/>
    <w:rsid w:val="006F3B70"/>
    <w:rsid w:val="006F4AD2"/>
    <w:rsid w:val="006F7EFE"/>
    <w:rsid w:val="007004B4"/>
    <w:rsid w:val="00700E25"/>
    <w:rsid w:val="0070341A"/>
    <w:rsid w:val="00704763"/>
    <w:rsid w:val="007055D5"/>
    <w:rsid w:val="007056C1"/>
    <w:rsid w:val="00707D93"/>
    <w:rsid w:val="00715B8C"/>
    <w:rsid w:val="00716139"/>
    <w:rsid w:val="00716844"/>
    <w:rsid w:val="00717289"/>
    <w:rsid w:val="00717584"/>
    <w:rsid w:val="007203EE"/>
    <w:rsid w:val="007211CF"/>
    <w:rsid w:val="0072180E"/>
    <w:rsid w:val="00723743"/>
    <w:rsid w:val="007248C3"/>
    <w:rsid w:val="00726025"/>
    <w:rsid w:val="00726087"/>
    <w:rsid w:val="00727D0F"/>
    <w:rsid w:val="00730C99"/>
    <w:rsid w:val="007324BB"/>
    <w:rsid w:val="007344CD"/>
    <w:rsid w:val="0073607D"/>
    <w:rsid w:val="007365E4"/>
    <w:rsid w:val="00736780"/>
    <w:rsid w:val="007403DF"/>
    <w:rsid w:val="0074073E"/>
    <w:rsid w:val="0074147C"/>
    <w:rsid w:val="00741F3D"/>
    <w:rsid w:val="007425D9"/>
    <w:rsid w:val="00744130"/>
    <w:rsid w:val="007443BA"/>
    <w:rsid w:val="00750F39"/>
    <w:rsid w:val="00751218"/>
    <w:rsid w:val="0075174D"/>
    <w:rsid w:val="007523AA"/>
    <w:rsid w:val="00755340"/>
    <w:rsid w:val="007558C6"/>
    <w:rsid w:val="007560D4"/>
    <w:rsid w:val="00757979"/>
    <w:rsid w:val="00760F65"/>
    <w:rsid w:val="007627D1"/>
    <w:rsid w:val="00763F1B"/>
    <w:rsid w:val="00764717"/>
    <w:rsid w:val="00770A5D"/>
    <w:rsid w:val="007720FA"/>
    <w:rsid w:val="00772DCD"/>
    <w:rsid w:val="00772FE8"/>
    <w:rsid w:val="00773349"/>
    <w:rsid w:val="00777869"/>
    <w:rsid w:val="00777A98"/>
    <w:rsid w:val="00777B4D"/>
    <w:rsid w:val="00781FC2"/>
    <w:rsid w:val="007837F8"/>
    <w:rsid w:val="007839CC"/>
    <w:rsid w:val="00784CB8"/>
    <w:rsid w:val="00785399"/>
    <w:rsid w:val="00787C5F"/>
    <w:rsid w:val="00790146"/>
    <w:rsid w:val="007919B0"/>
    <w:rsid w:val="00791C4A"/>
    <w:rsid w:val="00793919"/>
    <w:rsid w:val="00793DE7"/>
    <w:rsid w:val="00794B88"/>
    <w:rsid w:val="00796F0B"/>
    <w:rsid w:val="00797691"/>
    <w:rsid w:val="00797C91"/>
    <w:rsid w:val="007A047A"/>
    <w:rsid w:val="007A1914"/>
    <w:rsid w:val="007A3850"/>
    <w:rsid w:val="007A4177"/>
    <w:rsid w:val="007A47BC"/>
    <w:rsid w:val="007A61B5"/>
    <w:rsid w:val="007B040A"/>
    <w:rsid w:val="007B1289"/>
    <w:rsid w:val="007B1883"/>
    <w:rsid w:val="007B2A49"/>
    <w:rsid w:val="007B44ED"/>
    <w:rsid w:val="007B6335"/>
    <w:rsid w:val="007B6741"/>
    <w:rsid w:val="007B6CDF"/>
    <w:rsid w:val="007C027C"/>
    <w:rsid w:val="007C0C45"/>
    <w:rsid w:val="007C25C6"/>
    <w:rsid w:val="007C3622"/>
    <w:rsid w:val="007C527B"/>
    <w:rsid w:val="007C7376"/>
    <w:rsid w:val="007C76D1"/>
    <w:rsid w:val="007D1C5C"/>
    <w:rsid w:val="007D23C7"/>
    <w:rsid w:val="007D2BE9"/>
    <w:rsid w:val="007D38A0"/>
    <w:rsid w:val="007D4B03"/>
    <w:rsid w:val="007D4FC5"/>
    <w:rsid w:val="007D6932"/>
    <w:rsid w:val="007E026B"/>
    <w:rsid w:val="007E0DF0"/>
    <w:rsid w:val="007E2838"/>
    <w:rsid w:val="007E2A60"/>
    <w:rsid w:val="007E3B30"/>
    <w:rsid w:val="007E3D37"/>
    <w:rsid w:val="007E5B1F"/>
    <w:rsid w:val="007F0058"/>
    <w:rsid w:val="007F2116"/>
    <w:rsid w:val="007F3E71"/>
    <w:rsid w:val="007F3F0D"/>
    <w:rsid w:val="007F4D6F"/>
    <w:rsid w:val="007F6E94"/>
    <w:rsid w:val="007F71AD"/>
    <w:rsid w:val="007F7D3E"/>
    <w:rsid w:val="007F7D6B"/>
    <w:rsid w:val="007F7FDA"/>
    <w:rsid w:val="00800250"/>
    <w:rsid w:val="008020D3"/>
    <w:rsid w:val="008022C9"/>
    <w:rsid w:val="00802B23"/>
    <w:rsid w:val="00802D08"/>
    <w:rsid w:val="008040F7"/>
    <w:rsid w:val="008049DD"/>
    <w:rsid w:val="0080613B"/>
    <w:rsid w:val="00806CFA"/>
    <w:rsid w:val="00807087"/>
    <w:rsid w:val="00810122"/>
    <w:rsid w:val="00810B78"/>
    <w:rsid w:val="00811033"/>
    <w:rsid w:val="00812406"/>
    <w:rsid w:val="0081513A"/>
    <w:rsid w:val="00815B38"/>
    <w:rsid w:val="00816FE7"/>
    <w:rsid w:val="0081761E"/>
    <w:rsid w:val="00817ADE"/>
    <w:rsid w:val="00822F94"/>
    <w:rsid w:val="008231C7"/>
    <w:rsid w:val="0082353B"/>
    <w:rsid w:val="00823C58"/>
    <w:rsid w:val="00824A24"/>
    <w:rsid w:val="0082552F"/>
    <w:rsid w:val="00826446"/>
    <w:rsid w:val="00826D2D"/>
    <w:rsid w:val="00826F16"/>
    <w:rsid w:val="00827042"/>
    <w:rsid w:val="008305DE"/>
    <w:rsid w:val="00831A24"/>
    <w:rsid w:val="00831B2C"/>
    <w:rsid w:val="00832300"/>
    <w:rsid w:val="008337DE"/>
    <w:rsid w:val="00833C87"/>
    <w:rsid w:val="00834226"/>
    <w:rsid w:val="00834E48"/>
    <w:rsid w:val="00835186"/>
    <w:rsid w:val="00835C12"/>
    <w:rsid w:val="00836A1B"/>
    <w:rsid w:val="00840B7E"/>
    <w:rsid w:val="008412E2"/>
    <w:rsid w:val="00841CFB"/>
    <w:rsid w:val="0084218C"/>
    <w:rsid w:val="00844486"/>
    <w:rsid w:val="00844C44"/>
    <w:rsid w:val="0084577D"/>
    <w:rsid w:val="008502E3"/>
    <w:rsid w:val="0085189F"/>
    <w:rsid w:val="00853C6A"/>
    <w:rsid w:val="00854325"/>
    <w:rsid w:val="00855E40"/>
    <w:rsid w:val="008562ED"/>
    <w:rsid w:val="00856A19"/>
    <w:rsid w:val="00857057"/>
    <w:rsid w:val="00857FFB"/>
    <w:rsid w:val="00860377"/>
    <w:rsid w:val="008603F9"/>
    <w:rsid w:val="00860BBB"/>
    <w:rsid w:val="0086117A"/>
    <w:rsid w:val="00862980"/>
    <w:rsid w:val="00863CA2"/>
    <w:rsid w:val="0086400C"/>
    <w:rsid w:val="0086419C"/>
    <w:rsid w:val="00870E37"/>
    <w:rsid w:val="00870F58"/>
    <w:rsid w:val="0087103C"/>
    <w:rsid w:val="008710CB"/>
    <w:rsid w:val="00871100"/>
    <w:rsid w:val="0087287C"/>
    <w:rsid w:val="0087314E"/>
    <w:rsid w:val="00876E21"/>
    <w:rsid w:val="00877636"/>
    <w:rsid w:val="0088369D"/>
    <w:rsid w:val="00883865"/>
    <w:rsid w:val="00884BEC"/>
    <w:rsid w:val="008858A5"/>
    <w:rsid w:val="0088605C"/>
    <w:rsid w:val="00887580"/>
    <w:rsid w:val="008907E7"/>
    <w:rsid w:val="00891634"/>
    <w:rsid w:val="00892DD6"/>
    <w:rsid w:val="008960D4"/>
    <w:rsid w:val="00896EED"/>
    <w:rsid w:val="00897AF7"/>
    <w:rsid w:val="008A039B"/>
    <w:rsid w:val="008A1D33"/>
    <w:rsid w:val="008A3680"/>
    <w:rsid w:val="008A419C"/>
    <w:rsid w:val="008A43E5"/>
    <w:rsid w:val="008A4A86"/>
    <w:rsid w:val="008A4EF3"/>
    <w:rsid w:val="008A5950"/>
    <w:rsid w:val="008A7920"/>
    <w:rsid w:val="008B2DC2"/>
    <w:rsid w:val="008B3DF4"/>
    <w:rsid w:val="008B4AAB"/>
    <w:rsid w:val="008B6966"/>
    <w:rsid w:val="008B6969"/>
    <w:rsid w:val="008B794E"/>
    <w:rsid w:val="008C051E"/>
    <w:rsid w:val="008C05C0"/>
    <w:rsid w:val="008C15DB"/>
    <w:rsid w:val="008C52F2"/>
    <w:rsid w:val="008C5F09"/>
    <w:rsid w:val="008C633D"/>
    <w:rsid w:val="008C67D7"/>
    <w:rsid w:val="008C7274"/>
    <w:rsid w:val="008C7658"/>
    <w:rsid w:val="008C7A56"/>
    <w:rsid w:val="008D1B41"/>
    <w:rsid w:val="008D1E78"/>
    <w:rsid w:val="008D270E"/>
    <w:rsid w:val="008D2D64"/>
    <w:rsid w:val="008D5603"/>
    <w:rsid w:val="008D5D97"/>
    <w:rsid w:val="008D68FD"/>
    <w:rsid w:val="008D7F3A"/>
    <w:rsid w:val="008E0019"/>
    <w:rsid w:val="008E14A4"/>
    <w:rsid w:val="008E1843"/>
    <w:rsid w:val="008E2683"/>
    <w:rsid w:val="008E3BCD"/>
    <w:rsid w:val="008E43BA"/>
    <w:rsid w:val="008E69DD"/>
    <w:rsid w:val="008E7C4F"/>
    <w:rsid w:val="008F0141"/>
    <w:rsid w:val="008F057B"/>
    <w:rsid w:val="008F09F9"/>
    <w:rsid w:val="008F503F"/>
    <w:rsid w:val="008F66F4"/>
    <w:rsid w:val="008F6B35"/>
    <w:rsid w:val="008F7BB9"/>
    <w:rsid w:val="009004C3"/>
    <w:rsid w:val="00900D58"/>
    <w:rsid w:val="00900E49"/>
    <w:rsid w:val="00902385"/>
    <w:rsid w:val="009025D2"/>
    <w:rsid w:val="00902AE3"/>
    <w:rsid w:val="009033E7"/>
    <w:rsid w:val="00903ED1"/>
    <w:rsid w:val="00904357"/>
    <w:rsid w:val="00904A17"/>
    <w:rsid w:val="00906819"/>
    <w:rsid w:val="0091287E"/>
    <w:rsid w:val="00912920"/>
    <w:rsid w:val="00912E70"/>
    <w:rsid w:val="0091577F"/>
    <w:rsid w:val="009160E5"/>
    <w:rsid w:val="00917532"/>
    <w:rsid w:val="00920290"/>
    <w:rsid w:val="009213E4"/>
    <w:rsid w:val="00921E2D"/>
    <w:rsid w:val="00922816"/>
    <w:rsid w:val="009245D2"/>
    <w:rsid w:val="00925690"/>
    <w:rsid w:val="009271AB"/>
    <w:rsid w:val="009276E8"/>
    <w:rsid w:val="0093004C"/>
    <w:rsid w:val="009343B0"/>
    <w:rsid w:val="00935038"/>
    <w:rsid w:val="00935BEF"/>
    <w:rsid w:val="00936376"/>
    <w:rsid w:val="00936E1F"/>
    <w:rsid w:val="009378D7"/>
    <w:rsid w:val="00940BA4"/>
    <w:rsid w:val="00940C83"/>
    <w:rsid w:val="0094113D"/>
    <w:rsid w:val="00942081"/>
    <w:rsid w:val="0094465A"/>
    <w:rsid w:val="00944BB5"/>
    <w:rsid w:val="00944BF3"/>
    <w:rsid w:val="009459BC"/>
    <w:rsid w:val="00946D00"/>
    <w:rsid w:val="00946FC9"/>
    <w:rsid w:val="00947FFA"/>
    <w:rsid w:val="00953005"/>
    <w:rsid w:val="009532E5"/>
    <w:rsid w:val="009568D0"/>
    <w:rsid w:val="00957C51"/>
    <w:rsid w:val="009605D6"/>
    <w:rsid w:val="00961766"/>
    <w:rsid w:val="00963271"/>
    <w:rsid w:val="009632B4"/>
    <w:rsid w:val="00963F20"/>
    <w:rsid w:val="00966623"/>
    <w:rsid w:val="00966900"/>
    <w:rsid w:val="0096722A"/>
    <w:rsid w:val="009714E3"/>
    <w:rsid w:val="00972388"/>
    <w:rsid w:val="009738AF"/>
    <w:rsid w:val="00974828"/>
    <w:rsid w:val="00974DE6"/>
    <w:rsid w:val="00975F22"/>
    <w:rsid w:val="0097629C"/>
    <w:rsid w:val="00976ECB"/>
    <w:rsid w:val="0098138C"/>
    <w:rsid w:val="00981FDB"/>
    <w:rsid w:val="00983149"/>
    <w:rsid w:val="0098362B"/>
    <w:rsid w:val="00983D95"/>
    <w:rsid w:val="00986C67"/>
    <w:rsid w:val="00987343"/>
    <w:rsid w:val="00990458"/>
    <w:rsid w:val="009919BA"/>
    <w:rsid w:val="00992006"/>
    <w:rsid w:val="009925E1"/>
    <w:rsid w:val="00992A7D"/>
    <w:rsid w:val="0099305F"/>
    <w:rsid w:val="00993956"/>
    <w:rsid w:val="00993ABF"/>
    <w:rsid w:val="00994626"/>
    <w:rsid w:val="00997069"/>
    <w:rsid w:val="009A1C87"/>
    <w:rsid w:val="009A1EE3"/>
    <w:rsid w:val="009A23DB"/>
    <w:rsid w:val="009A28DB"/>
    <w:rsid w:val="009A3588"/>
    <w:rsid w:val="009A7CB1"/>
    <w:rsid w:val="009B0CD1"/>
    <w:rsid w:val="009B0E04"/>
    <w:rsid w:val="009B1DE1"/>
    <w:rsid w:val="009B1ECE"/>
    <w:rsid w:val="009B43F3"/>
    <w:rsid w:val="009B5C6D"/>
    <w:rsid w:val="009B735D"/>
    <w:rsid w:val="009B744C"/>
    <w:rsid w:val="009C232A"/>
    <w:rsid w:val="009C26C7"/>
    <w:rsid w:val="009C5B63"/>
    <w:rsid w:val="009C74CA"/>
    <w:rsid w:val="009C7ECA"/>
    <w:rsid w:val="009C7F17"/>
    <w:rsid w:val="009D23B5"/>
    <w:rsid w:val="009D35C1"/>
    <w:rsid w:val="009D3C97"/>
    <w:rsid w:val="009D4033"/>
    <w:rsid w:val="009D48BA"/>
    <w:rsid w:val="009D4F3F"/>
    <w:rsid w:val="009D5912"/>
    <w:rsid w:val="009D5D69"/>
    <w:rsid w:val="009E157B"/>
    <w:rsid w:val="009E1668"/>
    <w:rsid w:val="009E2F82"/>
    <w:rsid w:val="009E2FC0"/>
    <w:rsid w:val="009F0C8A"/>
    <w:rsid w:val="009F0F4A"/>
    <w:rsid w:val="009F115C"/>
    <w:rsid w:val="009F2DF3"/>
    <w:rsid w:val="009F350D"/>
    <w:rsid w:val="009F3801"/>
    <w:rsid w:val="00A00AE9"/>
    <w:rsid w:val="00A03071"/>
    <w:rsid w:val="00A03B50"/>
    <w:rsid w:val="00A03D3A"/>
    <w:rsid w:val="00A03F35"/>
    <w:rsid w:val="00A04195"/>
    <w:rsid w:val="00A04941"/>
    <w:rsid w:val="00A06D6E"/>
    <w:rsid w:val="00A07766"/>
    <w:rsid w:val="00A07F4F"/>
    <w:rsid w:val="00A07F66"/>
    <w:rsid w:val="00A1114A"/>
    <w:rsid w:val="00A11679"/>
    <w:rsid w:val="00A11E43"/>
    <w:rsid w:val="00A1254A"/>
    <w:rsid w:val="00A14A84"/>
    <w:rsid w:val="00A15244"/>
    <w:rsid w:val="00A20272"/>
    <w:rsid w:val="00A202FE"/>
    <w:rsid w:val="00A20462"/>
    <w:rsid w:val="00A21538"/>
    <w:rsid w:val="00A22BEB"/>
    <w:rsid w:val="00A2338B"/>
    <w:rsid w:val="00A25401"/>
    <w:rsid w:val="00A27583"/>
    <w:rsid w:val="00A32479"/>
    <w:rsid w:val="00A327D9"/>
    <w:rsid w:val="00A331E8"/>
    <w:rsid w:val="00A3521E"/>
    <w:rsid w:val="00A362A4"/>
    <w:rsid w:val="00A4031F"/>
    <w:rsid w:val="00A41902"/>
    <w:rsid w:val="00A4230E"/>
    <w:rsid w:val="00A42F89"/>
    <w:rsid w:val="00A447DB"/>
    <w:rsid w:val="00A44ECD"/>
    <w:rsid w:val="00A45D54"/>
    <w:rsid w:val="00A46A89"/>
    <w:rsid w:val="00A4746E"/>
    <w:rsid w:val="00A50042"/>
    <w:rsid w:val="00A503EC"/>
    <w:rsid w:val="00A50596"/>
    <w:rsid w:val="00A50F3D"/>
    <w:rsid w:val="00A5128C"/>
    <w:rsid w:val="00A5167A"/>
    <w:rsid w:val="00A55ABE"/>
    <w:rsid w:val="00A56A7D"/>
    <w:rsid w:val="00A60132"/>
    <w:rsid w:val="00A60AA0"/>
    <w:rsid w:val="00A645A9"/>
    <w:rsid w:val="00A6569E"/>
    <w:rsid w:val="00A66EFC"/>
    <w:rsid w:val="00A71B18"/>
    <w:rsid w:val="00A72C56"/>
    <w:rsid w:val="00A736F3"/>
    <w:rsid w:val="00A77968"/>
    <w:rsid w:val="00A81594"/>
    <w:rsid w:val="00A831D0"/>
    <w:rsid w:val="00A83F0C"/>
    <w:rsid w:val="00A8411F"/>
    <w:rsid w:val="00A86912"/>
    <w:rsid w:val="00A869FD"/>
    <w:rsid w:val="00A86FD5"/>
    <w:rsid w:val="00A87DD3"/>
    <w:rsid w:val="00A90F37"/>
    <w:rsid w:val="00A91D8B"/>
    <w:rsid w:val="00A91F9D"/>
    <w:rsid w:val="00A9307D"/>
    <w:rsid w:val="00A9379E"/>
    <w:rsid w:val="00A93FCD"/>
    <w:rsid w:val="00A94F75"/>
    <w:rsid w:val="00A97432"/>
    <w:rsid w:val="00AA17EA"/>
    <w:rsid w:val="00AA1928"/>
    <w:rsid w:val="00AA1B1F"/>
    <w:rsid w:val="00AA1D24"/>
    <w:rsid w:val="00AA34F8"/>
    <w:rsid w:val="00AA3FB1"/>
    <w:rsid w:val="00AA4BC6"/>
    <w:rsid w:val="00AA7164"/>
    <w:rsid w:val="00AB06A9"/>
    <w:rsid w:val="00AB14A9"/>
    <w:rsid w:val="00AB2306"/>
    <w:rsid w:val="00AB27F9"/>
    <w:rsid w:val="00AB2E61"/>
    <w:rsid w:val="00AB30C8"/>
    <w:rsid w:val="00AB3158"/>
    <w:rsid w:val="00AB7068"/>
    <w:rsid w:val="00AB7EF0"/>
    <w:rsid w:val="00AC0132"/>
    <w:rsid w:val="00AC0784"/>
    <w:rsid w:val="00AC2320"/>
    <w:rsid w:val="00AC5C47"/>
    <w:rsid w:val="00AC5D07"/>
    <w:rsid w:val="00AC672D"/>
    <w:rsid w:val="00AC6E6F"/>
    <w:rsid w:val="00AD0C84"/>
    <w:rsid w:val="00AD1207"/>
    <w:rsid w:val="00AD15FD"/>
    <w:rsid w:val="00AD367C"/>
    <w:rsid w:val="00AD36C0"/>
    <w:rsid w:val="00AD3E20"/>
    <w:rsid w:val="00AD422E"/>
    <w:rsid w:val="00AD63AB"/>
    <w:rsid w:val="00AD68E0"/>
    <w:rsid w:val="00AD7EB0"/>
    <w:rsid w:val="00AE09E2"/>
    <w:rsid w:val="00AE2147"/>
    <w:rsid w:val="00AF0B17"/>
    <w:rsid w:val="00AF22D1"/>
    <w:rsid w:val="00AF297F"/>
    <w:rsid w:val="00AF35CB"/>
    <w:rsid w:val="00AF3D2D"/>
    <w:rsid w:val="00AF4C6B"/>
    <w:rsid w:val="00AF4CB2"/>
    <w:rsid w:val="00AF50DD"/>
    <w:rsid w:val="00AF74BD"/>
    <w:rsid w:val="00AF7927"/>
    <w:rsid w:val="00B00730"/>
    <w:rsid w:val="00B00EB4"/>
    <w:rsid w:val="00B0258F"/>
    <w:rsid w:val="00B02EF4"/>
    <w:rsid w:val="00B04D41"/>
    <w:rsid w:val="00B0511A"/>
    <w:rsid w:val="00B06777"/>
    <w:rsid w:val="00B07E2D"/>
    <w:rsid w:val="00B11BCF"/>
    <w:rsid w:val="00B11E80"/>
    <w:rsid w:val="00B14E5D"/>
    <w:rsid w:val="00B15A60"/>
    <w:rsid w:val="00B16491"/>
    <w:rsid w:val="00B17CCB"/>
    <w:rsid w:val="00B200A4"/>
    <w:rsid w:val="00B23579"/>
    <w:rsid w:val="00B23A1B"/>
    <w:rsid w:val="00B24271"/>
    <w:rsid w:val="00B25E14"/>
    <w:rsid w:val="00B322C3"/>
    <w:rsid w:val="00B33CD2"/>
    <w:rsid w:val="00B404D0"/>
    <w:rsid w:val="00B40CA0"/>
    <w:rsid w:val="00B43B3F"/>
    <w:rsid w:val="00B44E7B"/>
    <w:rsid w:val="00B454AD"/>
    <w:rsid w:val="00B474F7"/>
    <w:rsid w:val="00B4799C"/>
    <w:rsid w:val="00B51352"/>
    <w:rsid w:val="00B51B72"/>
    <w:rsid w:val="00B51E97"/>
    <w:rsid w:val="00B521A7"/>
    <w:rsid w:val="00B54546"/>
    <w:rsid w:val="00B5474F"/>
    <w:rsid w:val="00B55422"/>
    <w:rsid w:val="00B5561A"/>
    <w:rsid w:val="00B563E4"/>
    <w:rsid w:val="00B56C21"/>
    <w:rsid w:val="00B56E73"/>
    <w:rsid w:val="00B5706A"/>
    <w:rsid w:val="00B622F7"/>
    <w:rsid w:val="00B63043"/>
    <w:rsid w:val="00B635AC"/>
    <w:rsid w:val="00B64545"/>
    <w:rsid w:val="00B64BEE"/>
    <w:rsid w:val="00B667AE"/>
    <w:rsid w:val="00B67638"/>
    <w:rsid w:val="00B67D68"/>
    <w:rsid w:val="00B70471"/>
    <w:rsid w:val="00B7240F"/>
    <w:rsid w:val="00B72729"/>
    <w:rsid w:val="00B72C72"/>
    <w:rsid w:val="00B747B9"/>
    <w:rsid w:val="00B7554E"/>
    <w:rsid w:val="00B76C6A"/>
    <w:rsid w:val="00B76E10"/>
    <w:rsid w:val="00B802CC"/>
    <w:rsid w:val="00B809AF"/>
    <w:rsid w:val="00B81301"/>
    <w:rsid w:val="00B82230"/>
    <w:rsid w:val="00B848DD"/>
    <w:rsid w:val="00B85750"/>
    <w:rsid w:val="00B8588A"/>
    <w:rsid w:val="00B864A8"/>
    <w:rsid w:val="00B87121"/>
    <w:rsid w:val="00B87C6D"/>
    <w:rsid w:val="00B9215B"/>
    <w:rsid w:val="00B92239"/>
    <w:rsid w:val="00B92961"/>
    <w:rsid w:val="00B92A41"/>
    <w:rsid w:val="00B9429B"/>
    <w:rsid w:val="00B95069"/>
    <w:rsid w:val="00B9587C"/>
    <w:rsid w:val="00B95B5F"/>
    <w:rsid w:val="00B95BC6"/>
    <w:rsid w:val="00B95EE3"/>
    <w:rsid w:val="00B96C34"/>
    <w:rsid w:val="00BA0150"/>
    <w:rsid w:val="00BA0B5D"/>
    <w:rsid w:val="00BA0EC3"/>
    <w:rsid w:val="00BA13B4"/>
    <w:rsid w:val="00BA189B"/>
    <w:rsid w:val="00BA2C14"/>
    <w:rsid w:val="00BA6120"/>
    <w:rsid w:val="00BA75B5"/>
    <w:rsid w:val="00BA7F73"/>
    <w:rsid w:val="00BB0824"/>
    <w:rsid w:val="00BB1C88"/>
    <w:rsid w:val="00BB1DD3"/>
    <w:rsid w:val="00BB2E8E"/>
    <w:rsid w:val="00BB3060"/>
    <w:rsid w:val="00BB5306"/>
    <w:rsid w:val="00BB530B"/>
    <w:rsid w:val="00BB5AD5"/>
    <w:rsid w:val="00BB5D9A"/>
    <w:rsid w:val="00BB681B"/>
    <w:rsid w:val="00BB7069"/>
    <w:rsid w:val="00BB7B33"/>
    <w:rsid w:val="00BC0184"/>
    <w:rsid w:val="00BC0E3D"/>
    <w:rsid w:val="00BC34AC"/>
    <w:rsid w:val="00BC56C1"/>
    <w:rsid w:val="00BC5768"/>
    <w:rsid w:val="00BC635B"/>
    <w:rsid w:val="00BC6CA4"/>
    <w:rsid w:val="00BC7286"/>
    <w:rsid w:val="00BC7FA8"/>
    <w:rsid w:val="00BD0F7E"/>
    <w:rsid w:val="00BD14B7"/>
    <w:rsid w:val="00BD18FA"/>
    <w:rsid w:val="00BD20DD"/>
    <w:rsid w:val="00BD25E7"/>
    <w:rsid w:val="00BD29A9"/>
    <w:rsid w:val="00BD2D13"/>
    <w:rsid w:val="00BD3A4E"/>
    <w:rsid w:val="00BD5EC7"/>
    <w:rsid w:val="00BD7CB1"/>
    <w:rsid w:val="00BE0BBC"/>
    <w:rsid w:val="00BE0D15"/>
    <w:rsid w:val="00BE0E3B"/>
    <w:rsid w:val="00BE1321"/>
    <w:rsid w:val="00BE2E1A"/>
    <w:rsid w:val="00BE4657"/>
    <w:rsid w:val="00BE46F9"/>
    <w:rsid w:val="00BE6A85"/>
    <w:rsid w:val="00BE7297"/>
    <w:rsid w:val="00BE7992"/>
    <w:rsid w:val="00BE7B1A"/>
    <w:rsid w:val="00BE7B98"/>
    <w:rsid w:val="00BF02DB"/>
    <w:rsid w:val="00BF0F10"/>
    <w:rsid w:val="00BF31ED"/>
    <w:rsid w:val="00BF38F3"/>
    <w:rsid w:val="00BF3E48"/>
    <w:rsid w:val="00BF5298"/>
    <w:rsid w:val="00BF78F3"/>
    <w:rsid w:val="00BF7AA8"/>
    <w:rsid w:val="00BF7B71"/>
    <w:rsid w:val="00C001A4"/>
    <w:rsid w:val="00C00966"/>
    <w:rsid w:val="00C00EAE"/>
    <w:rsid w:val="00C013DE"/>
    <w:rsid w:val="00C02B38"/>
    <w:rsid w:val="00C03291"/>
    <w:rsid w:val="00C03F5F"/>
    <w:rsid w:val="00C07580"/>
    <w:rsid w:val="00C07B9E"/>
    <w:rsid w:val="00C07EC0"/>
    <w:rsid w:val="00C11E36"/>
    <w:rsid w:val="00C1240C"/>
    <w:rsid w:val="00C125D0"/>
    <w:rsid w:val="00C1347A"/>
    <w:rsid w:val="00C134B6"/>
    <w:rsid w:val="00C20B51"/>
    <w:rsid w:val="00C2162E"/>
    <w:rsid w:val="00C23794"/>
    <w:rsid w:val="00C24957"/>
    <w:rsid w:val="00C25228"/>
    <w:rsid w:val="00C25E89"/>
    <w:rsid w:val="00C2742A"/>
    <w:rsid w:val="00C27458"/>
    <w:rsid w:val="00C279BB"/>
    <w:rsid w:val="00C27A83"/>
    <w:rsid w:val="00C3278B"/>
    <w:rsid w:val="00C32A7B"/>
    <w:rsid w:val="00C33085"/>
    <w:rsid w:val="00C33D69"/>
    <w:rsid w:val="00C340A7"/>
    <w:rsid w:val="00C3418F"/>
    <w:rsid w:val="00C34606"/>
    <w:rsid w:val="00C40DA2"/>
    <w:rsid w:val="00C42142"/>
    <w:rsid w:val="00C42CFE"/>
    <w:rsid w:val="00C432A5"/>
    <w:rsid w:val="00C43B45"/>
    <w:rsid w:val="00C45087"/>
    <w:rsid w:val="00C45C6F"/>
    <w:rsid w:val="00C47D04"/>
    <w:rsid w:val="00C5239D"/>
    <w:rsid w:val="00C53080"/>
    <w:rsid w:val="00C53DA5"/>
    <w:rsid w:val="00C541D0"/>
    <w:rsid w:val="00C548C0"/>
    <w:rsid w:val="00C558D8"/>
    <w:rsid w:val="00C561E5"/>
    <w:rsid w:val="00C60ED6"/>
    <w:rsid w:val="00C6218D"/>
    <w:rsid w:val="00C62AE9"/>
    <w:rsid w:val="00C62B7B"/>
    <w:rsid w:val="00C64757"/>
    <w:rsid w:val="00C65D19"/>
    <w:rsid w:val="00C66002"/>
    <w:rsid w:val="00C6631E"/>
    <w:rsid w:val="00C674A4"/>
    <w:rsid w:val="00C675A6"/>
    <w:rsid w:val="00C707C8"/>
    <w:rsid w:val="00C71648"/>
    <w:rsid w:val="00C73192"/>
    <w:rsid w:val="00C74F91"/>
    <w:rsid w:val="00C76019"/>
    <w:rsid w:val="00C76FFD"/>
    <w:rsid w:val="00C8084B"/>
    <w:rsid w:val="00C808E5"/>
    <w:rsid w:val="00C83667"/>
    <w:rsid w:val="00C84F4E"/>
    <w:rsid w:val="00C855BF"/>
    <w:rsid w:val="00C86F7D"/>
    <w:rsid w:val="00C87276"/>
    <w:rsid w:val="00C87A4D"/>
    <w:rsid w:val="00C90629"/>
    <w:rsid w:val="00C90BC8"/>
    <w:rsid w:val="00C922B8"/>
    <w:rsid w:val="00C928F6"/>
    <w:rsid w:val="00C92974"/>
    <w:rsid w:val="00C93438"/>
    <w:rsid w:val="00C937AB"/>
    <w:rsid w:val="00C93E3E"/>
    <w:rsid w:val="00C95AEA"/>
    <w:rsid w:val="00C9642D"/>
    <w:rsid w:val="00C97D53"/>
    <w:rsid w:val="00CA05DF"/>
    <w:rsid w:val="00CA08D1"/>
    <w:rsid w:val="00CA0F9D"/>
    <w:rsid w:val="00CA10D6"/>
    <w:rsid w:val="00CA2F61"/>
    <w:rsid w:val="00CA36C9"/>
    <w:rsid w:val="00CA44FC"/>
    <w:rsid w:val="00CA480E"/>
    <w:rsid w:val="00CA5432"/>
    <w:rsid w:val="00CA661F"/>
    <w:rsid w:val="00CA6673"/>
    <w:rsid w:val="00CA6FE7"/>
    <w:rsid w:val="00CA79AF"/>
    <w:rsid w:val="00CA7E76"/>
    <w:rsid w:val="00CB123F"/>
    <w:rsid w:val="00CB1DA4"/>
    <w:rsid w:val="00CB2F03"/>
    <w:rsid w:val="00CB4602"/>
    <w:rsid w:val="00CB4986"/>
    <w:rsid w:val="00CB5871"/>
    <w:rsid w:val="00CC107C"/>
    <w:rsid w:val="00CC2018"/>
    <w:rsid w:val="00CC2333"/>
    <w:rsid w:val="00CC2A66"/>
    <w:rsid w:val="00CC5354"/>
    <w:rsid w:val="00CC6F8E"/>
    <w:rsid w:val="00CC7960"/>
    <w:rsid w:val="00CD16E3"/>
    <w:rsid w:val="00CD2E2C"/>
    <w:rsid w:val="00CD2F42"/>
    <w:rsid w:val="00CD3747"/>
    <w:rsid w:val="00CD37E4"/>
    <w:rsid w:val="00CD459C"/>
    <w:rsid w:val="00CD4D24"/>
    <w:rsid w:val="00CD7397"/>
    <w:rsid w:val="00CE28F0"/>
    <w:rsid w:val="00CE2CCF"/>
    <w:rsid w:val="00CE2D28"/>
    <w:rsid w:val="00CE6244"/>
    <w:rsid w:val="00CE6AE8"/>
    <w:rsid w:val="00CE7433"/>
    <w:rsid w:val="00CE79E0"/>
    <w:rsid w:val="00CF0DDA"/>
    <w:rsid w:val="00CF1261"/>
    <w:rsid w:val="00CF13EE"/>
    <w:rsid w:val="00CF145F"/>
    <w:rsid w:val="00CF20E9"/>
    <w:rsid w:val="00CF21A7"/>
    <w:rsid w:val="00CF2C65"/>
    <w:rsid w:val="00CF34CD"/>
    <w:rsid w:val="00CF68DC"/>
    <w:rsid w:val="00CF70B1"/>
    <w:rsid w:val="00D0047F"/>
    <w:rsid w:val="00D00F55"/>
    <w:rsid w:val="00D01219"/>
    <w:rsid w:val="00D02D68"/>
    <w:rsid w:val="00D0690A"/>
    <w:rsid w:val="00D074E6"/>
    <w:rsid w:val="00D07A20"/>
    <w:rsid w:val="00D104FE"/>
    <w:rsid w:val="00D10D9F"/>
    <w:rsid w:val="00D110E1"/>
    <w:rsid w:val="00D11E65"/>
    <w:rsid w:val="00D1249F"/>
    <w:rsid w:val="00D12C5E"/>
    <w:rsid w:val="00D14B6D"/>
    <w:rsid w:val="00D14BD7"/>
    <w:rsid w:val="00D15690"/>
    <w:rsid w:val="00D1586B"/>
    <w:rsid w:val="00D163E4"/>
    <w:rsid w:val="00D16958"/>
    <w:rsid w:val="00D16FFF"/>
    <w:rsid w:val="00D17569"/>
    <w:rsid w:val="00D201D3"/>
    <w:rsid w:val="00D2250A"/>
    <w:rsid w:val="00D25217"/>
    <w:rsid w:val="00D27811"/>
    <w:rsid w:val="00D27B1E"/>
    <w:rsid w:val="00D27ED4"/>
    <w:rsid w:val="00D302D2"/>
    <w:rsid w:val="00D31445"/>
    <w:rsid w:val="00D31701"/>
    <w:rsid w:val="00D331B3"/>
    <w:rsid w:val="00D33AD9"/>
    <w:rsid w:val="00D348DA"/>
    <w:rsid w:val="00D357F2"/>
    <w:rsid w:val="00D37F8E"/>
    <w:rsid w:val="00D40673"/>
    <w:rsid w:val="00D4082E"/>
    <w:rsid w:val="00D42150"/>
    <w:rsid w:val="00D42962"/>
    <w:rsid w:val="00D42F39"/>
    <w:rsid w:val="00D430C7"/>
    <w:rsid w:val="00D433D0"/>
    <w:rsid w:val="00D43674"/>
    <w:rsid w:val="00D4384E"/>
    <w:rsid w:val="00D46BE4"/>
    <w:rsid w:val="00D47AFA"/>
    <w:rsid w:val="00D47C42"/>
    <w:rsid w:val="00D47E63"/>
    <w:rsid w:val="00D5059C"/>
    <w:rsid w:val="00D5098B"/>
    <w:rsid w:val="00D51C55"/>
    <w:rsid w:val="00D51D76"/>
    <w:rsid w:val="00D53469"/>
    <w:rsid w:val="00D53770"/>
    <w:rsid w:val="00D54630"/>
    <w:rsid w:val="00D54FCE"/>
    <w:rsid w:val="00D54FD3"/>
    <w:rsid w:val="00D5542A"/>
    <w:rsid w:val="00D555CF"/>
    <w:rsid w:val="00D55924"/>
    <w:rsid w:val="00D57942"/>
    <w:rsid w:val="00D57C05"/>
    <w:rsid w:val="00D60046"/>
    <w:rsid w:val="00D60526"/>
    <w:rsid w:val="00D60F21"/>
    <w:rsid w:val="00D62D3D"/>
    <w:rsid w:val="00D65D06"/>
    <w:rsid w:val="00D65EAC"/>
    <w:rsid w:val="00D6656B"/>
    <w:rsid w:val="00D66E7B"/>
    <w:rsid w:val="00D70DFC"/>
    <w:rsid w:val="00D70F45"/>
    <w:rsid w:val="00D711F0"/>
    <w:rsid w:val="00D72188"/>
    <w:rsid w:val="00D73866"/>
    <w:rsid w:val="00D74207"/>
    <w:rsid w:val="00D7429A"/>
    <w:rsid w:val="00D76C5D"/>
    <w:rsid w:val="00D8084B"/>
    <w:rsid w:val="00D8089C"/>
    <w:rsid w:val="00D80F00"/>
    <w:rsid w:val="00D824DB"/>
    <w:rsid w:val="00D82809"/>
    <w:rsid w:val="00D83D45"/>
    <w:rsid w:val="00D83E52"/>
    <w:rsid w:val="00D840DF"/>
    <w:rsid w:val="00D848BB"/>
    <w:rsid w:val="00D84AD3"/>
    <w:rsid w:val="00D85592"/>
    <w:rsid w:val="00D863EE"/>
    <w:rsid w:val="00D86819"/>
    <w:rsid w:val="00D868E1"/>
    <w:rsid w:val="00D87DC0"/>
    <w:rsid w:val="00D91C32"/>
    <w:rsid w:val="00D92DC6"/>
    <w:rsid w:val="00D94A3E"/>
    <w:rsid w:val="00D950A6"/>
    <w:rsid w:val="00D95874"/>
    <w:rsid w:val="00D95A0A"/>
    <w:rsid w:val="00D96C60"/>
    <w:rsid w:val="00D976C5"/>
    <w:rsid w:val="00D979F1"/>
    <w:rsid w:val="00DA0613"/>
    <w:rsid w:val="00DA4D4C"/>
    <w:rsid w:val="00DA54A9"/>
    <w:rsid w:val="00DA5EBA"/>
    <w:rsid w:val="00DB0218"/>
    <w:rsid w:val="00DB039C"/>
    <w:rsid w:val="00DB0E99"/>
    <w:rsid w:val="00DB0F98"/>
    <w:rsid w:val="00DB1D3C"/>
    <w:rsid w:val="00DB2439"/>
    <w:rsid w:val="00DB27C4"/>
    <w:rsid w:val="00DB46FD"/>
    <w:rsid w:val="00DB552A"/>
    <w:rsid w:val="00DB572E"/>
    <w:rsid w:val="00DB5EE5"/>
    <w:rsid w:val="00DB6586"/>
    <w:rsid w:val="00DB742C"/>
    <w:rsid w:val="00DB750A"/>
    <w:rsid w:val="00DC025C"/>
    <w:rsid w:val="00DC0C38"/>
    <w:rsid w:val="00DC47DC"/>
    <w:rsid w:val="00DC57DF"/>
    <w:rsid w:val="00DC73EC"/>
    <w:rsid w:val="00DD2B51"/>
    <w:rsid w:val="00DD2C5F"/>
    <w:rsid w:val="00DD3358"/>
    <w:rsid w:val="00DD3618"/>
    <w:rsid w:val="00DD3928"/>
    <w:rsid w:val="00DD5C7F"/>
    <w:rsid w:val="00DD7D2D"/>
    <w:rsid w:val="00DE0914"/>
    <w:rsid w:val="00DE20BD"/>
    <w:rsid w:val="00DE4068"/>
    <w:rsid w:val="00DE470F"/>
    <w:rsid w:val="00DE4BA7"/>
    <w:rsid w:val="00DE642E"/>
    <w:rsid w:val="00DF0055"/>
    <w:rsid w:val="00DF05D3"/>
    <w:rsid w:val="00DF067D"/>
    <w:rsid w:val="00DF0CF6"/>
    <w:rsid w:val="00DF1212"/>
    <w:rsid w:val="00DF269C"/>
    <w:rsid w:val="00DF3D32"/>
    <w:rsid w:val="00DF4935"/>
    <w:rsid w:val="00DF4A1B"/>
    <w:rsid w:val="00DF5711"/>
    <w:rsid w:val="00DF585B"/>
    <w:rsid w:val="00DF629A"/>
    <w:rsid w:val="00DF6836"/>
    <w:rsid w:val="00DF6E59"/>
    <w:rsid w:val="00E010C3"/>
    <w:rsid w:val="00E02EC1"/>
    <w:rsid w:val="00E04825"/>
    <w:rsid w:val="00E121C8"/>
    <w:rsid w:val="00E12450"/>
    <w:rsid w:val="00E13CAA"/>
    <w:rsid w:val="00E142D0"/>
    <w:rsid w:val="00E1524F"/>
    <w:rsid w:val="00E159F0"/>
    <w:rsid w:val="00E16B0D"/>
    <w:rsid w:val="00E1702F"/>
    <w:rsid w:val="00E21F00"/>
    <w:rsid w:val="00E22AB8"/>
    <w:rsid w:val="00E22DBC"/>
    <w:rsid w:val="00E26E53"/>
    <w:rsid w:val="00E2783A"/>
    <w:rsid w:val="00E27D13"/>
    <w:rsid w:val="00E30AE2"/>
    <w:rsid w:val="00E30D2C"/>
    <w:rsid w:val="00E31306"/>
    <w:rsid w:val="00E32C76"/>
    <w:rsid w:val="00E3352A"/>
    <w:rsid w:val="00E33CCF"/>
    <w:rsid w:val="00E34429"/>
    <w:rsid w:val="00E34DEE"/>
    <w:rsid w:val="00E36825"/>
    <w:rsid w:val="00E40C54"/>
    <w:rsid w:val="00E41015"/>
    <w:rsid w:val="00E413AD"/>
    <w:rsid w:val="00E42577"/>
    <w:rsid w:val="00E42C41"/>
    <w:rsid w:val="00E435A3"/>
    <w:rsid w:val="00E43BE9"/>
    <w:rsid w:val="00E461DC"/>
    <w:rsid w:val="00E50C75"/>
    <w:rsid w:val="00E51C97"/>
    <w:rsid w:val="00E5305A"/>
    <w:rsid w:val="00E5344A"/>
    <w:rsid w:val="00E55503"/>
    <w:rsid w:val="00E561B7"/>
    <w:rsid w:val="00E57CC2"/>
    <w:rsid w:val="00E60CBC"/>
    <w:rsid w:val="00E6138D"/>
    <w:rsid w:val="00E6196F"/>
    <w:rsid w:val="00E61A7B"/>
    <w:rsid w:val="00E62136"/>
    <w:rsid w:val="00E6409F"/>
    <w:rsid w:val="00E64689"/>
    <w:rsid w:val="00E64DB2"/>
    <w:rsid w:val="00E64EFF"/>
    <w:rsid w:val="00E6540B"/>
    <w:rsid w:val="00E65F77"/>
    <w:rsid w:val="00E70434"/>
    <w:rsid w:val="00E70F9A"/>
    <w:rsid w:val="00E72894"/>
    <w:rsid w:val="00E729D6"/>
    <w:rsid w:val="00E73182"/>
    <w:rsid w:val="00E733BF"/>
    <w:rsid w:val="00E73ADB"/>
    <w:rsid w:val="00E74A8C"/>
    <w:rsid w:val="00E74C36"/>
    <w:rsid w:val="00E76417"/>
    <w:rsid w:val="00E7777A"/>
    <w:rsid w:val="00E80AED"/>
    <w:rsid w:val="00E82515"/>
    <w:rsid w:val="00E854C7"/>
    <w:rsid w:val="00E85533"/>
    <w:rsid w:val="00E85EA1"/>
    <w:rsid w:val="00E86AB3"/>
    <w:rsid w:val="00E873AB"/>
    <w:rsid w:val="00E91AE9"/>
    <w:rsid w:val="00E92022"/>
    <w:rsid w:val="00E934E2"/>
    <w:rsid w:val="00E94285"/>
    <w:rsid w:val="00E94E22"/>
    <w:rsid w:val="00E979D9"/>
    <w:rsid w:val="00E97C4F"/>
    <w:rsid w:val="00E97F24"/>
    <w:rsid w:val="00EA1124"/>
    <w:rsid w:val="00EA4BC4"/>
    <w:rsid w:val="00EA66A6"/>
    <w:rsid w:val="00EA7B44"/>
    <w:rsid w:val="00EB1436"/>
    <w:rsid w:val="00EB2441"/>
    <w:rsid w:val="00EB2BB0"/>
    <w:rsid w:val="00EB320C"/>
    <w:rsid w:val="00EB394D"/>
    <w:rsid w:val="00EB3AE4"/>
    <w:rsid w:val="00EB72E9"/>
    <w:rsid w:val="00EC003F"/>
    <w:rsid w:val="00EC1039"/>
    <w:rsid w:val="00EC1C74"/>
    <w:rsid w:val="00EC21F8"/>
    <w:rsid w:val="00EC2214"/>
    <w:rsid w:val="00EC4056"/>
    <w:rsid w:val="00EC4D3C"/>
    <w:rsid w:val="00EC4FCB"/>
    <w:rsid w:val="00EC6A84"/>
    <w:rsid w:val="00EC6F77"/>
    <w:rsid w:val="00EC715A"/>
    <w:rsid w:val="00ED2FF7"/>
    <w:rsid w:val="00ED598E"/>
    <w:rsid w:val="00ED643A"/>
    <w:rsid w:val="00EE305C"/>
    <w:rsid w:val="00EE331E"/>
    <w:rsid w:val="00EE342B"/>
    <w:rsid w:val="00EE455D"/>
    <w:rsid w:val="00EE4DB5"/>
    <w:rsid w:val="00EE52E8"/>
    <w:rsid w:val="00EE61C2"/>
    <w:rsid w:val="00EE6A8D"/>
    <w:rsid w:val="00EF0160"/>
    <w:rsid w:val="00EF1012"/>
    <w:rsid w:val="00EF110C"/>
    <w:rsid w:val="00EF29C6"/>
    <w:rsid w:val="00EF3B77"/>
    <w:rsid w:val="00EF46B2"/>
    <w:rsid w:val="00EF46D8"/>
    <w:rsid w:val="00F04AFB"/>
    <w:rsid w:val="00F05062"/>
    <w:rsid w:val="00F06620"/>
    <w:rsid w:val="00F07143"/>
    <w:rsid w:val="00F07232"/>
    <w:rsid w:val="00F07C80"/>
    <w:rsid w:val="00F07F17"/>
    <w:rsid w:val="00F1014B"/>
    <w:rsid w:val="00F101E0"/>
    <w:rsid w:val="00F131D3"/>
    <w:rsid w:val="00F1327A"/>
    <w:rsid w:val="00F13ADB"/>
    <w:rsid w:val="00F13D4C"/>
    <w:rsid w:val="00F14695"/>
    <w:rsid w:val="00F150F0"/>
    <w:rsid w:val="00F151A2"/>
    <w:rsid w:val="00F16FF1"/>
    <w:rsid w:val="00F17DB4"/>
    <w:rsid w:val="00F20BC2"/>
    <w:rsid w:val="00F20FB8"/>
    <w:rsid w:val="00F21271"/>
    <w:rsid w:val="00F21B08"/>
    <w:rsid w:val="00F22653"/>
    <w:rsid w:val="00F228BD"/>
    <w:rsid w:val="00F25230"/>
    <w:rsid w:val="00F25AD9"/>
    <w:rsid w:val="00F2652A"/>
    <w:rsid w:val="00F271FE"/>
    <w:rsid w:val="00F301D9"/>
    <w:rsid w:val="00F305F3"/>
    <w:rsid w:val="00F318B7"/>
    <w:rsid w:val="00F31A00"/>
    <w:rsid w:val="00F35683"/>
    <w:rsid w:val="00F374B1"/>
    <w:rsid w:val="00F404DA"/>
    <w:rsid w:val="00F424A2"/>
    <w:rsid w:val="00F424A3"/>
    <w:rsid w:val="00F42DAC"/>
    <w:rsid w:val="00F4546D"/>
    <w:rsid w:val="00F46811"/>
    <w:rsid w:val="00F509B0"/>
    <w:rsid w:val="00F512D8"/>
    <w:rsid w:val="00F5227B"/>
    <w:rsid w:val="00F52F75"/>
    <w:rsid w:val="00F532FC"/>
    <w:rsid w:val="00F53C85"/>
    <w:rsid w:val="00F53FF8"/>
    <w:rsid w:val="00F55764"/>
    <w:rsid w:val="00F56EAE"/>
    <w:rsid w:val="00F617CF"/>
    <w:rsid w:val="00F61CCB"/>
    <w:rsid w:val="00F6341F"/>
    <w:rsid w:val="00F64856"/>
    <w:rsid w:val="00F64E3C"/>
    <w:rsid w:val="00F652D6"/>
    <w:rsid w:val="00F657AB"/>
    <w:rsid w:val="00F662F6"/>
    <w:rsid w:val="00F676A5"/>
    <w:rsid w:val="00F71027"/>
    <w:rsid w:val="00F7437F"/>
    <w:rsid w:val="00F75380"/>
    <w:rsid w:val="00F756D6"/>
    <w:rsid w:val="00F75D45"/>
    <w:rsid w:val="00F76332"/>
    <w:rsid w:val="00F765AD"/>
    <w:rsid w:val="00F76ACD"/>
    <w:rsid w:val="00F76AEA"/>
    <w:rsid w:val="00F8211D"/>
    <w:rsid w:val="00F82316"/>
    <w:rsid w:val="00F833D0"/>
    <w:rsid w:val="00F83E36"/>
    <w:rsid w:val="00F857E0"/>
    <w:rsid w:val="00F86A43"/>
    <w:rsid w:val="00F875E3"/>
    <w:rsid w:val="00F92CE4"/>
    <w:rsid w:val="00F94F41"/>
    <w:rsid w:val="00F96943"/>
    <w:rsid w:val="00F97648"/>
    <w:rsid w:val="00F97847"/>
    <w:rsid w:val="00F979B5"/>
    <w:rsid w:val="00FA018D"/>
    <w:rsid w:val="00FA05AE"/>
    <w:rsid w:val="00FA0EB6"/>
    <w:rsid w:val="00FA1D2D"/>
    <w:rsid w:val="00FA1F7F"/>
    <w:rsid w:val="00FA27A9"/>
    <w:rsid w:val="00FA36FD"/>
    <w:rsid w:val="00FA451D"/>
    <w:rsid w:val="00FA4AC0"/>
    <w:rsid w:val="00FA55F7"/>
    <w:rsid w:val="00FA6919"/>
    <w:rsid w:val="00FA70CD"/>
    <w:rsid w:val="00FB16BA"/>
    <w:rsid w:val="00FB23D2"/>
    <w:rsid w:val="00FB25EC"/>
    <w:rsid w:val="00FB2BBD"/>
    <w:rsid w:val="00FB662E"/>
    <w:rsid w:val="00FC0EB3"/>
    <w:rsid w:val="00FC4C6F"/>
    <w:rsid w:val="00FC66A4"/>
    <w:rsid w:val="00FC712C"/>
    <w:rsid w:val="00FC7BD4"/>
    <w:rsid w:val="00FD01A3"/>
    <w:rsid w:val="00FD05A4"/>
    <w:rsid w:val="00FD0E05"/>
    <w:rsid w:val="00FD20F3"/>
    <w:rsid w:val="00FD39DF"/>
    <w:rsid w:val="00FD3FE0"/>
    <w:rsid w:val="00FD4291"/>
    <w:rsid w:val="00FD572F"/>
    <w:rsid w:val="00FD6EC1"/>
    <w:rsid w:val="00FD7902"/>
    <w:rsid w:val="00FE0968"/>
    <w:rsid w:val="00FE1973"/>
    <w:rsid w:val="00FE2AD2"/>
    <w:rsid w:val="00FE2C36"/>
    <w:rsid w:val="00FE316C"/>
    <w:rsid w:val="00FE3EFD"/>
    <w:rsid w:val="00FE49DE"/>
    <w:rsid w:val="00FE52A1"/>
    <w:rsid w:val="00FE61AB"/>
    <w:rsid w:val="00FE62BA"/>
    <w:rsid w:val="00FE73AD"/>
    <w:rsid w:val="00FF24D9"/>
    <w:rsid w:val="00FF3CC9"/>
    <w:rsid w:val="00FF558E"/>
    <w:rsid w:val="00FF70B8"/>
    <w:rsid w:val="00FF74F1"/>
    <w:rsid w:val="00FF7E20"/>
    <w:rsid w:val="0B8932FC"/>
    <w:rsid w:val="0D6D44DB"/>
    <w:rsid w:val="11757920"/>
    <w:rsid w:val="11D1C20C"/>
    <w:rsid w:val="1AE44EA5"/>
    <w:rsid w:val="1D2EAEEA"/>
    <w:rsid w:val="2A71CBCD"/>
    <w:rsid w:val="2BAD9A22"/>
    <w:rsid w:val="2D367A3A"/>
    <w:rsid w:val="2D3FC92C"/>
    <w:rsid w:val="339A3D79"/>
    <w:rsid w:val="38503919"/>
    <w:rsid w:val="40D1F5F7"/>
    <w:rsid w:val="42D9319C"/>
    <w:rsid w:val="48EB6DBA"/>
    <w:rsid w:val="4B4615A0"/>
    <w:rsid w:val="575E0CD6"/>
    <w:rsid w:val="66E5F196"/>
    <w:rsid w:val="6CD3C782"/>
    <w:rsid w:val="72B78156"/>
    <w:rsid w:val="78E9F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9747C"/>
  <w15:chartTrackingRefBased/>
  <w15:docId w15:val="{D91EC2FF-7EBB-44E2-8069-D5C5C66C3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7"/>
    <w:lsdException w:name="heading 2" w:semiHidden="1" w:uiPriority="9" w:unhideWhenUsed="1" w:qFormat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DD3"/>
    <w:pPr>
      <w:spacing w:before="120" w:after="120"/>
    </w:pPr>
    <w:rPr>
      <w:rFonts w:ascii="Segoe UI" w:hAnsi="Segoe UI"/>
      <w:sz w:val="20"/>
    </w:rPr>
  </w:style>
  <w:style w:type="paragraph" w:styleId="Heading1">
    <w:name w:val="heading 1"/>
    <w:basedOn w:val="Normal"/>
    <w:next w:val="L1-Step-QS"/>
    <w:link w:val="Heading1Char"/>
    <w:uiPriority w:val="21"/>
    <w:locked/>
    <w:rsid w:val="002F274C"/>
    <w:pPr>
      <w:keepNext/>
      <w:numPr>
        <w:numId w:val="11"/>
      </w:numPr>
      <w:spacing w:before="360" w:after="60"/>
      <w:ind w:left="720" w:hanging="720"/>
      <w:outlineLvl w:val="0"/>
    </w:pPr>
    <w:rPr>
      <w:rFonts w:eastAsia="Times New Roman" w:cs="Segoe UI"/>
      <w:b/>
      <w:bCs/>
      <w:kern w:val="32"/>
      <w14:ligatures w14:val="none"/>
    </w:rPr>
  </w:style>
  <w:style w:type="paragraph" w:styleId="Heading2">
    <w:name w:val="heading 2"/>
    <w:basedOn w:val="Normal"/>
    <w:next w:val="L2-Step-QS"/>
    <w:link w:val="Heading2Char"/>
    <w:uiPriority w:val="9"/>
    <w:qFormat/>
    <w:rsid w:val="002F274C"/>
    <w:pPr>
      <w:keepNext/>
      <w:numPr>
        <w:ilvl w:val="1"/>
        <w:numId w:val="11"/>
      </w:numPr>
      <w:spacing w:before="320" w:after="60"/>
      <w:outlineLvl w:val="1"/>
    </w:pPr>
    <w:rPr>
      <w:rFonts w:eastAsia="Times New Roman" w:cs="Segoe UI"/>
      <w:b/>
      <w:bCs/>
      <w:iCs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4"/>
    <w:semiHidden/>
    <w:rsid w:val="003978B6"/>
    <w:pPr>
      <w:keepNext/>
      <w:numPr>
        <w:ilvl w:val="2"/>
        <w:numId w:val="11"/>
      </w:numPr>
      <w:tabs>
        <w:tab w:val="clear" w:pos="720"/>
        <w:tab w:val="num" w:pos="1530"/>
      </w:tabs>
      <w:spacing w:before="280" w:after="60"/>
      <w:outlineLvl w:val="2"/>
    </w:pPr>
    <w:rPr>
      <w:rFonts w:eastAsia="Times New Roman" w:cs="Arial"/>
      <w:b/>
      <w:bCs/>
      <w:kern w:val="0"/>
      <w:sz w:val="22"/>
      <w:szCs w:val="26"/>
      <w14:ligatures w14:val="none"/>
    </w:rPr>
  </w:style>
  <w:style w:type="paragraph" w:styleId="Heading4">
    <w:name w:val="heading 4"/>
    <w:aliases w:val="SubTopic Label"/>
    <w:basedOn w:val="Normal"/>
    <w:next w:val="Normal"/>
    <w:link w:val="Heading4Char"/>
    <w:uiPriority w:val="4"/>
    <w:semiHidden/>
    <w:rsid w:val="00CA6FE7"/>
    <w:pPr>
      <w:keepNext/>
      <w:keepLines/>
      <w:numPr>
        <w:ilvl w:val="3"/>
        <w:numId w:val="11"/>
      </w:numPr>
      <w:tabs>
        <w:tab w:val="clear" w:pos="864"/>
        <w:tab w:val="num" w:pos="360"/>
      </w:tabs>
      <w:spacing w:before="80" w:after="40"/>
      <w:ind w:left="0" w:firstLine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CA6FE7"/>
    <w:pPr>
      <w:keepNext/>
      <w:keepLines/>
      <w:numPr>
        <w:ilvl w:val="4"/>
        <w:numId w:val="11"/>
      </w:numPr>
      <w:tabs>
        <w:tab w:val="clear" w:pos="1008"/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rsid w:val="00CA6FE7"/>
    <w:pPr>
      <w:keepNext/>
      <w:keepLines/>
      <w:numPr>
        <w:ilvl w:val="5"/>
        <w:numId w:val="11"/>
      </w:numPr>
      <w:tabs>
        <w:tab w:val="clear" w:pos="1152"/>
        <w:tab w:val="num" w:pos="360"/>
      </w:tabs>
      <w:spacing w:before="4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4"/>
    <w:semiHidden/>
    <w:rsid w:val="00CA6FE7"/>
    <w:pPr>
      <w:keepNext/>
      <w:keepLines/>
      <w:numPr>
        <w:ilvl w:val="6"/>
        <w:numId w:val="11"/>
      </w:numPr>
      <w:tabs>
        <w:tab w:val="clear" w:pos="1296"/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4"/>
    <w:semiHidden/>
    <w:rsid w:val="00CA6FE7"/>
    <w:pPr>
      <w:keepNext/>
      <w:keepLines/>
      <w:numPr>
        <w:ilvl w:val="7"/>
        <w:numId w:val="11"/>
      </w:numPr>
      <w:tabs>
        <w:tab w:val="clear" w:pos="1440"/>
        <w:tab w:val="num" w:pos="360"/>
      </w:tabs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4"/>
    <w:semiHidden/>
    <w:rsid w:val="00CA6FE7"/>
    <w:pPr>
      <w:keepNext/>
      <w:keepLines/>
      <w:numPr>
        <w:ilvl w:val="8"/>
        <w:numId w:val="11"/>
      </w:numPr>
      <w:tabs>
        <w:tab w:val="clear" w:pos="1584"/>
        <w:tab w:val="num" w:pos="360"/>
      </w:tabs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1"/>
    <w:rsid w:val="003C1AE7"/>
    <w:rPr>
      <w:rFonts w:ascii="Segoe UI" w:eastAsia="Times New Roman" w:hAnsi="Segoe UI" w:cs="Segoe UI"/>
      <w:b/>
      <w:bCs/>
      <w:kern w:val="32"/>
      <w:sz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B32"/>
    <w:rPr>
      <w:rFonts w:ascii="Segoe UI" w:eastAsia="Times New Roman" w:hAnsi="Segoe UI" w:cs="Segoe UI"/>
      <w:b/>
      <w:bCs/>
      <w:iCs/>
      <w:kern w:val="0"/>
      <w:sz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4"/>
    <w:semiHidden/>
    <w:rsid w:val="00292B32"/>
    <w:rPr>
      <w:rFonts w:ascii="Segoe UI" w:eastAsia="Times New Roman" w:hAnsi="Segoe UI" w:cs="Arial"/>
      <w:b/>
      <w:bCs/>
      <w:kern w:val="0"/>
      <w:sz w:val="22"/>
      <w:szCs w:val="26"/>
      <w14:ligatures w14:val="none"/>
    </w:rPr>
  </w:style>
  <w:style w:type="character" w:customStyle="1" w:styleId="Heading4Char">
    <w:name w:val="Heading 4 Char"/>
    <w:aliases w:val="SubTopic Label Char"/>
    <w:basedOn w:val="DefaultParagraphFont"/>
    <w:link w:val="Heading4"/>
    <w:uiPriority w:val="4"/>
    <w:semiHidden/>
    <w:rsid w:val="00292B32"/>
    <w:rPr>
      <w:rFonts w:ascii="Segoe UI" w:eastAsiaTheme="majorEastAsia" w:hAnsi="Segoe UI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292B32"/>
    <w:rPr>
      <w:rFonts w:ascii="Segoe UI" w:eastAsiaTheme="majorEastAsia" w:hAnsi="Segoe UI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292B32"/>
    <w:rPr>
      <w:rFonts w:ascii="Segoe UI" w:eastAsiaTheme="majorEastAsia" w:hAnsi="Segoe UI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292B32"/>
    <w:rPr>
      <w:rFonts w:ascii="Segoe UI" w:eastAsiaTheme="majorEastAsia" w:hAnsi="Segoe UI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292B32"/>
    <w:rPr>
      <w:rFonts w:ascii="Segoe UI" w:eastAsiaTheme="majorEastAsia" w:hAnsi="Segoe UI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292B32"/>
    <w:rPr>
      <w:rFonts w:ascii="Segoe UI" w:eastAsiaTheme="majorEastAsia" w:hAnsi="Segoe UI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semiHidden/>
    <w:rsid w:val="00CA6F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F83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CA6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83E36"/>
    <w:rPr>
      <w:rFonts w:ascii="Segoe UI" w:eastAsiaTheme="majorEastAsia" w:hAnsi="Segoe U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rsid w:val="00CA6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83E36"/>
    <w:rPr>
      <w:rFonts w:ascii="Segoe UI" w:hAnsi="Segoe UI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CA6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rsid w:val="00CA6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CA6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83E36"/>
    <w:rPr>
      <w:rFonts w:ascii="Segoe UI" w:hAnsi="Segoe UI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CA6F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6FE7"/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BodyTxt-QS">
    <w:name w:val="BodyTxt-QS"/>
    <w:link w:val="BodyTxt-QSChar"/>
    <w:uiPriority w:val="2"/>
    <w:qFormat/>
    <w:rsid w:val="003D5027"/>
    <w:pPr>
      <w:spacing w:before="120" w:after="120"/>
      <w:ind w:left="7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Bullet-QS">
    <w:name w:val="TableTxt-Bullet-QS"/>
    <w:basedOn w:val="TableTxt-QS"/>
    <w:uiPriority w:val="13"/>
    <w:qFormat/>
    <w:rsid w:val="008337DE"/>
    <w:pPr>
      <w:numPr>
        <w:numId w:val="3"/>
      </w:numPr>
      <w:tabs>
        <w:tab w:val="clear" w:pos="720"/>
        <w:tab w:val="num" w:pos="305"/>
      </w:tabs>
      <w:ind w:left="309" w:hanging="274"/>
    </w:pPr>
  </w:style>
  <w:style w:type="paragraph" w:customStyle="1" w:styleId="H1-QS">
    <w:name w:val="H1-QS"/>
    <w:basedOn w:val="Heading1"/>
    <w:next w:val="L1-Step-QS"/>
    <w:link w:val="H1-QSChar"/>
    <w:uiPriority w:val="5"/>
    <w:qFormat/>
    <w:rsid w:val="00DB46FD"/>
    <w:rPr>
      <w:sz w:val="24"/>
    </w:rPr>
  </w:style>
  <w:style w:type="paragraph" w:customStyle="1" w:styleId="H2-QS">
    <w:name w:val="H2-QS"/>
    <w:basedOn w:val="Heading2"/>
    <w:next w:val="L2-Step-QS"/>
    <w:link w:val="H2-QSChar"/>
    <w:uiPriority w:val="29"/>
    <w:qFormat/>
    <w:rsid w:val="005439FF"/>
    <w:rPr>
      <w:sz w:val="22"/>
    </w:rPr>
  </w:style>
  <w:style w:type="paragraph" w:customStyle="1" w:styleId="TableTxt-QS">
    <w:name w:val="TableTxt-QS"/>
    <w:link w:val="TableTxt-QSChar"/>
    <w:uiPriority w:val="3"/>
    <w:qFormat/>
    <w:rsid w:val="005439FF"/>
    <w:pPr>
      <w:spacing w:before="120" w:after="1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alpha-QS">
    <w:name w:val="TableTxt-alpha-QS"/>
    <w:basedOn w:val="TableTxt-QS"/>
    <w:uiPriority w:val="15"/>
    <w:qFormat/>
    <w:rsid w:val="0087287C"/>
    <w:pPr>
      <w:numPr>
        <w:numId w:val="12"/>
      </w:numPr>
      <w:ind w:left="360"/>
    </w:pPr>
  </w:style>
  <w:style w:type="character" w:styleId="UnresolvedMention">
    <w:name w:val="Unresolved Mention"/>
    <w:basedOn w:val="DefaultParagraphFont"/>
    <w:uiPriority w:val="99"/>
    <w:semiHidden/>
    <w:unhideWhenUsed/>
    <w:rsid w:val="00F35683"/>
    <w:rPr>
      <w:color w:val="605E5C"/>
      <w:shd w:val="clear" w:color="auto" w:fill="E1DFDD"/>
    </w:rPr>
  </w:style>
  <w:style w:type="paragraph" w:customStyle="1" w:styleId="BodyBulletLIst">
    <w:name w:val="BodyBulletLIst"/>
    <w:uiPriority w:val="3"/>
    <w:semiHidden/>
    <w:qFormat/>
    <w:rsid w:val="00690EC7"/>
    <w:pPr>
      <w:numPr>
        <w:numId w:val="1"/>
      </w:numPr>
      <w:spacing w:before="20" w:after="20"/>
    </w:pPr>
    <w:rPr>
      <w:rFonts w:ascii="Arial" w:hAnsi="Arial" w:cs="Arial"/>
      <w:color w:val="000000" w:themeColor="text1"/>
      <w:kern w:val="0"/>
      <w:sz w:val="20"/>
      <w:szCs w:val="22"/>
      <w14:ligatures w14:val="none"/>
    </w:rPr>
  </w:style>
  <w:style w:type="character" w:customStyle="1" w:styleId="wacimagecontainer">
    <w:name w:val="wacimagecontainer"/>
    <w:basedOn w:val="DefaultParagraphFont"/>
    <w:semiHidden/>
    <w:rsid w:val="00CA6FE7"/>
  </w:style>
  <w:style w:type="paragraph" w:customStyle="1" w:styleId="TableHeader-QS">
    <w:name w:val="TableHeader-QS"/>
    <w:basedOn w:val="Normal"/>
    <w:uiPriority w:val="7"/>
    <w:qFormat/>
    <w:rsid w:val="005439FF"/>
    <w:pPr>
      <w:keepNext/>
      <w:spacing w:before="20" w:after="20"/>
      <w:jc w:val="center"/>
    </w:pPr>
    <w:rPr>
      <w:rFonts w:cs="Segoe UI"/>
      <w:b/>
      <w:bCs/>
      <w:szCs w:val="20"/>
    </w:rPr>
  </w:style>
  <w:style w:type="paragraph" w:customStyle="1" w:styleId="TableTxt-num-QS">
    <w:name w:val="TableTxt-num-QS"/>
    <w:basedOn w:val="TableTxt-alpha-QS"/>
    <w:uiPriority w:val="17"/>
    <w:qFormat/>
    <w:rsid w:val="0087287C"/>
    <w:pPr>
      <w:numPr>
        <w:numId w:val="13"/>
      </w:numPr>
    </w:pPr>
  </w:style>
  <w:style w:type="paragraph" w:customStyle="1" w:styleId="TableTxt-Bullet2-QS">
    <w:name w:val="TableTxt-Bullet(2)-QS"/>
    <w:basedOn w:val="TableTxt-Bullet-QS"/>
    <w:uiPriority w:val="14"/>
    <w:qFormat/>
    <w:rsid w:val="0087287C"/>
    <w:pPr>
      <w:numPr>
        <w:numId w:val="14"/>
      </w:numPr>
    </w:pPr>
  </w:style>
  <w:style w:type="paragraph" w:customStyle="1" w:styleId="H1-Txt-QS">
    <w:name w:val="H1-Txt-QS"/>
    <w:basedOn w:val="H1-QS"/>
    <w:uiPriority w:val="1"/>
    <w:semiHidden/>
    <w:unhideWhenUsed/>
    <w:rsid w:val="008A43E5"/>
    <w:pPr>
      <w:keepNext w:val="0"/>
      <w:numPr>
        <w:numId w:val="0"/>
      </w:numPr>
      <w:spacing w:before="120" w:after="120"/>
    </w:pPr>
    <w:rPr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CA6FE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A6FE7"/>
  </w:style>
  <w:style w:type="paragraph" w:styleId="Footer">
    <w:name w:val="footer"/>
    <w:basedOn w:val="Normal"/>
    <w:link w:val="FooterChar"/>
    <w:uiPriority w:val="99"/>
    <w:unhideWhenUsed/>
    <w:rsid w:val="00CA6FE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A6FE7"/>
  </w:style>
  <w:style w:type="paragraph" w:customStyle="1" w:styleId="QS-NOTE-Style">
    <w:name w:val="QS-NOTE-Style"/>
    <w:next w:val="Normal"/>
    <w:semiHidden/>
    <w:rsid w:val="00826F16"/>
    <w:pPr>
      <w:tabs>
        <w:tab w:val="left" w:pos="1152"/>
      </w:tabs>
      <w:spacing w:before="240" w:after="120"/>
      <w:ind w:left="1152" w:hanging="1152"/>
    </w:pPr>
    <w:rPr>
      <w:rFonts w:ascii="Segoe UI Black" w:eastAsia="Times New Roman" w:hAnsi="Segoe UI Black" w:cs="Times New Roman"/>
      <w:kern w:val="0"/>
      <w:sz w:val="28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82552F"/>
    <w:pPr>
      <w:tabs>
        <w:tab w:val="left" w:pos="907"/>
        <w:tab w:val="right" w:leader="dot" w:pos="10579"/>
      </w:tabs>
      <w:spacing w:after="20"/>
      <w:ind w:left="907" w:hanging="720"/>
    </w:pPr>
    <w:rPr>
      <w:rFonts w:eastAsia="Times New Roman" w:cs="Times New Roman"/>
      <w:noProof/>
      <w:kern w:val="0"/>
      <w14:ligatures w14:val="none"/>
    </w:rPr>
  </w:style>
  <w:style w:type="paragraph" w:customStyle="1" w:styleId="TextBox">
    <w:name w:val="Text Box"/>
    <w:basedOn w:val="H1-QS"/>
    <w:uiPriority w:val="7"/>
    <w:semiHidden/>
    <w:rsid w:val="00690EC7"/>
    <w:pPr>
      <w:numPr>
        <w:numId w:val="0"/>
      </w:numPr>
      <w:spacing w:afterLines="60" w:after="144"/>
      <w:ind w:left="1080" w:hanging="720"/>
    </w:pPr>
  </w:style>
  <w:style w:type="paragraph" w:styleId="Revision">
    <w:name w:val="Revision"/>
    <w:hidden/>
    <w:uiPriority w:val="99"/>
    <w:semiHidden/>
    <w:rsid w:val="00533DBA"/>
  </w:style>
  <w:style w:type="paragraph" w:styleId="TOCHeading">
    <w:name w:val="TOC Heading"/>
    <w:basedOn w:val="Heading1"/>
    <w:next w:val="Normal"/>
    <w:uiPriority w:val="39"/>
    <w:qFormat/>
    <w:rsid w:val="00690EC7"/>
    <w:pPr>
      <w:spacing w:before="240" w:after="0" w:line="259" w:lineRule="auto"/>
      <w:outlineLvl w:val="9"/>
    </w:pPr>
    <w:rPr>
      <w:rFonts w:ascii="Arial" w:hAnsi="Arial"/>
      <w:kern w:val="0"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42631E"/>
    <w:rPr>
      <w:color w:val="467886" w:themeColor="hyperlink"/>
      <w:u w:val="single"/>
    </w:rPr>
  </w:style>
  <w:style w:type="character" w:customStyle="1" w:styleId="BodyTxt-QSChar">
    <w:name w:val="BodyTxt-QS Char"/>
    <w:basedOn w:val="DefaultParagraphFont"/>
    <w:link w:val="BodyTxt-QS"/>
    <w:uiPriority w:val="2"/>
    <w:rsid w:val="00BB1DD3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Figure-QS">
    <w:name w:val="Caption/Figure-QS"/>
    <w:basedOn w:val="CaptionTable-QS"/>
    <w:next w:val="Normal"/>
    <w:uiPriority w:val="10"/>
    <w:semiHidden/>
    <w:qFormat/>
    <w:rsid w:val="005D238C"/>
    <w:pPr>
      <w:keepNext w:val="0"/>
      <w:spacing w:before="60"/>
    </w:pPr>
    <w:rPr>
      <w:rFonts w:cs="Segoe UI"/>
    </w:rPr>
  </w:style>
  <w:style w:type="paragraph" w:customStyle="1" w:styleId="H0-QSNotinTOC">
    <w:name w:val="H0-QS (Not in TOC)"/>
    <w:basedOn w:val="H0-QS"/>
    <w:qFormat/>
    <w:rsid w:val="00241FE7"/>
  </w:style>
  <w:style w:type="paragraph" w:styleId="Caption">
    <w:name w:val="caption"/>
    <w:next w:val="Normal"/>
    <w:uiPriority w:val="35"/>
    <w:semiHidden/>
    <w:qFormat/>
    <w:rsid w:val="00690EC7"/>
    <w:pPr>
      <w:keepNext/>
      <w:spacing w:before="120" w:after="120"/>
      <w:jc w:val="center"/>
    </w:pPr>
    <w:rPr>
      <w:rFonts w:ascii="Arial" w:hAnsi="Arial" w:cs="Arial"/>
      <w:b/>
      <w:iCs/>
      <w:noProof/>
      <w:kern w:val="0"/>
      <w:szCs w:val="28"/>
      <w:lang w:val="fr-F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D05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05A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05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05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05A4"/>
    <w:rPr>
      <w:b/>
      <w:bCs/>
      <w:sz w:val="20"/>
      <w:szCs w:val="20"/>
    </w:rPr>
  </w:style>
  <w:style w:type="table" w:styleId="PlainTable2">
    <w:name w:val="Plain Table 2"/>
    <w:basedOn w:val="TableNormal"/>
    <w:uiPriority w:val="42"/>
    <w:rsid w:val="00794B8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ppendix-QS">
    <w:name w:val="Appendix-QS"/>
    <w:basedOn w:val="Normal"/>
    <w:link w:val="Appendix-QSChar"/>
    <w:uiPriority w:val="1"/>
    <w:semiHidden/>
    <w:qFormat/>
    <w:rsid w:val="003A44C5"/>
    <w:pPr>
      <w:keepNext/>
      <w:pageBreakBefore/>
      <w:spacing w:before="360" w:after="60"/>
    </w:pPr>
    <w:rPr>
      <w:rFonts w:eastAsia="Times New Roman" w:cs="Times New Roman"/>
      <w:b/>
      <w:bCs/>
      <w:kern w:val="0"/>
      <w:sz w:val="24"/>
      <w:szCs w:val="32"/>
      <w14:ligatures w14:val="none"/>
    </w:rPr>
  </w:style>
  <w:style w:type="character" w:customStyle="1" w:styleId="Appendix-QSChar">
    <w:name w:val="Appendix-QS Char"/>
    <w:basedOn w:val="DefaultParagraphFont"/>
    <w:link w:val="Appendix-QS"/>
    <w:uiPriority w:val="1"/>
    <w:semiHidden/>
    <w:rsid w:val="003A44C5"/>
    <w:rPr>
      <w:rFonts w:ascii="Segoe UI" w:eastAsia="Times New Roman" w:hAnsi="Segoe UI" w:cs="Times New Roman"/>
      <w:b/>
      <w:bCs/>
      <w:kern w:val="0"/>
      <w:szCs w:val="32"/>
      <w14:ligatures w14:val="none"/>
    </w:rPr>
  </w:style>
  <w:style w:type="paragraph" w:customStyle="1" w:styleId="GenericHeading">
    <w:name w:val="Generic Heading"/>
    <w:basedOn w:val="Normal"/>
    <w:link w:val="GenericHeadingChar"/>
    <w:uiPriority w:val="3"/>
    <w:semiHidden/>
    <w:rsid w:val="00C90BC8"/>
    <w:pPr>
      <w:ind w:left="792" w:hanging="734"/>
      <w:outlineLvl w:val="0"/>
    </w:pPr>
    <w:rPr>
      <w:rFonts w:cs="Segoe UI"/>
      <w:b/>
      <w:bCs/>
      <w:noProof/>
      <w:kern w:val="0"/>
      <w:szCs w:val="28"/>
      <w14:ligatures w14:val="none"/>
    </w:rPr>
  </w:style>
  <w:style w:type="character" w:customStyle="1" w:styleId="GenericHeadingChar">
    <w:name w:val="Generic Heading Char"/>
    <w:basedOn w:val="DefaultParagraphFont"/>
    <w:link w:val="GenericHeading"/>
    <w:uiPriority w:val="3"/>
    <w:semiHidden/>
    <w:rsid w:val="00292B32"/>
    <w:rPr>
      <w:rFonts w:ascii="Segoe UI" w:hAnsi="Segoe UI" w:cs="Segoe UI"/>
      <w:b/>
      <w:bCs/>
      <w:noProof/>
      <w:kern w:val="0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rsid w:val="0080613B"/>
    <w:pPr>
      <w:tabs>
        <w:tab w:val="left" w:pos="1170"/>
        <w:tab w:val="right" w:leader="dot" w:pos="10530"/>
      </w:tabs>
      <w:spacing w:after="100"/>
      <w:ind w:left="1620" w:hanging="1080"/>
    </w:pPr>
    <w:rPr>
      <w:rFonts w:cs="Arial"/>
      <w:szCs w:val="20"/>
    </w:rPr>
  </w:style>
  <w:style w:type="paragraph" w:styleId="TOC3">
    <w:name w:val="toc 3"/>
    <w:basedOn w:val="Normal"/>
    <w:next w:val="Normal"/>
    <w:autoRedefine/>
    <w:uiPriority w:val="39"/>
    <w:rsid w:val="00394868"/>
    <w:pPr>
      <w:spacing w:after="100"/>
      <w:ind w:left="400"/>
    </w:pPr>
    <w:rPr>
      <w:rFonts w:cs="Arial"/>
      <w:szCs w:val="20"/>
    </w:rPr>
  </w:style>
  <w:style w:type="paragraph" w:customStyle="1" w:styleId="H0-QS">
    <w:name w:val="H0-QS"/>
    <w:basedOn w:val="Normal"/>
    <w:next w:val="BodyTxt-QS"/>
    <w:link w:val="H0-QSChar"/>
    <w:uiPriority w:val="1"/>
    <w:qFormat/>
    <w:rsid w:val="00102C85"/>
    <w:pPr>
      <w:keepNext/>
      <w:spacing w:before="360" w:after="60"/>
      <w:ind w:left="792" w:hanging="734"/>
    </w:pPr>
    <w:rPr>
      <w:rFonts w:cs="Segoe UI"/>
      <w:b/>
      <w:bCs/>
      <w:caps/>
      <w:color w:val="000000" w:themeColor="text1"/>
      <w:kern w:val="0"/>
      <w:sz w:val="24"/>
      <w:szCs w:val="28"/>
      <w14:ligatures w14:val="none"/>
    </w:rPr>
  </w:style>
  <w:style w:type="character" w:customStyle="1" w:styleId="H0-QSChar">
    <w:name w:val="H0-QS Char"/>
    <w:basedOn w:val="DefaultParagraphFont"/>
    <w:link w:val="H0-QS"/>
    <w:uiPriority w:val="1"/>
    <w:rsid w:val="008C051E"/>
    <w:rPr>
      <w:rFonts w:ascii="Segoe UI" w:hAnsi="Segoe UI" w:cs="Segoe UI"/>
      <w:b/>
      <w:bCs/>
      <w:caps/>
      <w:color w:val="000000" w:themeColor="text1"/>
      <w:kern w:val="0"/>
      <w:szCs w:val="28"/>
      <w14:ligatures w14:val="none"/>
    </w:rPr>
  </w:style>
  <w:style w:type="character" w:customStyle="1" w:styleId="TableTxt-QSChar">
    <w:name w:val="TableTxt-QS Char"/>
    <w:basedOn w:val="DefaultParagraphFont"/>
    <w:link w:val="TableTxt-QS"/>
    <w:uiPriority w:val="3"/>
    <w:rsid w:val="00BB1DD3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Table-QS">
    <w:name w:val="Caption/Table-QS"/>
    <w:basedOn w:val="Normal"/>
    <w:next w:val="Normal"/>
    <w:link w:val="CaptionTable-QSChar"/>
    <w:uiPriority w:val="2"/>
    <w:qFormat/>
    <w:rsid w:val="00AC5D07"/>
    <w:pPr>
      <w:keepNext/>
      <w:jc w:val="center"/>
    </w:pPr>
    <w:rPr>
      <w:rFonts w:cs="Arial"/>
      <w:b/>
      <w:iCs/>
      <w:noProof/>
      <w:kern w:val="0"/>
      <w:szCs w:val="28"/>
      <w:lang w:val="fr-FR"/>
      <w14:ligatures w14:val="none"/>
    </w:rPr>
  </w:style>
  <w:style w:type="character" w:customStyle="1" w:styleId="CaptionTable-QSChar">
    <w:name w:val="Caption/Table-QS Char"/>
    <w:basedOn w:val="DefaultParagraphFont"/>
    <w:link w:val="CaptionTable-QS"/>
    <w:uiPriority w:val="2"/>
    <w:rsid w:val="003C1AE7"/>
    <w:rPr>
      <w:rFonts w:ascii="Segoe UI" w:hAnsi="Segoe UI" w:cs="Arial"/>
      <w:b/>
      <w:iCs/>
      <w:noProof/>
      <w:kern w:val="0"/>
      <w:sz w:val="20"/>
      <w:szCs w:val="28"/>
      <w:lang w:val="fr-FR"/>
      <w14:ligatures w14:val="none"/>
    </w:rPr>
  </w:style>
  <w:style w:type="character" w:customStyle="1" w:styleId="H1-QSChar">
    <w:name w:val="H1-QS Char"/>
    <w:basedOn w:val="DefaultParagraphFont"/>
    <w:link w:val="H1-QS"/>
    <w:uiPriority w:val="5"/>
    <w:rsid w:val="00DB46FD"/>
    <w:rPr>
      <w:rFonts w:ascii="Segoe UI" w:eastAsia="Times New Roman" w:hAnsi="Segoe UI" w:cs="Segoe UI"/>
      <w:b/>
      <w:bCs/>
      <w:kern w:val="32"/>
      <w14:ligatures w14:val="none"/>
    </w:rPr>
  </w:style>
  <w:style w:type="character" w:customStyle="1" w:styleId="H2-QSChar">
    <w:name w:val="H2-QS Char"/>
    <w:basedOn w:val="H1-QSChar"/>
    <w:link w:val="H2-QS"/>
    <w:uiPriority w:val="29"/>
    <w:rsid w:val="00BB1DD3"/>
    <w:rPr>
      <w:rFonts w:ascii="Segoe UI" w:eastAsia="Times New Roman" w:hAnsi="Segoe UI" w:cs="Segoe UI"/>
      <w:b/>
      <w:bCs/>
      <w:iCs/>
      <w:kern w:val="0"/>
      <w:sz w:val="22"/>
      <w14:ligatures w14:val="none"/>
    </w:rPr>
  </w:style>
  <w:style w:type="paragraph" w:customStyle="1" w:styleId="BodyTxt-Bullet-QS">
    <w:name w:val="BodyTxt-Bullet-QS"/>
    <w:link w:val="BodyTxt-Bullet-QSChar"/>
    <w:uiPriority w:val="8"/>
    <w:qFormat/>
    <w:rsid w:val="00A77968"/>
    <w:pPr>
      <w:numPr>
        <w:numId w:val="2"/>
      </w:numPr>
      <w:spacing w:before="120" w:after="120"/>
      <w:ind w:left="1080"/>
    </w:pPr>
    <w:rPr>
      <w:rFonts w:ascii="Segoe UI" w:eastAsia="Times New Roman" w:hAnsi="Segoe UI" w:cs="Segoe UI"/>
      <w:bCs/>
      <w:iCs/>
      <w:sz w:val="20"/>
      <w:szCs w:val="20"/>
    </w:rPr>
  </w:style>
  <w:style w:type="paragraph" w:customStyle="1" w:styleId="BodyTxt-Bullet2-QS">
    <w:name w:val="BodyTxt-Bullet(2)-QS"/>
    <w:link w:val="BodyTxt-Bullet2-QSChar"/>
    <w:uiPriority w:val="9"/>
    <w:qFormat/>
    <w:rsid w:val="00A77968"/>
    <w:pPr>
      <w:numPr>
        <w:ilvl w:val="1"/>
        <w:numId w:val="3"/>
      </w:numPr>
      <w:spacing w:before="120" w:after="120"/>
    </w:pPr>
    <w:rPr>
      <w:rFonts w:ascii="Segoe UI" w:eastAsia="Times New Roman" w:hAnsi="Segoe UI" w:cs="Segoe UI"/>
      <w:iCs/>
      <w:sz w:val="20"/>
      <w:szCs w:val="20"/>
    </w:rPr>
  </w:style>
  <w:style w:type="character" w:customStyle="1" w:styleId="BodyTxt-Bullet-QSChar">
    <w:name w:val="BodyTxt-Bullet-QS Char"/>
    <w:basedOn w:val="H2-QSChar"/>
    <w:link w:val="BodyTxt-Bullet-QS"/>
    <w:uiPriority w:val="8"/>
    <w:rsid w:val="00BB1DD3"/>
    <w:rPr>
      <w:rFonts w:ascii="Segoe UI" w:eastAsia="Times New Roman" w:hAnsi="Segoe UI" w:cs="Segoe UI"/>
      <w:b w:val="0"/>
      <w:bCs/>
      <w:iCs/>
      <w:kern w:val="0"/>
      <w:sz w:val="20"/>
      <w:szCs w:val="20"/>
      <w14:ligatures w14:val="none"/>
    </w:rPr>
  </w:style>
  <w:style w:type="character" w:customStyle="1" w:styleId="BodyTxt-Bullet2-QSChar">
    <w:name w:val="BodyTxt-Bullet(2)-QS Char"/>
    <w:basedOn w:val="H2-QSChar"/>
    <w:link w:val="BodyTxt-Bullet2-QS"/>
    <w:uiPriority w:val="9"/>
    <w:rsid w:val="00BB1DD3"/>
    <w:rPr>
      <w:rFonts w:ascii="Segoe UI" w:eastAsia="Times New Roman" w:hAnsi="Segoe UI" w:cs="Segoe UI"/>
      <w:b w:val="0"/>
      <w:bCs w:val="0"/>
      <w:i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A33C5"/>
    <w:rPr>
      <w:color w:val="96607D" w:themeColor="followedHyperlink"/>
      <w:u w:val="single"/>
    </w:rPr>
  </w:style>
  <w:style w:type="paragraph" w:customStyle="1" w:styleId="L1-Step-QS">
    <w:name w:val="L1-Step#-QS"/>
    <w:basedOn w:val="Heading2"/>
    <w:uiPriority w:val="19"/>
    <w:rsid w:val="00F96943"/>
    <w:pPr>
      <w:keepNext w:val="0"/>
      <w:keepLines/>
      <w:tabs>
        <w:tab w:val="clear" w:pos="1440"/>
        <w:tab w:val="num" w:pos="720"/>
      </w:tabs>
      <w:spacing w:before="120" w:after="120"/>
    </w:pPr>
    <w:rPr>
      <w:b w:val="0"/>
      <w:szCs w:val="20"/>
    </w:rPr>
  </w:style>
  <w:style w:type="paragraph" w:customStyle="1" w:styleId="L2-Step-QS">
    <w:name w:val="L2-Step#-QS"/>
    <w:basedOn w:val="Heading3"/>
    <w:uiPriority w:val="30"/>
    <w:rsid w:val="00F96943"/>
    <w:pPr>
      <w:keepNext w:val="0"/>
      <w:tabs>
        <w:tab w:val="clear" w:pos="1530"/>
        <w:tab w:val="num" w:pos="1440"/>
      </w:tabs>
      <w:spacing w:before="120" w:after="120"/>
      <w:ind w:left="1440"/>
    </w:pPr>
    <w:rPr>
      <w:rFonts w:cs="Segoe UI"/>
      <w:b w:val="0"/>
      <w:sz w:val="20"/>
      <w:szCs w:val="22"/>
    </w:rPr>
  </w:style>
  <w:style w:type="paragraph" w:customStyle="1" w:styleId="L1-alpha-QS">
    <w:name w:val="L1-alpha-QS"/>
    <w:basedOn w:val="Normal"/>
    <w:uiPriority w:val="23"/>
    <w:rsid w:val="0087287C"/>
    <w:pPr>
      <w:keepLines/>
      <w:numPr>
        <w:numId w:val="4"/>
      </w:numPr>
      <w:tabs>
        <w:tab w:val="clear" w:pos="1267"/>
        <w:tab w:val="num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-QS">
    <w:name w:val="L1-bullet-QS"/>
    <w:basedOn w:val="Normal"/>
    <w:uiPriority w:val="20"/>
    <w:rsid w:val="0087287C"/>
    <w:pPr>
      <w:keepLines/>
      <w:numPr>
        <w:numId w:val="5"/>
      </w:numPr>
      <w:tabs>
        <w:tab w:val="left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2-QS">
    <w:name w:val="L1-bullet(2)-QS"/>
    <w:basedOn w:val="Normal"/>
    <w:uiPriority w:val="21"/>
    <w:rsid w:val="0087287C"/>
    <w:pPr>
      <w:keepLines/>
      <w:numPr>
        <w:numId w:val="6"/>
      </w:numPr>
      <w:tabs>
        <w:tab w:val="clear" w:pos="1627"/>
        <w:tab w:val="num" w:pos="1710"/>
      </w:tabs>
      <w:ind w:left="144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2-bullet-QS">
    <w:name w:val="L2-bullet-QS"/>
    <w:basedOn w:val="Normal"/>
    <w:uiPriority w:val="31"/>
    <w:rsid w:val="0087287C"/>
    <w:pPr>
      <w:keepLines/>
      <w:numPr>
        <w:ilvl w:val="1"/>
        <w:numId w:val="9"/>
      </w:numPr>
      <w:tabs>
        <w:tab w:val="left" w:pos="1800"/>
        <w:tab w:val="left" w:pos="2250"/>
      </w:tabs>
    </w:pPr>
    <w:rPr>
      <w:rFonts w:eastAsia="Times New Roman" w:cs="Segoe UI"/>
      <w:kern w:val="0"/>
      <w:szCs w:val="20"/>
      <w14:ligatures w14:val="none"/>
    </w:rPr>
  </w:style>
  <w:style w:type="character" w:styleId="PageNumber">
    <w:name w:val="page number"/>
    <w:basedOn w:val="DefaultParagraphFont"/>
    <w:uiPriority w:val="99"/>
    <w:unhideWhenUsed/>
    <w:rsid w:val="009568D0"/>
  </w:style>
  <w:style w:type="paragraph" w:customStyle="1" w:styleId="L1-num-QS">
    <w:name w:val="L1-num-QS"/>
    <w:basedOn w:val="Normal"/>
    <w:uiPriority w:val="26"/>
    <w:rsid w:val="0087287C"/>
    <w:pPr>
      <w:keepLines/>
      <w:numPr>
        <w:numId w:val="7"/>
      </w:numPr>
      <w:tabs>
        <w:tab w:val="clear" w:pos="1800"/>
        <w:tab w:val="num" w:pos="1170"/>
      </w:tabs>
      <w:ind w:left="1440" w:hanging="360"/>
    </w:pPr>
    <w:rPr>
      <w:rFonts w:eastAsia="Times New Roman" w:cs="Segoe UI"/>
      <w:noProof/>
      <w:kern w:val="0"/>
      <w:szCs w:val="20"/>
    </w:rPr>
  </w:style>
  <w:style w:type="paragraph" w:customStyle="1" w:styleId="L2-alpha-QS">
    <w:name w:val="L2-alpha-QS"/>
    <w:basedOn w:val="Normal"/>
    <w:uiPriority w:val="34"/>
    <w:rsid w:val="0087287C"/>
    <w:pPr>
      <w:keepLines/>
      <w:numPr>
        <w:numId w:val="8"/>
      </w:numPr>
      <w:tabs>
        <w:tab w:val="clear" w:pos="2074"/>
        <w:tab w:val="num" w:pos="1530"/>
      </w:tabs>
      <w:ind w:left="1800" w:hanging="360"/>
    </w:pPr>
    <w:rPr>
      <w:rFonts w:eastAsia="Times New Roman" w:cs="Segoe UI"/>
      <w:color w:val="000000"/>
      <w:kern w:val="0"/>
      <w:szCs w:val="16"/>
      <w14:ligatures w14:val="none"/>
    </w:rPr>
  </w:style>
  <w:style w:type="paragraph" w:customStyle="1" w:styleId="L2-bullet2-QS">
    <w:name w:val="L2-bullet(2)-QS"/>
    <w:basedOn w:val="Normal"/>
    <w:uiPriority w:val="32"/>
    <w:rsid w:val="0087287C"/>
    <w:pPr>
      <w:keepLines/>
      <w:numPr>
        <w:ilvl w:val="2"/>
        <w:numId w:val="9"/>
      </w:numPr>
      <w:tabs>
        <w:tab w:val="clear" w:pos="2340"/>
        <w:tab w:val="num" w:pos="1890"/>
      </w:tabs>
      <w:ind w:left="2160"/>
    </w:pPr>
    <w:rPr>
      <w:rFonts w:eastAsia="Times New Roman" w:cs="Segoe UI"/>
      <w:kern w:val="0"/>
      <w:szCs w:val="20"/>
      <w14:ligatures w14:val="none"/>
    </w:rPr>
  </w:style>
  <w:style w:type="paragraph" w:customStyle="1" w:styleId="L2-num-QS">
    <w:name w:val="L2-num-QS"/>
    <w:basedOn w:val="Normal"/>
    <w:uiPriority w:val="35"/>
    <w:rsid w:val="0087287C"/>
    <w:pPr>
      <w:keepLines/>
      <w:numPr>
        <w:numId w:val="10"/>
      </w:numPr>
      <w:tabs>
        <w:tab w:val="clear" w:pos="2606"/>
        <w:tab w:val="num" w:pos="1890"/>
      </w:tabs>
      <w:ind w:left="216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normal00">
    <w:name w:val="normal0/0"/>
    <w:basedOn w:val="Normal"/>
    <w:rsid w:val="00826F16"/>
    <w:pPr>
      <w:spacing w:before="0" w:after="0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BodyTxt-Bullet3-QS">
    <w:name w:val="BodyTxt-Bullet(3)-QS"/>
    <w:basedOn w:val="ListParagraph"/>
    <w:uiPriority w:val="9"/>
    <w:qFormat/>
    <w:rsid w:val="0087287C"/>
    <w:pPr>
      <w:numPr>
        <w:numId w:val="17"/>
      </w:numPr>
      <w:tabs>
        <w:tab w:val="left" w:pos="1800"/>
      </w:tabs>
      <w:ind w:left="1800"/>
      <w:contextualSpacing w:val="0"/>
    </w:pPr>
    <w:rPr>
      <w:rFonts w:cs="Times New Roman"/>
      <w:kern w:val="0"/>
      <w:szCs w:val="20"/>
      <w14:ligatures w14:val="none"/>
    </w:rPr>
  </w:style>
  <w:style w:type="character" w:styleId="SubtleEmphasis">
    <w:name w:val="Subtle Emphasis"/>
    <w:basedOn w:val="DefaultParagraphFont"/>
    <w:uiPriority w:val="19"/>
    <w:semiHidden/>
    <w:rsid w:val="00F83E36"/>
    <w:rPr>
      <w:i/>
      <w:iCs/>
      <w:color w:val="404040" w:themeColor="text1" w:themeTint="BF"/>
    </w:rPr>
  </w:style>
  <w:style w:type="paragraph" w:customStyle="1" w:styleId="TableTxt-Bullet3-QS">
    <w:name w:val="TableTxt-Bullet(3)-QS"/>
    <w:basedOn w:val="BodyTxt-Bullet3-QS"/>
    <w:uiPriority w:val="14"/>
    <w:qFormat/>
    <w:rsid w:val="0087287C"/>
    <w:pPr>
      <w:tabs>
        <w:tab w:val="clear" w:pos="1800"/>
        <w:tab w:val="left" w:pos="1118"/>
      </w:tabs>
      <w:ind w:left="1118"/>
    </w:pPr>
  </w:style>
  <w:style w:type="paragraph" w:customStyle="1" w:styleId="TableTxt-alpha-Bullet-QS">
    <w:name w:val="TableTxt-alpha-Bullet-QS"/>
    <w:basedOn w:val="ListParagraph"/>
    <w:uiPriority w:val="16"/>
    <w:qFormat/>
    <w:rsid w:val="0087287C"/>
    <w:pPr>
      <w:numPr>
        <w:numId w:val="18"/>
      </w:numPr>
      <w:ind w:left="662" w:hanging="270"/>
    </w:pPr>
    <w:rPr>
      <w:rFonts w:cs="Times New Roman"/>
      <w:kern w:val="0"/>
      <w:szCs w:val="20"/>
      <w14:ligatures w14:val="none"/>
    </w:rPr>
  </w:style>
  <w:style w:type="paragraph" w:customStyle="1" w:styleId="TableTxt-num-Bullet-QS">
    <w:name w:val="TableTxt-num-Bullet-QS"/>
    <w:basedOn w:val="ListParagraph"/>
    <w:uiPriority w:val="18"/>
    <w:qFormat/>
    <w:rsid w:val="0087287C"/>
    <w:pPr>
      <w:numPr>
        <w:numId w:val="15"/>
      </w:numPr>
    </w:pPr>
    <w:rPr>
      <w:rFonts w:cs="Times New Roman"/>
      <w:kern w:val="0"/>
      <w:szCs w:val="20"/>
      <w14:ligatures w14:val="none"/>
    </w:rPr>
  </w:style>
  <w:style w:type="paragraph" w:customStyle="1" w:styleId="L2-alpha-Bullet-QS">
    <w:name w:val="L2-alpha-Bullet-QS"/>
    <w:basedOn w:val="ListParagraph"/>
    <w:uiPriority w:val="35"/>
    <w:qFormat/>
    <w:rsid w:val="0087287C"/>
    <w:pPr>
      <w:numPr>
        <w:numId w:val="20"/>
      </w:numPr>
      <w:ind w:left="2160"/>
      <w:contextualSpacing w:val="0"/>
    </w:pPr>
  </w:style>
  <w:style w:type="paragraph" w:customStyle="1" w:styleId="L2-num-Bullet-QS">
    <w:name w:val="L2-num-Bullet-QS"/>
    <w:basedOn w:val="ListParagraph"/>
    <w:uiPriority w:val="36"/>
    <w:qFormat/>
    <w:rsid w:val="0087287C"/>
    <w:pPr>
      <w:numPr>
        <w:numId w:val="21"/>
      </w:numPr>
      <w:ind w:left="2520"/>
      <w:contextualSpacing w:val="0"/>
    </w:pPr>
  </w:style>
  <w:style w:type="paragraph" w:customStyle="1" w:styleId="L1-alpha-Bullet-QS">
    <w:name w:val="L1-alpha-Bullet-QS"/>
    <w:basedOn w:val="ListParagraph"/>
    <w:uiPriority w:val="24"/>
    <w:qFormat/>
    <w:rsid w:val="0087287C"/>
    <w:pPr>
      <w:numPr>
        <w:numId w:val="19"/>
      </w:numPr>
      <w:ind w:left="1440"/>
    </w:pPr>
  </w:style>
  <w:style w:type="paragraph" w:customStyle="1" w:styleId="L1-num-Bullet-QS">
    <w:name w:val="L1-num-Bullet-QS"/>
    <w:basedOn w:val="ListParagraph"/>
    <w:uiPriority w:val="27"/>
    <w:qFormat/>
    <w:rsid w:val="0087287C"/>
    <w:pPr>
      <w:numPr>
        <w:numId w:val="16"/>
      </w:numPr>
      <w:ind w:left="1800"/>
    </w:pPr>
  </w:style>
  <w:style w:type="paragraph" w:customStyle="1" w:styleId="H2-SA-QS">
    <w:name w:val="H2-S/A#-QS"/>
    <w:basedOn w:val="Heading3"/>
    <w:uiPriority w:val="29"/>
    <w:qFormat/>
    <w:rsid w:val="00BF78F3"/>
    <w:pPr>
      <w:keepNext w:val="0"/>
      <w:tabs>
        <w:tab w:val="clear" w:pos="1530"/>
        <w:tab w:val="left" w:pos="0"/>
      </w:tabs>
      <w:spacing w:before="120" w:after="120"/>
      <w:ind w:left="0" w:firstLine="0"/>
    </w:pPr>
    <w:rPr>
      <w:b w:val="0"/>
    </w:rPr>
  </w:style>
  <w:style w:type="paragraph" w:customStyle="1" w:styleId="Normal000">
    <w:name w:val="Normal0/0"/>
    <w:basedOn w:val="Normal"/>
    <w:rsid w:val="002D696F"/>
    <w:pPr>
      <w:spacing w:before="0" w:after="0"/>
    </w:pPr>
    <w:rPr>
      <w:rFonts w:eastAsia="Times New Roman" w:cs="Times New Roman"/>
      <w:kern w:val="0"/>
      <w14:ligatures w14:val="none"/>
    </w:rPr>
  </w:style>
  <w:style w:type="paragraph" w:customStyle="1" w:styleId="H0-BodyText">
    <w:name w:val="H0-BodyText"/>
    <w:link w:val="H0-BodyTextChar"/>
    <w:uiPriority w:val="2"/>
    <w:qFormat/>
    <w:rsid w:val="00D848BB"/>
    <w:pPr>
      <w:spacing w:before="120" w:after="120"/>
      <w:ind w:left="58"/>
    </w:pPr>
    <w:rPr>
      <w:rFonts w:ascii="Segoe UI" w:hAnsi="Segoe UI" w:cs="Segoe UI"/>
      <w:kern w:val="0"/>
      <w:sz w:val="20"/>
      <w:szCs w:val="20"/>
      <w14:ligatures w14:val="none"/>
    </w:rPr>
  </w:style>
  <w:style w:type="character" w:customStyle="1" w:styleId="H0-BodyTextChar">
    <w:name w:val="H0-BodyText Char"/>
    <w:basedOn w:val="DefaultParagraphFont"/>
    <w:link w:val="H0-BodyText"/>
    <w:uiPriority w:val="2"/>
    <w:rsid w:val="005F460C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H0-BodyTxt-Bullet-QS">
    <w:name w:val="H0-BodyTxt-Bullet-QS"/>
    <w:basedOn w:val="H0-BodyText"/>
    <w:link w:val="H0-BodyTxt-Bullet-QSChar"/>
    <w:uiPriority w:val="4"/>
    <w:qFormat/>
    <w:rsid w:val="00085DAC"/>
    <w:pPr>
      <w:numPr>
        <w:numId w:val="22"/>
      </w:numPr>
    </w:pPr>
  </w:style>
  <w:style w:type="character" w:customStyle="1" w:styleId="H0-BodyTxt-Bullet-QSChar">
    <w:name w:val="H0-BodyTxt-Bullet-QS Char"/>
    <w:basedOn w:val="H0-BodyTextChar"/>
    <w:link w:val="H0-BodyTxt-Bullet-QS"/>
    <w:uiPriority w:val="4"/>
    <w:rsid w:val="00BB1DD3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SOPTitle">
    <w:name w:val="SOP Title"/>
    <w:next w:val="Normal"/>
    <w:semiHidden/>
    <w:locked/>
    <w:rsid w:val="00377D50"/>
    <w:pPr>
      <w:keepLines/>
      <w:spacing w:before="60"/>
      <w:jc w:val="center"/>
    </w:pPr>
    <w:rPr>
      <w:rFonts w:ascii="Arial" w:eastAsia="Times New Roman" w:hAnsi="Arial" w:cs="Arial"/>
      <w:b/>
      <w:bCs/>
      <w:kern w:val="0"/>
      <w:sz w:val="32"/>
      <w:szCs w:val="20"/>
      <w14:ligatures w14:val="none"/>
    </w:rPr>
  </w:style>
  <w:style w:type="paragraph" w:customStyle="1" w:styleId="SOPNote">
    <w:name w:val="SOP Note:"/>
    <w:basedOn w:val="Heading4"/>
    <w:semiHidden/>
    <w:locked/>
    <w:rsid w:val="00377D50"/>
    <w:pPr>
      <w:keepNext w:val="0"/>
      <w:keepLines w:val="0"/>
      <w:numPr>
        <w:ilvl w:val="0"/>
        <w:numId w:val="0"/>
      </w:numPr>
      <w:tabs>
        <w:tab w:val="left" w:pos="1152"/>
      </w:tabs>
      <w:spacing w:before="240" w:after="120"/>
      <w:ind w:left="1152" w:hanging="1152"/>
      <w:outlineLvl w:val="9"/>
    </w:pPr>
    <w:rPr>
      <w:rFonts w:ascii="Arial" w:eastAsia="Times New Roman" w:hAnsi="Arial" w:cs="Times New Roman"/>
      <w:i w:val="0"/>
      <w:iCs w:val="0"/>
      <w:color w:val="auto"/>
      <w:kern w:val="0"/>
      <w:sz w:val="28"/>
      <w:szCs w:val="20"/>
      <w14:ligatures w14:val="none"/>
    </w:rPr>
  </w:style>
  <w:style w:type="paragraph" w:customStyle="1" w:styleId="SubBulletText3">
    <w:name w:val="Sub Bullet Text 3"/>
    <w:basedOn w:val="Normal"/>
    <w:rsid w:val="007B6CDF"/>
    <w:pPr>
      <w:numPr>
        <w:numId w:val="26"/>
      </w:numPr>
    </w:pPr>
    <w:rPr>
      <w:rFonts w:ascii="Calibri" w:eastAsia="Times New Roman" w:hAnsi="Calibri" w:cs="Times New Roman"/>
      <w:kern w:val="0"/>
      <w:szCs w:val="20"/>
      <w:lang w:val="en-GB"/>
      <w14:ligatures w14:val="none"/>
    </w:rPr>
  </w:style>
  <w:style w:type="character" w:styleId="Mention">
    <w:name w:val="Mention"/>
    <w:basedOn w:val="DefaultParagraphFont"/>
    <w:uiPriority w:val="99"/>
    <w:unhideWhenUsed/>
    <w:rsid w:val="003B266A"/>
    <w:rPr>
      <w:color w:val="2B579A"/>
      <w:shd w:val="clear" w:color="auto" w:fill="E1DFDD"/>
    </w:rPr>
  </w:style>
  <w:style w:type="paragraph" w:customStyle="1" w:styleId="Example">
    <w:name w:val="Example"/>
    <w:basedOn w:val="Normal"/>
    <w:link w:val="ExampleChar"/>
    <w:autoRedefine/>
    <w:qFormat/>
    <w:rsid w:val="00D950A6"/>
    <w:pPr>
      <w:keepLines/>
    </w:pPr>
    <w:rPr>
      <w:rFonts w:asciiTheme="minorHAnsi" w:eastAsia="Times New Roman" w:hAnsiTheme="minorHAnsi" w:cstheme="minorHAnsi"/>
      <w:color w:val="096F3C"/>
      <w:kern w:val="0"/>
      <w:szCs w:val="20"/>
      <w:lang w:val="en-GB" w:eastAsia="ko-KR"/>
      <w14:ligatures w14:val="none"/>
    </w:rPr>
  </w:style>
  <w:style w:type="character" w:customStyle="1" w:styleId="ExampleChar">
    <w:name w:val="Example Char"/>
    <w:basedOn w:val="DefaultParagraphFont"/>
    <w:link w:val="Example"/>
    <w:rsid w:val="00D950A6"/>
    <w:rPr>
      <w:rFonts w:eastAsia="Times New Roman" w:cstheme="minorHAnsi"/>
      <w:color w:val="096F3C"/>
      <w:kern w:val="0"/>
      <w:sz w:val="20"/>
      <w:szCs w:val="20"/>
      <w:lang w:val="en-GB" w:eastAsia="ko-KR"/>
      <w14:ligatures w14:val="none"/>
    </w:rPr>
  </w:style>
  <w:style w:type="paragraph" w:customStyle="1" w:styleId="Instructions">
    <w:name w:val="Instructions"/>
    <w:basedOn w:val="H0-BodyText"/>
    <w:next w:val="Normal"/>
    <w:link w:val="InstructionsChar"/>
    <w:qFormat/>
    <w:rsid w:val="0074073E"/>
    <w:rPr>
      <w:rFonts w:eastAsia="Times New Roman" w:cs="Times New Roman"/>
      <w:i/>
      <w:color w:val="B50708"/>
      <w:lang w:val="en-GB"/>
    </w:rPr>
  </w:style>
  <w:style w:type="character" w:customStyle="1" w:styleId="InstructionsChar">
    <w:name w:val="Instructions Char"/>
    <w:basedOn w:val="DefaultParagraphFont"/>
    <w:link w:val="Instructions"/>
    <w:rsid w:val="00C808E5"/>
    <w:rPr>
      <w:rFonts w:ascii="Segoe UI" w:eastAsia="Times New Roman" w:hAnsi="Segoe UI" w:cs="Times New Roman"/>
      <w:i/>
      <w:color w:val="B50708"/>
      <w:kern w:val="0"/>
      <w:sz w:val="20"/>
      <w:szCs w:val="20"/>
      <w:lang w:val="en-GB"/>
      <w14:ligatures w14:val="none"/>
    </w:rPr>
  </w:style>
  <w:style w:type="paragraph" w:customStyle="1" w:styleId="BodyTxtInstructions">
    <w:name w:val="BodyTxt Instructions"/>
    <w:basedOn w:val="BodyTxt-QS"/>
    <w:next w:val="BodyTxt-QS"/>
    <w:qFormat/>
    <w:rsid w:val="00072FA0"/>
    <w:rPr>
      <w:i/>
      <w:color w:val="B50708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76FFD"/>
    <w:rPr>
      <w:rFonts w:ascii="Segoe UI" w:hAnsi="Segoe UI"/>
      <w:sz w:val="20"/>
    </w:rPr>
  </w:style>
  <w:style w:type="character" w:styleId="PlaceholderText">
    <w:name w:val="Placeholder Text"/>
    <w:basedOn w:val="DefaultParagraphFont"/>
    <w:uiPriority w:val="99"/>
    <w:semiHidden/>
    <w:rsid w:val="005323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illy-qualitydocs.veevavault.com/ui/" TargetMode="Externa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3.sv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lilly-qualitydocs.veevavault.com/ui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ati004\OneDrive%20-%20PwC\01%20Projects\04%20Lilly\00%20Document%20Templates\Quality%20Procedure%20Template_10NOV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E8918C720354E965461DDA64804B1" ma:contentTypeVersion="9" ma:contentTypeDescription="Create a new document." ma:contentTypeScope="" ma:versionID="be4564700f4973058a0239bcc226957a">
  <xsd:schema xmlns:xsd="http://www.w3.org/2001/XMLSchema" xmlns:xs="http://www.w3.org/2001/XMLSchema" xmlns:p="http://schemas.microsoft.com/office/2006/metadata/properties" xmlns:ns2="551a7dab-0260-44a9-a64a-1d526013c325" xmlns:ns3="d5d6df39-afbf-42eb-af4a-27f2de05fa21" targetNamespace="http://schemas.microsoft.com/office/2006/metadata/properties" ma:root="true" ma:fieldsID="00d20a0c290c1fd1d3515379aefcc21e" ns2:_="" ns3:_="">
    <xsd:import namespace="551a7dab-0260-44a9-a64a-1d526013c325"/>
    <xsd:import namespace="d5d6df39-afbf-42eb-af4a-27f2de05fa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a7dab-0260-44a9-a64a-1d526013c3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6df39-afbf-42eb-af4a-27f2de05f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EFDD0E-F93A-4041-AD4E-AAB9133E48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4B2077-F07B-4EF6-A416-B4969D20C2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7324EA-4C49-4B3E-B69E-B8C2479446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7BFDE5E-BFB1-4429-85CD-14F7C19A1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1a7dab-0260-44a9-a64a-1d526013c325"/>
    <ds:schemaRef ds:uri="d5d6df39-afbf-42eb-af4a-27f2de05f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Quality Procedure Template_10NOV2025</Template>
  <TotalTime>122</TotalTime>
  <Pages>12</Pages>
  <Words>2038</Words>
  <Characters>13169</Characters>
  <Application>Microsoft Office Word</Application>
  <DocSecurity>0</DocSecurity>
  <Lines>387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Periodic Review Report</vt:lpstr>
    </vt:vector>
  </TitlesOfParts>
  <Manager/>
  <Company>Eli Lilly and Company</Company>
  <LinksUpToDate>false</LinksUpToDate>
  <CharactersWithSpaces>14903</CharactersWithSpaces>
  <SharedDoc>false</SharedDoc>
  <HyperlinkBase/>
  <HLinks>
    <vt:vector size="126" baseType="variant">
      <vt:variant>
        <vt:i4>1638457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_Toc228954610</vt:lpwstr>
      </vt:variant>
      <vt:variant>
        <vt:i4>1572921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_Toc228954609</vt:lpwstr>
      </vt:variant>
      <vt:variant>
        <vt:i4>1572921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_Toc228954608</vt:lpwstr>
      </vt:variant>
      <vt:variant>
        <vt:i4>1572921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_Toc228954607</vt:lpwstr>
      </vt:variant>
      <vt:variant>
        <vt:i4>1572921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_Toc228954606</vt:lpwstr>
      </vt:variant>
      <vt:variant>
        <vt:i4>1572921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_Toc228954605</vt:lpwstr>
      </vt:variant>
      <vt:variant>
        <vt:i4>1572921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_Toc228954604</vt:lpwstr>
      </vt:variant>
      <vt:variant>
        <vt:i4>1572921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_Toc228954603</vt:lpwstr>
      </vt:variant>
      <vt:variant>
        <vt:i4>1572921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_Toc228954602</vt:lpwstr>
      </vt:variant>
      <vt:variant>
        <vt:i4>1572921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_Toc228954601</vt:lpwstr>
      </vt:variant>
      <vt:variant>
        <vt:i4>1572921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_Toc228954600</vt:lpwstr>
      </vt:variant>
      <vt:variant>
        <vt:i4>1114170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_Toc228954599</vt:lpwstr>
      </vt:variant>
      <vt:variant>
        <vt:i4>1114170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_Toc228954598</vt:lpwstr>
      </vt:variant>
      <vt:variant>
        <vt:i4>1114170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_Toc228954597</vt:lpwstr>
      </vt:variant>
      <vt:variant>
        <vt:i4>1114170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_Toc228954596</vt:lpwstr>
      </vt:variant>
      <vt:variant>
        <vt:i4>1114170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_Toc228954595</vt:lpwstr>
      </vt:variant>
      <vt:variant>
        <vt:i4>1114170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_Toc228954594</vt:lpwstr>
      </vt:variant>
      <vt:variant>
        <vt:i4>1114170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_Toc228954593</vt:lpwstr>
      </vt:variant>
      <vt:variant>
        <vt:i4>1114170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_Toc228954592</vt:lpwstr>
      </vt:variant>
      <vt:variant>
        <vt:i4>1114170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_Toc228954591</vt:lpwstr>
      </vt:variant>
      <vt:variant>
        <vt:i4>3211357</vt:i4>
      </vt:variant>
      <vt:variant>
        <vt:i4>0</vt:i4>
      </vt:variant>
      <vt:variant>
        <vt:i4>0</vt:i4>
      </vt:variant>
      <vt:variant>
        <vt:i4>5</vt:i4>
      </vt:variant>
      <vt:variant>
        <vt:lpwstr>https://lilly-qualitydocs.veevavault.com/ui/</vt:lpwstr>
      </vt:variant>
      <vt:variant>
        <vt:lpwstr>doc_info/52303/?state_type=steady_state__v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Periodic Review Report</dc:title>
  <dc:subject/>
  <dc:creator>Andrea V Allen</dc:creator>
  <cp:keywords/>
  <dc:description/>
  <cp:lastModifiedBy>Jennifer J Stamm</cp:lastModifiedBy>
  <cp:revision>108</cp:revision>
  <cp:lastPrinted>2025-04-21T06:58:00Z</cp:lastPrinted>
  <dcterms:created xsi:type="dcterms:W3CDTF">2026-05-20T00:34:00Z</dcterms:created>
  <dcterms:modified xsi:type="dcterms:W3CDTF">2026-05-28T13:31:00Z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0x010100DA7E8918C720354E965461DDA64804B1</vt:lpwstr>
  </property>
  <property fmtid="{D5CDD505-2E9C-101B-9397-08002B2CF9AE}" pid="3" name="MSIP_Label_33a43f55-8c69-4551-bdfe-7648f90f7ee9_Enabled">
    <vt:lpwstr>True</vt:lpwstr>
  </property>
  <property fmtid="{D5CDD505-2E9C-101B-9397-08002B2CF9AE}" pid="4" name="MSIP_Label_33a43f55-8c69-4551-bdfe-7648f90f7ee9_SiteId">
    <vt:lpwstr>18a59a81-eea8-4c30-948a-d8824cdc2580</vt:lpwstr>
  </property>
  <property fmtid="{D5CDD505-2E9C-101B-9397-08002B2CF9AE}" pid="5" name="MSIP_Label_33a43f55-8c69-4551-bdfe-7648f90f7ee9_SetDate">
    <vt:lpwstr>2025-05-01T19:35:39Z</vt:lpwstr>
  </property>
  <property fmtid="{D5CDD505-2E9C-101B-9397-08002B2CF9AE}" pid="6" name="MSIP_Label_33a43f55-8c69-4551-bdfe-7648f90f7ee9_Name">
    <vt:lpwstr>33a43f55-8c69-4551-bdfe-7648f90f7ee9</vt:lpwstr>
  </property>
  <property fmtid="{D5CDD505-2E9C-101B-9397-08002B2CF9AE}" pid="7" name="MSIP_Label_33a43f55-8c69-4551-bdfe-7648f90f7ee9_ActionId">
    <vt:lpwstr>916b6e39-ac81-43b4-99fe-552269fd3a02</vt:lpwstr>
  </property>
  <property fmtid="{D5CDD505-2E9C-101B-9397-08002B2CF9AE}" pid="8" name="MSIP_Label_33a43f55-8c69-4551-bdfe-7648f90f7ee9_Removed">
    <vt:lpwstr>False</vt:lpwstr>
  </property>
  <property fmtid="{D5CDD505-2E9C-101B-9397-08002B2CF9AE}" pid="9" name="MSIP_Label_33a43f55-8c69-4551-bdfe-7648f90f7ee9_Extended_MSFT_Method">
    <vt:lpwstr>Privileged</vt:lpwstr>
  </property>
  <property fmtid="{D5CDD505-2E9C-101B-9397-08002B2CF9AE}" pid="10" name="Sensitivity">
    <vt:lpwstr>33a43f55-8c69-4551-bdfe-7648f90f7ee9</vt:lpwstr>
  </property>
  <property fmtid="{D5CDD505-2E9C-101B-9397-08002B2CF9AE}" pid="11" name="docLang">
    <vt:lpwstr>en</vt:lpwstr>
  </property>
  <property fmtid="{D5CDD505-2E9C-101B-9397-08002B2CF9AE}" pid="12" name="MediaServiceImageTags">
    <vt:lpwstr/>
  </property>
</Properties>
</file>