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B4E08" w14:textId="2C78A46F" w:rsidR="007E26BF" w:rsidRPr="00EE342B" w:rsidRDefault="007E26BF" w:rsidP="00A21D21">
      <w:pPr>
        <w:pStyle w:val="Instructions"/>
        <w:ind w:left="0"/>
      </w:pPr>
      <w:bookmarkStart w:id="0" w:name="_Toc207383563"/>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7E26BF" w:rsidRPr="00F25230" w14:paraId="369059DC" w14:textId="77777777" w:rsidTr="00E84A56">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728D6CB5" w14:textId="77777777" w:rsidR="007E26BF" w:rsidRPr="00E5305A" w:rsidRDefault="007E26BF" w:rsidP="00E84A56">
            <w:pPr>
              <w:pStyle w:val="TableHeader-QS"/>
              <w:rPr>
                <w:sz w:val="24"/>
                <w:szCs w:val="24"/>
              </w:rPr>
            </w:pPr>
            <w:r w:rsidRPr="2D3FC92C">
              <w:rPr>
                <w:sz w:val="24"/>
                <w:szCs w:val="24"/>
              </w:rPr>
              <w:t>INSTRUCTIONS – DELETE THIS PAGE BEFORE REVIEW</w:t>
            </w:r>
          </w:p>
        </w:tc>
      </w:tr>
      <w:tr w:rsidR="007E26BF" w:rsidRPr="00F25230" w14:paraId="1F0D51D5" w14:textId="77777777" w:rsidTr="00462E63">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5AD41B5F" w14:textId="77777777" w:rsidR="007E26BF" w:rsidRPr="006B1DCD" w:rsidRDefault="007E26BF" w:rsidP="00E84A56">
            <w:pPr>
              <w:pStyle w:val="H0-QSNotinTOC"/>
              <w:rPr>
                <w:color w:val="auto"/>
              </w:rPr>
            </w:pPr>
            <w:r w:rsidRPr="00F64E3C">
              <w:rPr>
                <w:noProof/>
                <w:color w:val="auto"/>
              </w:rPr>
              <w:drawing>
                <wp:inline distT="0" distB="0" distL="0" distR="0" wp14:anchorId="416EF6F4" wp14:editId="5904B5D2">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162AEC2C" w14:textId="77777777" w:rsidR="007E26BF" w:rsidRPr="006B1DCD" w:rsidRDefault="007E26BF" w:rsidP="00E84A56">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07B3139A" w14:textId="77777777" w:rsidR="007E26BF" w:rsidRPr="006B1DCD" w:rsidRDefault="007E26BF" w:rsidP="00E84A56">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7C03B696" w14:textId="77777777" w:rsidR="007E26BF" w:rsidRPr="006B1DCD" w:rsidRDefault="007E26BF" w:rsidP="00E84A56">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358088D0" w14:textId="77777777" w:rsidR="007E26BF" w:rsidRPr="00961766" w:rsidRDefault="007E26BF" w:rsidP="00E84A56">
            <w:pPr>
              <w:pStyle w:val="H0-BodyText"/>
            </w:pPr>
            <w:r w:rsidRPr="006B1DCD">
              <w:t>Refer to</w:t>
            </w:r>
            <w:r w:rsidRPr="00E47E4F">
              <w:t xml:space="preserve"> </w:t>
            </w:r>
            <w:hyperlink r:id="rId13"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 xml:space="preserve">Validation Deliverable Mapping for </w:t>
              </w:r>
              <w:proofErr w:type="spellStart"/>
              <w:r w:rsidRPr="00E47E4F">
                <w:rPr>
                  <w:rStyle w:val="Hyperlink"/>
                  <w:iCs/>
                </w:rPr>
                <w:t>QualityDocs</w:t>
              </w:r>
              <w:proofErr w:type="spellEnd"/>
            </w:hyperlink>
            <w:r w:rsidRPr="00E47E4F">
              <w:t xml:space="preserve"> </w:t>
            </w:r>
            <w:r w:rsidRPr="006B1DCD">
              <w:t>for metadata guidance.</w:t>
            </w:r>
          </w:p>
        </w:tc>
      </w:tr>
      <w:tr w:rsidR="007E26BF" w:rsidRPr="00F25230" w14:paraId="081C84AD" w14:textId="77777777" w:rsidTr="00462E63">
        <w:trPr>
          <w:trHeight w:val="484"/>
          <w:jc w:val="center"/>
        </w:trPr>
        <w:tc>
          <w:tcPr>
            <w:tcW w:w="10797" w:type="dxa"/>
            <w:tcBorders>
              <w:top w:val="nil"/>
              <w:left w:val="single" w:sz="8" w:space="0" w:color="auto"/>
              <w:bottom w:val="single" w:sz="8" w:space="0" w:color="auto"/>
              <w:right w:val="single" w:sz="8" w:space="0" w:color="auto"/>
            </w:tcBorders>
            <w:shd w:val="clear" w:color="auto" w:fill="FFF3CD"/>
            <w:vAlign w:val="center"/>
          </w:tcPr>
          <w:p w14:paraId="5D0909AE" w14:textId="77777777" w:rsidR="007E26BF" w:rsidRPr="00E47E4F" w:rsidRDefault="007E26BF" w:rsidP="00E84A56">
            <w:pPr>
              <w:pStyle w:val="H0-QSNotinTOC"/>
              <w:rPr>
                <w:color w:val="FF0000"/>
                <w:lang w:val="en-GB"/>
              </w:rPr>
            </w:pPr>
            <w:r w:rsidRPr="00F64E3C">
              <w:rPr>
                <w:noProof/>
                <w:color w:val="auto"/>
              </w:rPr>
              <w:drawing>
                <wp:inline distT="0" distB="0" distL="0" distR="0" wp14:anchorId="24C0288F" wp14:editId="7AE0C5AB">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3EC545FB" w14:textId="77777777" w:rsidR="007E26BF" w:rsidRPr="009F0F4A" w:rsidRDefault="007E26BF" w:rsidP="007E26BF">
            <w:pPr>
              <w:pStyle w:val="H0-BodyTxt-Bullet-QS"/>
              <w:numPr>
                <w:ilvl w:val="0"/>
                <w:numId w:val="26"/>
              </w:numPr>
              <w:rPr>
                <w:lang w:val="en-GB"/>
              </w:rPr>
            </w:pPr>
            <w:r w:rsidRPr="0074073E">
              <w:rPr>
                <w:rStyle w:val="InstructionsChar"/>
                <w:rFonts w:eastAsiaTheme="minorHAnsi"/>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311A8BFF" w14:textId="77777777" w:rsidR="007E26BF" w:rsidRDefault="007E26BF" w:rsidP="007E26BF">
            <w:pPr>
              <w:pStyle w:val="H0-BodyTxt-Bullet-QS"/>
              <w:numPr>
                <w:ilvl w:val="0"/>
                <w:numId w:val="26"/>
              </w:numPr>
              <w:rPr>
                <w:lang w:val="en-GB"/>
              </w:rPr>
            </w:pPr>
            <w:r w:rsidRPr="00831A24">
              <w:rPr>
                <w:b/>
                <w:bCs/>
                <w:lang w:val="en-GB"/>
              </w:rPr>
              <w:t>Black</w:t>
            </w:r>
            <w:r w:rsidRPr="00E47E4F">
              <w:rPr>
                <w:lang w:val="en-GB"/>
              </w:rPr>
              <w:t xml:space="preserve"> </w:t>
            </w:r>
            <w:r>
              <w:rPr>
                <w:lang w:val="en-GB"/>
              </w:rPr>
              <w:t>= recommended content</w:t>
            </w:r>
            <w:r w:rsidRPr="009F0F4A">
              <w:rPr>
                <w:lang w:val="en-GB"/>
              </w:rPr>
              <w:t xml:space="preserve">. REVIEW and MODIFY </w:t>
            </w:r>
            <w:r>
              <w:rPr>
                <w:lang w:val="en-GB"/>
              </w:rPr>
              <w:t>with applicable content</w:t>
            </w:r>
            <w:r w:rsidRPr="009F0F4A">
              <w:rPr>
                <w:lang w:val="en-GB"/>
              </w:rPr>
              <w:t>.</w:t>
            </w:r>
          </w:p>
          <w:p w14:paraId="627978FF" w14:textId="77777777" w:rsidR="007E26BF" w:rsidRPr="009F0F4A" w:rsidRDefault="007E26BF" w:rsidP="007E26BF">
            <w:pPr>
              <w:pStyle w:val="H0-BodyTxt-Bullet-QS"/>
              <w:numPr>
                <w:ilvl w:val="0"/>
                <w:numId w:val="26"/>
              </w:numPr>
              <w:rPr>
                <w:lang w:val="en-GB"/>
              </w:rPr>
            </w:pPr>
            <w:r>
              <w:rPr>
                <w:b/>
                <w:bCs/>
                <w:lang w:val="en-GB"/>
              </w:rPr>
              <w:t>Black and set off by &lt; &gt;</w:t>
            </w:r>
            <w:r>
              <w:rPr>
                <w:lang w:val="en-GB"/>
              </w:rPr>
              <w:t>= REPLACE text with applicable content.</w:t>
            </w:r>
          </w:p>
          <w:p w14:paraId="6923B3CA" w14:textId="77777777" w:rsidR="007E26BF" w:rsidRDefault="007E26BF" w:rsidP="007E26BF">
            <w:pPr>
              <w:pStyle w:val="H0-BodyTxt-Bullet-QS"/>
              <w:numPr>
                <w:ilvl w:val="0"/>
                <w:numId w:val="26"/>
              </w:numPr>
              <w:rPr>
                <w:lang w:val="en-GB"/>
              </w:rPr>
            </w:pPr>
            <w:r>
              <w:rPr>
                <w:rStyle w:val="ExampleChar"/>
                <w:rFonts w:eastAsiaTheme="minorHAnsi"/>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19B52E77" w14:textId="77777777" w:rsidR="007E26BF" w:rsidRPr="009F0F4A" w:rsidRDefault="007E26BF" w:rsidP="00E84A56">
            <w:pPr>
              <w:pStyle w:val="H0-QSNotinTOC"/>
              <w:rPr>
                <w:color w:val="auto"/>
                <w:lang w:val="en-GB"/>
              </w:rPr>
            </w:pPr>
            <w:r w:rsidRPr="00F64E3C">
              <w:rPr>
                <w:noProof/>
                <w:color w:val="auto"/>
                <w:lang w:val="en-GB"/>
              </w:rPr>
              <w:drawing>
                <wp:inline distT="0" distB="0" distL="0" distR="0" wp14:anchorId="1C0C3B84" wp14:editId="1C53FD50">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56C45C27" w14:textId="77777777" w:rsidR="007E26BF" w:rsidRPr="00324B26" w:rsidRDefault="007E26BF" w:rsidP="00E84A56">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4610249A" w14:textId="77777777" w:rsidR="007E26BF" w:rsidRPr="009F0F4A" w:rsidRDefault="007E26BF" w:rsidP="00E84A56">
            <w:pPr>
              <w:pStyle w:val="H0-QSNotinTOC"/>
              <w:rPr>
                <w:color w:val="auto"/>
              </w:rPr>
            </w:pPr>
            <w:r w:rsidRPr="00F64E3C">
              <w:rPr>
                <w:i/>
                <w:noProof/>
              </w:rPr>
              <w:drawing>
                <wp:inline distT="0" distB="0" distL="0" distR="0" wp14:anchorId="5D29AF0B" wp14:editId="232D0FB1">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7458F904" w14:textId="77777777" w:rsidR="007E26BF" w:rsidRDefault="007E26BF" w:rsidP="00E84A56">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1455FCD3" w14:textId="77777777" w:rsidR="007E26BF" w:rsidRPr="008F61B6" w:rsidRDefault="007E26BF" w:rsidP="00E84A56">
            <w:pPr>
              <w:pStyle w:val="H0-QSNotinTOC"/>
              <w:rPr>
                <w:iCs/>
                <w:lang w:val="en-GB"/>
              </w:rPr>
            </w:pPr>
            <w:r w:rsidRPr="008F61B6">
              <w:rPr>
                <w:iCs/>
                <w:noProof/>
              </w:rPr>
              <w:drawing>
                <wp:inline distT="0" distB="0" distL="0" distR="0" wp14:anchorId="12BFB2D9" wp14:editId="5F3CF57D">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41D0F38F" w14:textId="1DF6DB42" w:rsidR="007E26BF" w:rsidRPr="00195B4B" w:rsidRDefault="007E26BF" w:rsidP="00E84A56">
            <w:pPr>
              <w:pStyle w:val="H0-BodyText"/>
              <w:rPr>
                <w:color w:val="FF0000"/>
                <w:lang w:val="en-GB"/>
              </w:rPr>
            </w:pPr>
            <w:r w:rsidRPr="2D3FC92C">
              <w:rPr>
                <w:lang w:val="en-GB"/>
              </w:rPr>
              <w:t>This icon at the foot of tables indicates instructions on how to complete the table.</w:t>
            </w:r>
          </w:p>
        </w:tc>
      </w:tr>
    </w:tbl>
    <w:p w14:paraId="491A9E83" w14:textId="77777777" w:rsidR="007E26BF" w:rsidRPr="002566BB" w:rsidRDefault="007E26BF" w:rsidP="007E26BF">
      <w:pPr>
        <w:tabs>
          <w:tab w:val="left" w:pos="5942"/>
        </w:tabs>
        <w:spacing w:before="0" w:after="0"/>
      </w:pPr>
      <w:r>
        <w:tab/>
      </w:r>
      <w:r>
        <w:tab/>
      </w:r>
    </w:p>
    <w:p w14:paraId="1D3FF43D" w14:textId="77777777" w:rsidR="007E26BF" w:rsidRDefault="007E26BF" w:rsidP="007E26BF">
      <w:pPr>
        <w:spacing w:before="0" w:after="0"/>
        <w:rPr>
          <w:rFonts w:eastAsia="Times New Roman" w:cs="Times New Roman"/>
          <w:i/>
          <w:color w:val="B50708"/>
          <w:kern w:val="0"/>
          <w:szCs w:val="20"/>
          <w:lang w:val="en-GB"/>
          <w14:ligatures w14:val="none"/>
        </w:rPr>
      </w:pPr>
      <w:r>
        <w:br w:type="page"/>
      </w:r>
    </w:p>
    <w:p w14:paraId="0E3C16A0" w14:textId="3A48EA9C" w:rsidR="007E26BF" w:rsidRDefault="007E26BF" w:rsidP="00A70E00">
      <w:pPr>
        <w:pStyle w:val="Instructions"/>
        <w:ind w:left="0"/>
      </w:pPr>
      <w:r w:rsidRPr="0032576A">
        <w:rPr>
          <w:b/>
          <w:bCs/>
        </w:rPr>
        <w:lastRenderedPageBreak/>
        <w:t>Note</w:t>
      </w:r>
      <w:r>
        <w:t xml:space="preserve">: Agreements are required for </w:t>
      </w:r>
      <w:proofErr w:type="spellStart"/>
      <w:r w:rsidR="00F04920">
        <w:t>GxP</w:t>
      </w:r>
      <w:proofErr w:type="spellEnd"/>
      <w:r w:rsidR="00F04920">
        <w:t xml:space="preserve"> Regulated and </w:t>
      </w:r>
      <w:r>
        <w:t xml:space="preserve">Other Regulated systems. </w:t>
      </w:r>
    </w:p>
    <w:p w14:paraId="323CA109" w14:textId="77777777" w:rsidR="007E26BF" w:rsidRPr="00993ABF" w:rsidRDefault="007E26BF" w:rsidP="007E26BF">
      <w:pPr>
        <w:pStyle w:val="H0-QSNotinTOC"/>
      </w:pPr>
      <w:r>
        <w:t>AGREEMENTS</w:t>
      </w:r>
    </w:p>
    <w:p w14:paraId="5AFAB6DA" w14:textId="77777777" w:rsidR="007E26BF" w:rsidRDefault="007E26BF" w:rsidP="007E26BF">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773"/>
        <w:gridCol w:w="5045"/>
        <w:gridCol w:w="2028"/>
      </w:tblGrid>
      <w:tr w:rsidR="007E26BF" w:rsidRPr="0038089A" w14:paraId="49E510C4" w14:textId="77777777" w:rsidTr="00A70E00">
        <w:trPr>
          <w:trHeight w:val="279"/>
          <w:tblHeader/>
          <w:jc w:val="center"/>
        </w:trPr>
        <w:tc>
          <w:tcPr>
            <w:tcW w:w="3770" w:type="dxa"/>
            <w:tcBorders>
              <w:top w:val="single" w:sz="4" w:space="0" w:color="auto"/>
              <w:left w:val="single" w:sz="4" w:space="0" w:color="auto"/>
              <w:bottom w:val="single" w:sz="4" w:space="0" w:color="auto"/>
            </w:tcBorders>
            <w:shd w:val="clear" w:color="auto" w:fill="D9D9D9"/>
          </w:tcPr>
          <w:p w14:paraId="5F45A834" w14:textId="77777777" w:rsidR="007E26BF" w:rsidRPr="001141F4" w:rsidRDefault="007E26BF" w:rsidP="00E84A56">
            <w:pPr>
              <w:pStyle w:val="TableHeader-QS"/>
              <w:jc w:val="left"/>
            </w:pPr>
            <w:r>
              <w:t>Role</w:t>
            </w:r>
          </w:p>
        </w:tc>
        <w:tc>
          <w:tcPr>
            <w:tcW w:w="5040" w:type="dxa"/>
            <w:tcBorders>
              <w:top w:val="single" w:sz="4" w:space="0" w:color="auto"/>
              <w:left w:val="single" w:sz="8" w:space="0" w:color="auto"/>
              <w:bottom w:val="single" w:sz="4" w:space="0" w:color="auto"/>
            </w:tcBorders>
            <w:shd w:val="clear" w:color="auto" w:fill="D9D9D9"/>
          </w:tcPr>
          <w:p w14:paraId="0E52B905" w14:textId="77777777" w:rsidR="007E26BF" w:rsidRPr="001141F4" w:rsidRDefault="007E26BF" w:rsidP="00E84A56">
            <w:pPr>
              <w:pStyle w:val="TableHeader-QS"/>
              <w:jc w:val="left"/>
            </w:pPr>
            <w:r>
              <w:t>Name, Job Title</w:t>
            </w:r>
          </w:p>
        </w:tc>
        <w:tc>
          <w:tcPr>
            <w:tcW w:w="2026" w:type="dxa"/>
            <w:tcBorders>
              <w:top w:val="single" w:sz="4" w:space="0" w:color="auto"/>
              <w:bottom w:val="single" w:sz="4" w:space="0" w:color="auto"/>
              <w:right w:val="single" w:sz="4" w:space="0" w:color="auto"/>
            </w:tcBorders>
            <w:shd w:val="clear" w:color="auto" w:fill="D9D9D9"/>
          </w:tcPr>
          <w:p w14:paraId="1690BE66" w14:textId="77777777" w:rsidR="007E26BF" w:rsidRPr="0038089A" w:rsidRDefault="007E26BF" w:rsidP="00E84A56">
            <w:pPr>
              <w:pStyle w:val="TableHeader-QS"/>
              <w:jc w:val="left"/>
            </w:pPr>
            <w:r>
              <w:t>Agreement Date</w:t>
            </w:r>
          </w:p>
        </w:tc>
      </w:tr>
      <w:tr w:rsidR="007E26BF" w14:paraId="41EE1735" w14:textId="77777777" w:rsidTr="00A70E00">
        <w:trPr>
          <w:trHeight w:val="469"/>
          <w:jc w:val="center"/>
        </w:trPr>
        <w:tc>
          <w:tcPr>
            <w:tcW w:w="3770" w:type="dxa"/>
            <w:tcBorders>
              <w:top w:val="single" w:sz="4" w:space="0" w:color="auto"/>
              <w:left w:val="single" w:sz="4" w:space="0" w:color="auto"/>
              <w:bottom w:val="single" w:sz="4" w:space="0" w:color="auto"/>
            </w:tcBorders>
          </w:tcPr>
          <w:p w14:paraId="1E7FEA92" w14:textId="77777777" w:rsidR="007E26BF" w:rsidRDefault="007E26BF" w:rsidP="00E84A56">
            <w:pPr>
              <w:pStyle w:val="TableTxt-QS"/>
            </w:pPr>
            <w:r>
              <w:t>Technical Subject Matter Expert (TSME)</w:t>
            </w:r>
          </w:p>
        </w:tc>
        <w:tc>
          <w:tcPr>
            <w:tcW w:w="5040" w:type="dxa"/>
            <w:tcBorders>
              <w:top w:val="single" w:sz="4" w:space="0" w:color="auto"/>
              <w:left w:val="single" w:sz="8" w:space="0" w:color="auto"/>
              <w:bottom w:val="single" w:sz="4" w:space="0" w:color="auto"/>
            </w:tcBorders>
          </w:tcPr>
          <w:p w14:paraId="2C56A102" w14:textId="77777777" w:rsidR="007E26BF" w:rsidRDefault="007E26BF" w:rsidP="00E84A56">
            <w:pPr>
              <w:pStyle w:val="TableTxt-QS"/>
            </w:pPr>
            <w:r w:rsidRPr="006C4F40">
              <w:t>&lt;Name, Job Title&gt;</w:t>
            </w:r>
          </w:p>
        </w:tc>
        <w:tc>
          <w:tcPr>
            <w:tcW w:w="2026" w:type="dxa"/>
            <w:tcBorders>
              <w:top w:val="single" w:sz="4" w:space="0" w:color="auto"/>
              <w:bottom w:val="single" w:sz="4" w:space="0" w:color="auto"/>
              <w:right w:val="single" w:sz="4" w:space="0" w:color="auto"/>
            </w:tcBorders>
          </w:tcPr>
          <w:p w14:paraId="126B8586" w14:textId="77777777" w:rsidR="007E26BF" w:rsidRDefault="007E26BF" w:rsidP="00E84A56">
            <w:pPr>
              <w:pStyle w:val="TableTxt-QS"/>
              <w:rPr>
                <w:color w:val="000000"/>
                <w:sz w:val="19"/>
                <w:szCs w:val="19"/>
                <w:shd w:val="clear" w:color="auto" w:fill="FFFFFF"/>
              </w:rPr>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bl>
    <w:p w14:paraId="2FDE99A8" w14:textId="4A544067" w:rsidR="007E26BF" w:rsidRDefault="007E26BF" w:rsidP="007E26BF">
      <w:pPr>
        <w:spacing w:before="0" w:after="0"/>
        <w:rPr>
          <w:rFonts w:eastAsia="Times New Roman" w:cs="Times New Roman"/>
          <w:noProof/>
          <w:szCs w:val="20"/>
        </w:rPr>
      </w:pPr>
      <w:bookmarkStart w:id="1" w:name="_Toc205591647"/>
      <w:bookmarkEnd w:id="0"/>
    </w:p>
    <w:p w14:paraId="31952310" w14:textId="3AA5A111" w:rsidR="007E26BF" w:rsidRPr="006B77CE" w:rsidRDefault="007E26BF" w:rsidP="006B77CE">
      <w:pPr>
        <w:spacing w:before="0" w:after="0"/>
        <w:rPr>
          <w:rFonts w:eastAsia="Times New Roman" w:cs="Segoe UI"/>
          <w:b/>
          <w:bCs/>
          <w:kern w:val="32"/>
          <w:sz w:val="24"/>
          <w14:ligatures w14:val="none"/>
        </w:rPr>
      </w:pPr>
      <w:bookmarkStart w:id="2" w:name="_Toc216350769"/>
      <w:bookmarkStart w:id="3" w:name="_Toc221022515"/>
      <w:bookmarkStart w:id="4" w:name="_Toc116900994"/>
      <w:bookmarkStart w:id="5" w:name="_Toc286994235"/>
      <w:bookmarkStart w:id="6" w:name="_Toc286994308"/>
      <w:bookmarkStart w:id="7" w:name="_Toc286997176"/>
      <w:bookmarkStart w:id="8" w:name="_Toc287520442"/>
      <w:r>
        <w:br w:type="page"/>
      </w:r>
      <w:bookmarkEnd w:id="1"/>
      <w:bookmarkEnd w:id="2"/>
      <w:bookmarkEnd w:id="3"/>
      <w:bookmarkEnd w:id="4"/>
      <w:bookmarkEnd w:id="5"/>
      <w:bookmarkEnd w:id="6"/>
      <w:bookmarkEnd w:id="7"/>
      <w:bookmarkEnd w:id="8"/>
    </w:p>
    <w:p w14:paraId="6D78851B" w14:textId="13221FF9" w:rsidR="009F476E" w:rsidRDefault="009F476E" w:rsidP="009F476E">
      <w:pPr>
        <w:pStyle w:val="H1-QS"/>
      </w:pPr>
      <w:r>
        <w:lastRenderedPageBreak/>
        <w:t>Overview</w:t>
      </w:r>
    </w:p>
    <w:p w14:paraId="43E2094F" w14:textId="4A40438E" w:rsidR="009F476E" w:rsidRDefault="009F476E" w:rsidP="009F476E">
      <w:pPr>
        <w:pStyle w:val="BodyTxt-QS"/>
      </w:pPr>
      <w:r w:rsidRPr="009F476E">
        <w:t>Source Code Review (SCR) provides evidence appropriate coding standards were followed in the development of the system. It also assures that the implementation of the code is correct and suitable for the intended use.</w:t>
      </w:r>
    </w:p>
    <w:p w14:paraId="40E4CD91" w14:textId="4D50C5A1" w:rsidR="008059AD" w:rsidRDefault="008059AD" w:rsidP="008059AD">
      <w:pPr>
        <w:pStyle w:val="CaptionTable-QS"/>
      </w:pPr>
      <w:r w:rsidRPr="00BB5AD5">
        <w:t>Table</w:t>
      </w:r>
      <w:r>
        <w:t xml:space="preserve"> </w:t>
      </w:r>
      <w:r>
        <w:fldChar w:fldCharType="begin"/>
      </w:r>
      <w:r>
        <w:instrText xml:space="preserve"> SEQ Table \* ARABIC </w:instrText>
      </w:r>
      <w:r>
        <w:fldChar w:fldCharType="separate"/>
      </w:r>
      <w:r>
        <w:t>1</w:t>
      </w:r>
      <w:r>
        <w:fldChar w:fldCharType="end"/>
      </w:r>
      <w:r w:rsidR="000C3E8C">
        <w:t>: SCR</w:t>
      </w:r>
    </w:p>
    <w:tbl>
      <w:tblPr>
        <w:tblStyle w:val="TableGrid"/>
        <w:tblW w:w="10790" w:type="dxa"/>
        <w:tblLayout w:type="fixed"/>
        <w:tblLook w:val="04A0" w:firstRow="1" w:lastRow="0" w:firstColumn="1" w:lastColumn="0" w:noHBand="0" w:noVBand="1"/>
      </w:tblPr>
      <w:tblGrid>
        <w:gridCol w:w="3235"/>
        <w:gridCol w:w="7555"/>
      </w:tblGrid>
      <w:tr w:rsidR="009F476E" w14:paraId="22672FF7" w14:textId="77777777" w:rsidTr="009F476E">
        <w:trPr>
          <w:tblHeader/>
        </w:trPr>
        <w:tc>
          <w:tcPr>
            <w:tcW w:w="3235" w:type="dxa"/>
            <w:shd w:val="clear" w:color="auto" w:fill="D9D9D9" w:themeFill="background1" w:themeFillShade="D9"/>
          </w:tcPr>
          <w:p w14:paraId="23C65B27" w14:textId="462FA316" w:rsidR="009F476E" w:rsidRPr="005439FF" w:rsidRDefault="009F476E" w:rsidP="00E74CE0">
            <w:pPr>
              <w:pStyle w:val="TableHeader-QS"/>
            </w:pPr>
            <w:r>
              <w:t>Field</w:t>
            </w:r>
          </w:p>
        </w:tc>
        <w:tc>
          <w:tcPr>
            <w:tcW w:w="7555" w:type="dxa"/>
            <w:shd w:val="clear" w:color="auto" w:fill="D9D9D9" w:themeFill="background1" w:themeFillShade="D9"/>
          </w:tcPr>
          <w:p w14:paraId="0BA3B519" w14:textId="183B302C" w:rsidR="009F476E" w:rsidRPr="005439FF" w:rsidRDefault="009F476E" w:rsidP="00E74CE0">
            <w:pPr>
              <w:pStyle w:val="TableHeader-QS"/>
            </w:pPr>
            <w:r>
              <w:t>Details</w:t>
            </w:r>
          </w:p>
        </w:tc>
      </w:tr>
      <w:tr w:rsidR="009F476E" w14:paraId="3706EBBC" w14:textId="77777777" w:rsidTr="009F476E">
        <w:trPr>
          <w:trHeight w:val="490"/>
        </w:trPr>
        <w:tc>
          <w:tcPr>
            <w:tcW w:w="3235" w:type="dxa"/>
          </w:tcPr>
          <w:p w14:paraId="6BA7CCD4" w14:textId="5EC64487" w:rsidR="009F476E" w:rsidRPr="009F476E" w:rsidRDefault="009F476E" w:rsidP="009F476E">
            <w:pPr>
              <w:pStyle w:val="TableTxt-QS"/>
            </w:pPr>
            <w:r w:rsidRPr="009F476E">
              <w:t>Type of Review</w:t>
            </w:r>
          </w:p>
        </w:tc>
        <w:tc>
          <w:tcPr>
            <w:tcW w:w="7555" w:type="dxa"/>
          </w:tcPr>
          <w:p w14:paraId="773FDE15" w14:textId="4E129DB1" w:rsidR="009F476E" w:rsidRPr="003D5268" w:rsidRDefault="00000000" w:rsidP="009F476E">
            <w:pPr>
              <w:pStyle w:val="TableTxt-QS"/>
            </w:pPr>
            <w:sdt>
              <w:sdtPr>
                <w:id w:val="-1368675583"/>
                <w14:checkbox>
                  <w14:checked w14:val="0"/>
                  <w14:checkedState w14:val="2612" w14:font="MS Gothic"/>
                  <w14:uncheckedState w14:val="2610" w14:font="MS Gothic"/>
                </w14:checkbox>
              </w:sdtPr>
              <w:sdtContent>
                <w:r w:rsidR="009F476E">
                  <w:rPr>
                    <w:rFonts w:ascii="MS Gothic" w:eastAsia="MS Gothic" w:hAnsi="MS Gothic" w:hint="eastAsia"/>
                  </w:rPr>
                  <w:t>☐</w:t>
                </w:r>
              </w:sdtContent>
            </w:sdt>
            <w:r w:rsidR="009F476E">
              <w:t xml:space="preserve"> </w:t>
            </w:r>
            <w:r w:rsidR="009F476E" w:rsidRPr="003D5268">
              <w:t>New System –</w:t>
            </w:r>
            <w:r w:rsidR="006D28F6">
              <w:t xml:space="preserve"> </w:t>
            </w:r>
            <w:r w:rsidR="009F476E">
              <w:t>A</w:t>
            </w:r>
            <w:r w:rsidR="009F476E" w:rsidRPr="003D5268">
              <w:t>pplication or code not yet approved for production use.</w:t>
            </w:r>
          </w:p>
          <w:p w14:paraId="6837D32C" w14:textId="77777777" w:rsidR="009F476E" w:rsidRPr="003D5268" w:rsidRDefault="00000000" w:rsidP="009F476E">
            <w:pPr>
              <w:pStyle w:val="TableTxt-QS"/>
            </w:pPr>
            <w:sdt>
              <w:sdtPr>
                <w:id w:val="267596096"/>
                <w14:checkbox>
                  <w14:checked w14:val="0"/>
                  <w14:checkedState w14:val="2612" w14:font="MS Gothic"/>
                  <w14:uncheckedState w14:val="2610" w14:font="MS Gothic"/>
                </w14:checkbox>
              </w:sdtPr>
              <w:sdtContent>
                <w:r w:rsidR="009F476E">
                  <w:rPr>
                    <w:rFonts w:ascii="MS Gothic" w:eastAsia="MS Gothic" w:hAnsi="MS Gothic" w:hint="eastAsia"/>
                  </w:rPr>
                  <w:t>☐</w:t>
                </w:r>
              </w:sdtContent>
            </w:sdt>
            <w:r w:rsidR="009F476E">
              <w:t xml:space="preserve"> </w:t>
            </w:r>
            <w:r w:rsidR="009F476E" w:rsidRPr="003D5268">
              <w:t xml:space="preserve">Change to Existing System – Application or code that has been modified since it was placed in production, or since the last </w:t>
            </w:r>
            <w:r w:rsidR="009F476E">
              <w:t xml:space="preserve">source </w:t>
            </w:r>
            <w:r w:rsidR="009F476E" w:rsidRPr="003D5268">
              <w:t>code review.</w:t>
            </w:r>
          </w:p>
          <w:p w14:paraId="1F69C067" w14:textId="58099AC0" w:rsidR="009F476E" w:rsidRPr="009F476E" w:rsidRDefault="009F476E" w:rsidP="009F476E">
            <w:pPr>
              <w:pStyle w:val="TableTxt-QS"/>
            </w:pPr>
            <w:r w:rsidRPr="009F476E">
              <w:t xml:space="preserve">Change Request Number: </w:t>
            </w:r>
            <w:r w:rsidR="00EA45A0">
              <w:t>&lt;CHG#&gt;</w:t>
            </w:r>
          </w:p>
        </w:tc>
      </w:tr>
      <w:tr w:rsidR="009F476E" w14:paraId="64C94DAF" w14:textId="77777777" w:rsidTr="009F476E">
        <w:trPr>
          <w:trHeight w:val="490"/>
        </w:trPr>
        <w:tc>
          <w:tcPr>
            <w:tcW w:w="3235" w:type="dxa"/>
          </w:tcPr>
          <w:p w14:paraId="530F3B46" w14:textId="4F024144" w:rsidR="009F476E" w:rsidRPr="009F476E" w:rsidRDefault="009F476E" w:rsidP="009F476E">
            <w:pPr>
              <w:pStyle w:val="TableTxt-QS"/>
            </w:pPr>
            <w:r w:rsidRPr="009F476E">
              <w:t>Date of Review</w:t>
            </w:r>
          </w:p>
        </w:tc>
        <w:tc>
          <w:tcPr>
            <w:tcW w:w="7555" w:type="dxa"/>
          </w:tcPr>
          <w:p w14:paraId="0A61CB84" w14:textId="4044AE3A" w:rsidR="009F476E" w:rsidRPr="009F476E" w:rsidRDefault="00F8568E" w:rsidP="009F476E">
            <w:pPr>
              <w:pStyle w:val="TableTxt-QS"/>
            </w:pPr>
            <w:r>
              <w:t>&lt;</w:t>
            </w:r>
            <w:r w:rsidR="009F476E" w:rsidRPr="009F476E">
              <w:t>dd-</w:t>
            </w:r>
            <w:proofErr w:type="spellStart"/>
            <w:r w:rsidR="009F476E" w:rsidRPr="009F476E">
              <w:t>Mmm</w:t>
            </w:r>
            <w:proofErr w:type="spellEnd"/>
            <w:r w:rsidR="009F476E" w:rsidRPr="009F476E">
              <w:t>-</w:t>
            </w:r>
            <w:proofErr w:type="spellStart"/>
            <w:r w:rsidR="009F476E" w:rsidRPr="009F476E">
              <w:t>yyyy</w:t>
            </w:r>
            <w:proofErr w:type="spellEnd"/>
            <w:r>
              <w:t>&gt;</w:t>
            </w:r>
          </w:p>
        </w:tc>
      </w:tr>
      <w:tr w:rsidR="009F476E" w14:paraId="7F65B440" w14:textId="77777777" w:rsidTr="009F476E">
        <w:trPr>
          <w:trHeight w:val="490"/>
        </w:trPr>
        <w:tc>
          <w:tcPr>
            <w:tcW w:w="3235" w:type="dxa"/>
          </w:tcPr>
          <w:p w14:paraId="0E09F3DF" w14:textId="12E32CF6" w:rsidR="009F476E" w:rsidRPr="009F476E" w:rsidRDefault="009F476E" w:rsidP="009F476E">
            <w:pPr>
              <w:pStyle w:val="TableTxt-QS"/>
            </w:pPr>
            <w:r w:rsidRPr="009F476E">
              <w:t>Location and Path of the Modules (Code) Being Reviewed</w:t>
            </w:r>
          </w:p>
        </w:tc>
        <w:tc>
          <w:tcPr>
            <w:tcW w:w="7555" w:type="dxa"/>
          </w:tcPr>
          <w:p w14:paraId="2EDD6B2F" w14:textId="6C3E3EDC" w:rsidR="009F476E" w:rsidRPr="00471F22" w:rsidRDefault="00691A02" w:rsidP="009F476E">
            <w:pPr>
              <w:pStyle w:val="TableTxt-QS"/>
            </w:pPr>
            <w:r>
              <w:t>&lt;URL, repository name, branch, or file path&gt;</w:t>
            </w:r>
          </w:p>
        </w:tc>
      </w:tr>
      <w:tr w:rsidR="009F476E" w14:paraId="73944748" w14:textId="77777777" w:rsidTr="009F476E">
        <w:trPr>
          <w:trHeight w:val="490"/>
        </w:trPr>
        <w:tc>
          <w:tcPr>
            <w:tcW w:w="3235" w:type="dxa"/>
          </w:tcPr>
          <w:p w14:paraId="14CC44BE" w14:textId="30408966" w:rsidR="009F476E" w:rsidRPr="009F476E" w:rsidRDefault="009F476E" w:rsidP="009F476E">
            <w:pPr>
              <w:pStyle w:val="TableTxt-QS"/>
            </w:pPr>
            <w:r w:rsidRPr="009F476E">
              <w:t>Name and Current Version # of Modules</w:t>
            </w:r>
          </w:p>
        </w:tc>
        <w:tc>
          <w:tcPr>
            <w:tcW w:w="7555" w:type="dxa"/>
          </w:tcPr>
          <w:p w14:paraId="7B75DC60" w14:textId="57116D7B" w:rsidR="009F476E" w:rsidRPr="009F476E" w:rsidRDefault="004C37FF" w:rsidP="004C37FF">
            <w:pPr>
              <w:pStyle w:val="TableTxt-QS"/>
            </w:pPr>
            <w:r>
              <w:t>&lt;</w:t>
            </w:r>
            <w:r w:rsidRPr="004C37FF">
              <w:t>List all modules or specify the group. If a module had issues, add it to the Modules with Issues table below.</w:t>
            </w:r>
            <w:r>
              <w:t>&gt;</w:t>
            </w:r>
          </w:p>
        </w:tc>
      </w:tr>
      <w:tr w:rsidR="009F476E" w14:paraId="2A9F1BAB" w14:textId="77777777" w:rsidTr="009F476E">
        <w:trPr>
          <w:trHeight w:val="490"/>
        </w:trPr>
        <w:tc>
          <w:tcPr>
            <w:tcW w:w="3235" w:type="dxa"/>
          </w:tcPr>
          <w:p w14:paraId="1A7F9177" w14:textId="5CFF937F" w:rsidR="009F476E" w:rsidRPr="009F476E" w:rsidRDefault="009F476E" w:rsidP="009F476E">
            <w:pPr>
              <w:pStyle w:val="TableTxt-QS"/>
            </w:pPr>
            <w:r w:rsidRPr="009F476E">
              <w:t>Descriptive Title</w:t>
            </w:r>
          </w:p>
        </w:tc>
        <w:tc>
          <w:tcPr>
            <w:tcW w:w="7555" w:type="dxa"/>
          </w:tcPr>
          <w:p w14:paraId="53CA527E" w14:textId="5946BC08" w:rsidR="009F476E" w:rsidRPr="009F476E" w:rsidRDefault="009F5BBB" w:rsidP="00787134">
            <w:pPr>
              <w:pStyle w:val="TableTxt-QS"/>
            </w:pPr>
            <w:r>
              <w:t>&lt;</w:t>
            </w:r>
            <w:r w:rsidR="009F476E" w:rsidRPr="009F476E">
              <w:t>System Name</w:t>
            </w:r>
            <w:r>
              <w:t>&gt;</w:t>
            </w:r>
            <w:r w:rsidR="009F476E" w:rsidRPr="009F476E">
              <w:t xml:space="preserve"> </w:t>
            </w:r>
            <w:r>
              <w:t>&lt;</w:t>
            </w:r>
            <w:r w:rsidR="009F476E" w:rsidRPr="009F476E">
              <w:t>Reason of Development/Release/Change</w:t>
            </w:r>
            <w:r>
              <w:t>&gt;</w:t>
            </w:r>
          </w:p>
          <w:p w14:paraId="2AFC42E5" w14:textId="13CB8012" w:rsidR="009F476E" w:rsidRPr="009F476E" w:rsidRDefault="009F476E" w:rsidP="00787134">
            <w:pPr>
              <w:pStyle w:val="Example"/>
            </w:pPr>
            <w:r w:rsidRPr="009F476E">
              <w:t>Integrated Risk Assessment 2.0</w:t>
            </w:r>
          </w:p>
        </w:tc>
      </w:tr>
      <w:tr w:rsidR="009F476E" w14:paraId="0B64721C" w14:textId="77777777" w:rsidTr="009F476E">
        <w:trPr>
          <w:trHeight w:val="490"/>
        </w:trPr>
        <w:tc>
          <w:tcPr>
            <w:tcW w:w="3235" w:type="dxa"/>
          </w:tcPr>
          <w:p w14:paraId="498C0B69" w14:textId="4238CD71" w:rsidR="009F476E" w:rsidRPr="009F476E" w:rsidRDefault="009F476E" w:rsidP="009F476E">
            <w:pPr>
              <w:pStyle w:val="TableTxt-QS"/>
            </w:pPr>
            <w:r w:rsidRPr="009F476E">
              <w:t>Brief Description of Module</w:t>
            </w:r>
            <w:r w:rsidR="00273B6D">
              <w:t>(s)</w:t>
            </w:r>
            <w:r w:rsidRPr="009F476E">
              <w:t xml:space="preserve"> Function</w:t>
            </w:r>
          </w:p>
        </w:tc>
        <w:tc>
          <w:tcPr>
            <w:tcW w:w="7555" w:type="dxa"/>
          </w:tcPr>
          <w:p w14:paraId="1C9E991B" w14:textId="030DC23D" w:rsidR="009F476E" w:rsidRPr="009F476E" w:rsidRDefault="009F476E" w:rsidP="00787134">
            <w:pPr>
              <w:pStyle w:val="Example"/>
            </w:pPr>
            <w:proofErr w:type="spellStart"/>
            <w:r w:rsidRPr="009F476E">
              <w:t>IRAF_App</w:t>
            </w:r>
            <w:proofErr w:type="spellEnd"/>
            <w:r w:rsidRPr="009F476E">
              <w:t xml:space="preserve"> – hosts data model, permissions, and the core team application</w:t>
            </w:r>
          </w:p>
        </w:tc>
      </w:tr>
      <w:tr w:rsidR="009F476E" w14:paraId="75CB99B9" w14:textId="77777777" w:rsidTr="009F476E">
        <w:trPr>
          <w:trHeight w:val="490"/>
        </w:trPr>
        <w:tc>
          <w:tcPr>
            <w:tcW w:w="3235" w:type="dxa"/>
          </w:tcPr>
          <w:p w14:paraId="277A52B9" w14:textId="41E150AA" w:rsidR="009F476E" w:rsidRPr="009F476E" w:rsidRDefault="009F476E" w:rsidP="009F476E">
            <w:pPr>
              <w:pStyle w:val="TableTxt-QS"/>
            </w:pPr>
            <w:r w:rsidRPr="009F476E">
              <w:t>Type of Development</w:t>
            </w:r>
          </w:p>
        </w:tc>
        <w:tc>
          <w:tcPr>
            <w:tcW w:w="7555" w:type="dxa"/>
          </w:tcPr>
          <w:p w14:paraId="7BE05910" w14:textId="77777777" w:rsidR="009F476E" w:rsidRPr="009F476E" w:rsidRDefault="00000000" w:rsidP="009F476E">
            <w:pPr>
              <w:pStyle w:val="TableTxt-QS"/>
            </w:pPr>
            <w:sdt>
              <w:sdtPr>
                <w:id w:val="2087807294"/>
                <w14:checkbox>
                  <w14:checked w14:val="0"/>
                  <w14:checkedState w14:val="2612" w14:font="MS Gothic"/>
                  <w14:uncheckedState w14:val="2610" w14:font="MS Gothic"/>
                </w14:checkbox>
              </w:sdtPr>
              <w:sdtContent>
                <w:r w:rsidR="009F476E" w:rsidRPr="009F476E">
                  <w:rPr>
                    <w:rFonts w:hint="eastAsia"/>
                  </w:rPr>
                  <w:t>☐</w:t>
                </w:r>
              </w:sdtContent>
            </w:sdt>
            <w:r w:rsidR="009F476E" w:rsidRPr="009F476E">
              <w:t xml:space="preserve"> Lilly Customized Code       </w:t>
            </w:r>
          </w:p>
          <w:p w14:paraId="68C5C175" w14:textId="77777777" w:rsidR="009F476E" w:rsidRPr="009F476E" w:rsidRDefault="00000000" w:rsidP="009F476E">
            <w:pPr>
              <w:pStyle w:val="TableTxt-QS"/>
            </w:pPr>
            <w:sdt>
              <w:sdtPr>
                <w:id w:val="-614681390"/>
                <w14:checkbox>
                  <w14:checked w14:val="0"/>
                  <w14:checkedState w14:val="2612" w14:font="MS Gothic"/>
                  <w14:uncheckedState w14:val="2610" w14:font="MS Gothic"/>
                </w14:checkbox>
              </w:sdtPr>
              <w:sdtContent>
                <w:r w:rsidR="009F476E" w:rsidRPr="009F476E">
                  <w:rPr>
                    <w:rFonts w:hint="eastAsia"/>
                  </w:rPr>
                  <w:t>☐</w:t>
                </w:r>
              </w:sdtContent>
            </w:sdt>
            <w:r w:rsidR="009F476E" w:rsidRPr="009F476E">
              <w:t xml:space="preserve"> Commercial-Off-The Shelf (COTS) Modified </w:t>
            </w:r>
            <w:r w:rsidR="009F476E" w:rsidRPr="009F476E">
              <w:tab/>
            </w:r>
          </w:p>
          <w:p w14:paraId="059B8F15" w14:textId="77777777" w:rsidR="009F476E" w:rsidRPr="009F476E" w:rsidRDefault="00000000" w:rsidP="009F476E">
            <w:pPr>
              <w:pStyle w:val="TableTxt-QS"/>
            </w:pPr>
            <w:sdt>
              <w:sdtPr>
                <w:id w:val="-260920789"/>
                <w14:checkbox>
                  <w14:checked w14:val="0"/>
                  <w14:checkedState w14:val="2612" w14:font="MS Gothic"/>
                  <w14:uncheckedState w14:val="2610" w14:font="MS Gothic"/>
                </w14:checkbox>
              </w:sdtPr>
              <w:sdtContent>
                <w:r w:rsidR="009F476E" w:rsidRPr="009F476E">
                  <w:rPr>
                    <w:rFonts w:hint="eastAsia"/>
                  </w:rPr>
                  <w:t>☐</w:t>
                </w:r>
              </w:sdtContent>
            </w:sdt>
            <w:r w:rsidR="009F476E" w:rsidRPr="009F476E">
              <w:t xml:space="preserve"> Supplier Supplied</w:t>
            </w:r>
          </w:p>
          <w:p w14:paraId="3BCCC97C" w14:textId="32DD8368" w:rsidR="009F476E" w:rsidRPr="009F476E" w:rsidRDefault="00000000" w:rsidP="009F476E">
            <w:pPr>
              <w:pStyle w:val="TableTxt-QS"/>
            </w:pPr>
            <w:sdt>
              <w:sdtPr>
                <w:id w:val="190268234"/>
                <w14:checkbox>
                  <w14:checked w14:val="0"/>
                  <w14:checkedState w14:val="2612" w14:font="MS Gothic"/>
                  <w14:uncheckedState w14:val="2610" w14:font="MS Gothic"/>
                </w14:checkbox>
              </w:sdtPr>
              <w:sdtContent>
                <w:r w:rsidR="009F476E" w:rsidRPr="009F476E">
                  <w:rPr>
                    <w:rFonts w:hint="eastAsia"/>
                  </w:rPr>
                  <w:t>☐</w:t>
                </w:r>
              </w:sdtContent>
            </w:sdt>
            <w:r w:rsidR="009F476E" w:rsidRPr="009F476E">
              <w:t xml:space="preserve"> Open-Source Software (OSS)      </w:t>
            </w:r>
          </w:p>
          <w:p w14:paraId="1AC43FAD" w14:textId="3FD92457" w:rsidR="009F476E" w:rsidRPr="009F476E" w:rsidRDefault="00000000" w:rsidP="009F476E">
            <w:pPr>
              <w:pStyle w:val="TableTxt-QS"/>
            </w:pPr>
            <w:sdt>
              <w:sdtPr>
                <w:id w:val="1185248360"/>
                <w14:checkbox>
                  <w14:checked w14:val="0"/>
                  <w14:checkedState w14:val="2612" w14:font="MS Gothic"/>
                  <w14:uncheckedState w14:val="2610" w14:font="MS Gothic"/>
                </w14:checkbox>
              </w:sdtPr>
              <w:sdtContent>
                <w:r w:rsidR="009F476E" w:rsidRPr="009F476E">
                  <w:rPr>
                    <w:rFonts w:hint="eastAsia"/>
                  </w:rPr>
                  <w:t>☐</w:t>
                </w:r>
              </w:sdtContent>
            </w:sdt>
            <w:r w:rsidR="009F476E" w:rsidRPr="009F476E">
              <w:t xml:space="preserve"> Other: </w:t>
            </w:r>
            <w:r w:rsidR="00787134">
              <w:t>&lt;</w:t>
            </w:r>
            <w:r w:rsidR="009F476E" w:rsidRPr="009F476E">
              <w:t>include type</w:t>
            </w:r>
            <w:r w:rsidR="00787134">
              <w:t>&gt;</w:t>
            </w:r>
          </w:p>
        </w:tc>
      </w:tr>
      <w:tr w:rsidR="009F476E" w:rsidRPr="0005503D" w14:paraId="1D4D30B9" w14:textId="77777777" w:rsidTr="009F476E">
        <w:trPr>
          <w:trHeight w:val="490"/>
        </w:trPr>
        <w:tc>
          <w:tcPr>
            <w:tcW w:w="3235" w:type="dxa"/>
          </w:tcPr>
          <w:p w14:paraId="1ED55228" w14:textId="37D542E7" w:rsidR="009F476E" w:rsidRPr="009F476E" w:rsidRDefault="009F476E" w:rsidP="009F476E">
            <w:pPr>
              <w:pStyle w:val="TableTxt-QS"/>
            </w:pPr>
            <w:r w:rsidRPr="009F476E">
              <w:t>Programming Language and Version #</w:t>
            </w:r>
          </w:p>
        </w:tc>
        <w:tc>
          <w:tcPr>
            <w:tcW w:w="7555" w:type="dxa"/>
          </w:tcPr>
          <w:p w14:paraId="78BD9D6C" w14:textId="0B745909" w:rsidR="009F476E" w:rsidRPr="006248AA" w:rsidRDefault="009F476E" w:rsidP="00787134">
            <w:pPr>
              <w:pStyle w:val="Example"/>
              <w:rPr>
                <w:lang w:val="fr-FR"/>
              </w:rPr>
            </w:pPr>
            <w:r w:rsidRPr="006248AA">
              <w:rPr>
                <w:lang w:val="fr-FR"/>
              </w:rPr>
              <w:t>VisualForce (API Version 37.0), Apex (API Version 37.0), JavaScript</w:t>
            </w:r>
          </w:p>
        </w:tc>
      </w:tr>
      <w:tr w:rsidR="009F476E" w14:paraId="45FFDFAB" w14:textId="77777777" w:rsidTr="009F476E">
        <w:trPr>
          <w:trHeight w:val="490"/>
        </w:trPr>
        <w:tc>
          <w:tcPr>
            <w:tcW w:w="3235" w:type="dxa"/>
          </w:tcPr>
          <w:p w14:paraId="2407D3DD" w14:textId="09885BD4" w:rsidR="009F476E" w:rsidRPr="009F476E" w:rsidRDefault="009F476E" w:rsidP="009F476E">
            <w:pPr>
              <w:pStyle w:val="TableTxt-QS"/>
            </w:pPr>
            <w:r w:rsidRPr="009F476E">
              <w:t>Developer(s)</w:t>
            </w:r>
          </w:p>
        </w:tc>
        <w:tc>
          <w:tcPr>
            <w:tcW w:w="7555" w:type="dxa"/>
          </w:tcPr>
          <w:p w14:paraId="5B577A68" w14:textId="5FA3DC20" w:rsidR="009F476E" w:rsidRPr="009F476E" w:rsidRDefault="00CC4A8D" w:rsidP="009F476E">
            <w:pPr>
              <w:pStyle w:val="TableTxt-QS"/>
            </w:pPr>
            <w:r>
              <w:t>&lt;Name(s)&gt;</w:t>
            </w:r>
          </w:p>
        </w:tc>
      </w:tr>
      <w:tr w:rsidR="009F476E" w14:paraId="3806DD04" w14:textId="77777777" w:rsidTr="009F476E">
        <w:trPr>
          <w:trHeight w:val="490"/>
        </w:trPr>
        <w:tc>
          <w:tcPr>
            <w:tcW w:w="3235" w:type="dxa"/>
          </w:tcPr>
          <w:p w14:paraId="04346E94" w14:textId="70053F98" w:rsidR="009F476E" w:rsidRPr="009F476E" w:rsidRDefault="00EA45A0" w:rsidP="009F476E">
            <w:pPr>
              <w:pStyle w:val="TableTxt-QS"/>
            </w:pPr>
            <w:r>
              <w:t>TSME</w:t>
            </w:r>
            <w:r w:rsidR="009F476E" w:rsidRPr="009F476E">
              <w:t xml:space="preserve">(s) Performing the Code Review </w:t>
            </w:r>
          </w:p>
        </w:tc>
        <w:tc>
          <w:tcPr>
            <w:tcW w:w="7555" w:type="dxa"/>
          </w:tcPr>
          <w:p w14:paraId="6A82D3DE" w14:textId="5128C67F" w:rsidR="009F476E" w:rsidRPr="009F476E" w:rsidRDefault="00985B71" w:rsidP="009F476E">
            <w:pPr>
              <w:pStyle w:val="TableTxt-QS"/>
            </w:pPr>
            <w:r>
              <w:t>&lt;Name&gt;</w:t>
            </w:r>
          </w:p>
        </w:tc>
      </w:tr>
      <w:tr w:rsidR="009F476E" w14:paraId="663A1EC8" w14:textId="77777777" w:rsidTr="009F476E">
        <w:trPr>
          <w:trHeight w:val="490"/>
        </w:trPr>
        <w:tc>
          <w:tcPr>
            <w:tcW w:w="3235" w:type="dxa"/>
          </w:tcPr>
          <w:p w14:paraId="7A59B578" w14:textId="22D9A17A" w:rsidR="009F476E" w:rsidRPr="009F476E" w:rsidRDefault="009F476E" w:rsidP="009F476E">
            <w:pPr>
              <w:pStyle w:val="TableTxt-QS"/>
            </w:pPr>
            <w:r w:rsidRPr="009F476E">
              <w:t xml:space="preserve">Name and Version # of Approved Programming Standards Used </w:t>
            </w:r>
          </w:p>
        </w:tc>
        <w:tc>
          <w:tcPr>
            <w:tcW w:w="7555" w:type="dxa"/>
          </w:tcPr>
          <w:p w14:paraId="5F655C81" w14:textId="5B1A0E95" w:rsidR="00C33737" w:rsidRDefault="00C33737" w:rsidP="003F43FF">
            <w:pPr>
              <w:pStyle w:val="Example"/>
            </w:pPr>
            <w:r>
              <w:t>PEP 8 – Python Enhancement Proposal 8</w:t>
            </w:r>
          </w:p>
          <w:p w14:paraId="5E93C6AF" w14:textId="4CF3ABD7" w:rsidR="009F476E" w:rsidRPr="00C33737" w:rsidRDefault="009F476E" w:rsidP="009F476E">
            <w:pPr>
              <w:pStyle w:val="TableTxt-QS"/>
              <w:rPr>
                <w:rFonts w:cstheme="minorBidi"/>
                <w:kern w:val="2"/>
                <w:szCs w:val="24"/>
                <w14:ligatures w14:val="standardContextual"/>
              </w:rPr>
            </w:pPr>
          </w:p>
        </w:tc>
      </w:tr>
      <w:tr w:rsidR="009F476E" w14:paraId="55A2E227" w14:textId="77777777" w:rsidTr="009F476E">
        <w:trPr>
          <w:trHeight w:val="490"/>
        </w:trPr>
        <w:tc>
          <w:tcPr>
            <w:tcW w:w="3235" w:type="dxa"/>
          </w:tcPr>
          <w:p w14:paraId="5EBBDE7B" w14:textId="3BBD7E7B" w:rsidR="009F476E" w:rsidRPr="009F476E" w:rsidRDefault="009F476E" w:rsidP="009F476E">
            <w:pPr>
              <w:pStyle w:val="TableTxt-QS"/>
            </w:pPr>
            <w:r w:rsidRPr="009F476E">
              <w:lastRenderedPageBreak/>
              <w:t>Code Reviewed and How Selected</w:t>
            </w:r>
          </w:p>
        </w:tc>
        <w:tc>
          <w:tcPr>
            <w:tcW w:w="7555" w:type="dxa"/>
          </w:tcPr>
          <w:p w14:paraId="14DCB88C" w14:textId="2D0F23EE" w:rsidR="00B11E7E" w:rsidRDefault="00000000" w:rsidP="00FA4654">
            <w:pPr>
              <w:pStyle w:val="TableTxt-QS"/>
            </w:pPr>
            <w:sdt>
              <w:sdtPr>
                <w:id w:val="185565878"/>
                <w14:checkbox>
                  <w14:checked w14:val="0"/>
                  <w14:checkedState w14:val="2612" w14:font="MS Gothic"/>
                  <w14:uncheckedState w14:val="2610" w14:font="MS Gothic"/>
                </w14:checkbox>
              </w:sdtPr>
              <w:sdtContent>
                <w:r w:rsidR="00D31141" w:rsidRPr="00FA4654">
                  <w:rPr>
                    <w:rFonts w:hint="eastAsia"/>
                  </w:rPr>
                  <w:t>☐</w:t>
                </w:r>
              </w:sdtContent>
            </w:sdt>
            <w:r w:rsidR="00D31141" w:rsidRPr="00FA4654">
              <w:t xml:space="preserve"> </w:t>
            </w:r>
            <w:r w:rsidR="005B18D3" w:rsidRPr="005B18D3">
              <w:t>Full code review</w:t>
            </w:r>
            <w:r w:rsidR="0025300D">
              <w:t>.</w:t>
            </w:r>
          </w:p>
          <w:p w14:paraId="6853103D" w14:textId="3FC0EC27" w:rsidR="009F476E" w:rsidRPr="009F476E" w:rsidRDefault="00000000" w:rsidP="00FA4654">
            <w:pPr>
              <w:pStyle w:val="TableTxt-QS"/>
            </w:pPr>
            <w:sdt>
              <w:sdtPr>
                <w:id w:val="2126572746"/>
                <w14:checkbox>
                  <w14:checked w14:val="0"/>
                  <w14:checkedState w14:val="2612" w14:font="MS Gothic"/>
                  <w14:uncheckedState w14:val="2610" w14:font="MS Gothic"/>
                </w14:checkbox>
              </w:sdtPr>
              <w:sdtContent>
                <w:r w:rsidR="00D31141" w:rsidRPr="00FA4654">
                  <w:rPr>
                    <w:rFonts w:hint="eastAsia"/>
                  </w:rPr>
                  <w:t>☐</w:t>
                </w:r>
              </w:sdtContent>
            </w:sdt>
            <w:r w:rsidR="005B18D3" w:rsidRPr="005B18D3">
              <w:t xml:space="preserve"> </w:t>
            </w:r>
            <w:r w:rsidR="00B11E7E">
              <w:t>Full code</w:t>
            </w:r>
            <w:r w:rsidR="005B18D3" w:rsidRPr="005B18D3">
              <w:t xml:space="preserve"> review not done (including OSS reviews)</w:t>
            </w:r>
            <w:r w:rsidR="00B11E7E">
              <w:t xml:space="preserve">. </w:t>
            </w:r>
            <w:r w:rsidR="00D31141">
              <w:t>R</w:t>
            </w:r>
            <w:r w:rsidR="00B11E7E">
              <w:t>ationale</w:t>
            </w:r>
            <w:r w:rsidR="00D31141">
              <w:t>:</w:t>
            </w:r>
            <w:r w:rsidR="00B11E7E">
              <w:t xml:space="preserve"> &lt;</w:t>
            </w:r>
            <w:r w:rsidR="00D31141">
              <w:t xml:space="preserve">Rationale </w:t>
            </w:r>
            <w:r w:rsidR="005B18D3" w:rsidRPr="005B18D3">
              <w:t>should specify how to complete this section.</w:t>
            </w:r>
            <w:r w:rsidR="00FA4654">
              <w:t>&gt;</w:t>
            </w:r>
          </w:p>
        </w:tc>
      </w:tr>
      <w:tr w:rsidR="009F476E" w14:paraId="747B8824" w14:textId="77777777" w:rsidTr="009F476E">
        <w:trPr>
          <w:trHeight w:val="490"/>
        </w:trPr>
        <w:tc>
          <w:tcPr>
            <w:tcW w:w="3235" w:type="dxa"/>
          </w:tcPr>
          <w:p w14:paraId="64CAE4E2" w14:textId="6A6377B2" w:rsidR="009F476E" w:rsidRPr="009F476E" w:rsidRDefault="009F476E" w:rsidP="009F476E">
            <w:pPr>
              <w:pStyle w:val="TableTxt-QS"/>
            </w:pPr>
            <w:r w:rsidRPr="009F476E">
              <w:t>Adherence to Coding and Programming Standards</w:t>
            </w:r>
          </w:p>
        </w:tc>
        <w:tc>
          <w:tcPr>
            <w:tcW w:w="7555" w:type="dxa"/>
          </w:tcPr>
          <w:p w14:paraId="04F3C64D" w14:textId="77777777" w:rsidR="009F476E" w:rsidRPr="00FA4654" w:rsidRDefault="00000000" w:rsidP="00FA4654">
            <w:pPr>
              <w:pStyle w:val="TableTxt-QS"/>
            </w:pPr>
            <w:sdt>
              <w:sdtPr>
                <w:id w:val="944583571"/>
                <w14:checkbox>
                  <w14:checked w14:val="0"/>
                  <w14:checkedState w14:val="2612" w14:font="MS Gothic"/>
                  <w14:uncheckedState w14:val="2610" w14:font="MS Gothic"/>
                </w14:checkbox>
              </w:sdtPr>
              <w:sdtContent>
                <w:r w:rsidR="009F476E" w:rsidRPr="00FA4654">
                  <w:rPr>
                    <w:rFonts w:hint="eastAsia"/>
                  </w:rPr>
                  <w:t>☐</w:t>
                </w:r>
              </w:sdtContent>
            </w:sdt>
            <w:r w:rsidR="009F476E" w:rsidRPr="00FA4654">
              <w:t xml:space="preserve"> Standards were followed.</w:t>
            </w:r>
          </w:p>
          <w:p w14:paraId="170B3B43" w14:textId="512E4105" w:rsidR="009F476E" w:rsidRPr="00FA4654" w:rsidRDefault="00000000" w:rsidP="00FA4654">
            <w:pPr>
              <w:pStyle w:val="TableTxt-QS"/>
            </w:pPr>
            <w:sdt>
              <w:sdtPr>
                <w:id w:val="-1904596265"/>
                <w14:checkbox>
                  <w14:checked w14:val="0"/>
                  <w14:checkedState w14:val="2612" w14:font="MS Gothic"/>
                  <w14:uncheckedState w14:val="2610" w14:font="MS Gothic"/>
                </w14:checkbox>
              </w:sdtPr>
              <w:sdtContent>
                <w:r w:rsidR="009F476E" w:rsidRPr="00FA4654">
                  <w:rPr>
                    <w:rFonts w:hint="eastAsia"/>
                  </w:rPr>
                  <w:t>☐</w:t>
                </w:r>
              </w:sdtContent>
            </w:sdt>
            <w:r w:rsidR="009F476E" w:rsidRPr="00FA4654">
              <w:t xml:space="preserve"> Standards were not followed with the following justification: </w:t>
            </w:r>
            <w:r w:rsidR="00FA4654" w:rsidRPr="00FA4654">
              <w:t>&lt;Add</w:t>
            </w:r>
            <w:r w:rsidR="009F476E" w:rsidRPr="00FA4654">
              <w:t xml:space="preserve"> Justification</w:t>
            </w:r>
            <w:r w:rsidR="00FA4654" w:rsidRPr="00FA4654">
              <w:t>&gt;</w:t>
            </w:r>
          </w:p>
          <w:p w14:paraId="56BB8F76" w14:textId="3C4205E9" w:rsidR="009F476E" w:rsidRPr="00FA4654" w:rsidRDefault="00000000" w:rsidP="00FA4654">
            <w:pPr>
              <w:pStyle w:val="TableTxt-QS"/>
            </w:pPr>
            <w:sdt>
              <w:sdtPr>
                <w:id w:val="707541788"/>
                <w14:checkbox>
                  <w14:checked w14:val="0"/>
                  <w14:checkedState w14:val="2612" w14:font="MS Gothic"/>
                  <w14:uncheckedState w14:val="2610" w14:font="MS Gothic"/>
                </w14:checkbox>
              </w:sdtPr>
              <w:sdtContent>
                <w:r w:rsidR="009F476E" w:rsidRPr="00FA4654">
                  <w:rPr>
                    <w:rFonts w:hint="eastAsia"/>
                  </w:rPr>
                  <w:t>☐</w:t>
                </w:r>
              </w:sdtContent>
            </w:sdt>
            <w:r w:rsidR="009F476E" w:rsidRPr="00FA4654">
              <w:t xml:space="preserve"> Standards were not followed with these outstanding issues: </w:t>
            </w:r>
            <w:r w:rsidR="00FA4654" w:rsidRPr="00FA4654">
              <w:t>&lt;Add</w:t>
            </w:r>
            <w:r w:rsidR="009F476E" w:rsidRPr="00FA4654">
              <w:t xml:space="preserve"> Outstanding Issues</w:t>
            </w:r>
            <w:r w:rsidR="00FA4654" w:rsidRPr="00FA4654">
              <w:t>&gt;</w:t>
            </w:r>
          </w:p>
        </w:tc>
      </w:tr>
      <w:tr w:rsidR="009F476E" w14:paraId="2AE70FCC" w14:textId="77777777" w:rsidTr="009F476E">
        <w:trPr>
          <w:trHeight w:val="490"/>
        </w:trPr>
        <w:tc>
          <w:tcPr>
            <w:tcW w:w="3235" w:type="dxa"/>
          </w:tcPr>
          <w:p w14:paraId="4222CAF5" w14:textId="3A83D819" w:rsidR="009F476E" w:rsidRPr="009F476E" w:rsidRDefault="009F476E" w:rsidP="009F476E">
            <w:pPr>
              <w:pStyle w:val="TableTxt-QS"/>
            </w:pPr>
            <w:r w:rsidRPr="009F476E">
              <w:t>Proper Incorporation of Process Specifications, Conditions, Sequencing, Decision Criteria, Formulae, Calculations, and Any Other Critical Parameters</w:t>
            </w:r>
          </w:p>
        </w:tc>
        <w:tc>
          <w:tcPr>
            <w:tcW w:w="7555" w:type="dxa"/>
          </w:tcPr>
          <w:p w14:paraId="6F0607A1" w14:textId="77777777" w:rsidR="009F476E" w:rsidRPr="00FA4654" w:rsidRDefault="00000000" w:rsidP="00FA4654">
            <w:pPr>
              <w:pStyle w:val="TableTxt-QS"/>
            </w:pPr>
            <w:sdt>
              <w:sdtPr>
                <w:id w:val="1119420912"/>
                <w14:checkbox>
                  <w14:checked w14:val="0"/>
                  <w14:checkedState w14:val="2612" w14:font="MS Gothic"/>
                  <w14:uncheckedState w14:val="2610" w14:font="MS Gothic"/>
                </w14:checkbox>
              </w:sdtPr>
              <w:sdtContent>
                <w:r w:rsidR="009F476E" w:rsidRPr="00FA4654">
                  <w:rPr>
                    <w:rFonts w:hint="eastAsia"/>
                  </w:rPr>
                  <w:t>☐</w:t>
                </w:r>
              </w:sdtContent>
            </w:sdt>
            <w:r w:rsidR="009F476E" w:rsidRPr="00FA4654">
              <w:t xml:space="preserve"> All review criteria were met.</w:t>
            </w:r>
          </w:p>
          <w:p w14:paraId="555F8F71" w14:textId="7F325BA8" w:rsidR="009F476E" w:rsidRPr="00FA4654" w:rsidRDefault="00000000" w:rsidP="00FA4654">
            <w:pPr>
              <w:pStyle w:val="TableTxt-QS"/>
            </w:pPr>
            <w:sdt>
              <w:sdtPr>
                <w:id w:val="-1030866226"/>
                <w14:checkbox>
                  <w14:checked w14:val="0"/>
                  <w14:checkedState w14:val="2612" w14:font="MS Gothic"/>
                  <w14:uncheckedState w14:val="2610" w14:font="MS Gothic"/>
                </w14:checkbox>
              </w:sdtPr>
              <w:sdtContent>
                <w:r w:rsidR="009F476E" w:rsidRPr="00FA4654">
                  <w:rPr>
                    <w:rFonts w:hint="eastAsia"/>
                  </w:rPr>
                  <w:t>☐</w:t>
                </w:r>
              </w:sdtContent>
            </w:sdt>
            <w:r w:rsidR="009F476E" w:rsidRPr="00FA4654">
              <w:t xml:space="preserve"> Not all review criteria were met with the following justification: </w:t>
            </w:r>
            <w:r w:rsidR="00FA4654" w:rsidRPr="00FA4654">
              <w:t>&lt;Add</w:t>
            </w:r>
            <w:r w:rsidR="009F476E" w:rsidRPr="00FA4654">
              <w:t xml:space="preserve"> Justification</w:t>
            </w:r>
            <w:r w:rsidR="00FA4654" w:rsidRPr="00FA4654">
              <w:t>&gt;</w:t>
            </w:r>
          </w:p>
          <w:p w14:paraId="4BD0F8D6" w14:textId="797242E9" w:rsidR="009F476E" w:rsidRPr="00FA4654" w:rsidRDefault="00000000" w:rsidP="00FA4654">
            <w:pPr>
              <w:pStyle w:val="TableTxt-QS"/>
            </w:pPr>
            <w:sdt>
              <w:sdtPr>
                <w:id w:val="592899469"/>
                <w14:checkbox>
                  <w14:checked w14:val="0"/>
                  <w14:checkedState w14:val="2612" w14:font="MS Gothic"/>
                  <w14:uncheckedState w14:val="2610" w14:font="MS Gothic"/>
                </w14:checkbox>
              </w:sdtPr>
              <w:sdtContent>
                <w:r w:rsidR="00FA4654" w:rsidRPr="00FA4654">
                  <w:rPr>
                    <w:rFonts w:hint="eastAsia"/>
                  </w:rPr>
                  <w:t>☐</w:t>
                </w:r>
              </w:sdtContent>
            </w:sdt>
            <w:r w:rsidR="009F476E" w:rsidRPr="00FA4654">
              <w:t xml:space="preserve"> The review criteria were not </w:t>
            </w:r>
            <w:r w:rsidR="00B336F3" w:rsidRPr="00FA4654">
              <w:t>met,</w:t>
            </w:r>
            <w:r w:rsidR="009F476E" w:rsidRPr="00FA4654">
              <w:t xml:space="preserve"> leaving these outstanding issues: </w:t>
            </w:r>
            <w:r w:rsidR="00FA4654" w:rsidRPr="00FA4654">
              <w:t>&lt;Add</w:t>
            </w:r>
            <w:r w:rsidR="009F476E" w:rsidRPr="00FA4654">
              <w:t xml:space="preserve"> Outstanding Issues</w:t>
            </w:r>
            <w:r w:rsidR="00FA4654" w:rsidRPr="00FA4654">
              <w:t>&gt;</w:t>
            </w:r>
          </w:p>
        </w:tc>
      </w:tr>
      <w:tr w:rsidR="009F476E" w14:paraId="30E2C690" w14:textId="77777777" w:rsidTr="009F476E">
        <w:trPr>
          <w:trHeight w:val="490"/>
        </w:trPr>
        <w:tc>
          <w:tcPr>
            <w:tcW w:w="3235" w:type="dxa"/>
          </w:tcPr>
          <w:p w14:paraId="7D55C7B8" w14:textId="2816D6CF" w:rsidR="009F476E" w:rsidRPr="009F476E" w:rsidRDefault="009F476E" w:rsidP="009F476E">
            <w:pPr>
              <w:pStyle w:val="TableTxt-QS"/>
            </w:pPr>
            <w:r w:rsidRPr="009F476E">
              <w:t>Status of Dead Code</w:t>
            </w:r>
          </w:p>
        </w:tc>
        <w:tc>
          <w:tcPr>
            <w:tcW w:w="7555" w:type="dxa"/>
          </w:tcPr>
          <w:p w14:paraId="0F3B9566" w14:textId="77777777" w:rsidR="009F476E" w:rsidRPr="009F476E" w:rsidRDefault="00000000" w:rsidP="009F476E">
            <w:pPr>
              <w:pStyle w:val="TableTxt-QS"/>
            </w:pPr>
            <w:sdt>
              <w:sdtPr>
                <w:id w:val="1720319866"/>
                <w14:checkbox>
                  <w14:checked w14:val="0"/>
                  <w14:checkedState w14:val="2612" w14:font="MS Gothic"/>
                  <w14:uncheckedState w14:val="2610" w14:font="MS Gothic"/>
                </w14:checkbox>
              </w:sdtPr>
              <w:sdtContent>
                <w:r w:rsidR="009F476E" w:rsidRPr="009F476E">
                  <w:rPr>
                    <w:rFonts w:hint="eastAsia"/>
                  </w:rPr>
                  <w:t>☐</w:t>
                </w:r>
              </w:sdtContent>
            </w:sdt>
            <w:r w:rsidR="009F476E" w:rsidRPr="009F476E">
              <w:t xml:space="preserve"> No dead code exists in modules reviewed.</w:t>
            </w:r>
          </w:p>
          <w:p w14:paraId="5EDBCA0A" w14:textId="11F9A3C6" w:rsidR="009F476E" w:rsidRPr="009F476E" w:rsidRDefault="00000000" w:rsidP="009F476E">
            <w:pPr>
              <w:pStyle w:val="TableTxt-QS"/>
            </w:pPr>
            <w:sdt>
              <w:sdtPr>
                <w:id w:val="768434774"/>
                <w14:checkbox>
                  <w14:checked w14:val="0"/>
                  <w14:checkedState w14:val="2612" w14:font="MS Gothic"/>
                  <w14:uncheckedState w14:val="2610" w14:font="MS Gothic"/>
                </w14:checkbox>
              </w:sdtPr>
              <w:sdtContent>
                <w:r w:rsidR="009F476E" w:rsidRPr="009F476E">
                  <w:rPr>
                    <w:rFonts w:hint="eastAsia"/>
                  </w:rPr>
                  <w:t>☐</w:t>
                </w:r>
              </w:sdtContent>
            </w:sdt>
            <w:r w:rsidR="009F476E" w:rsidRPr="009F476E">
              <w:t xml:space="preserve"> Dead code not removed with the following justification</w:t>
            </w:r>
            <w:r w:rsidR="009F476E" w:rsidRPr="00876545">
              <w:t xml:space="preserve">: </w:t>
            </w:r>
            <w:r w:rsidR="00876545" w:rsidRPr="00876545">
              <w:t>&lt;Add</w:t>
            </w:r>
            <w:r w:rsidR="009F476E" w:rsidRPr="00876545">
              <w:t xml:space="preserve"> Justification</w:t>
            </w:r>
            <w:r w:rsidR="00876545" w:rsidRPr="00876545">
              <w:t>&gt;</w:t>
            </w:r>
          </w:p>
        </w:tc>
      </w:tr>
      <w:tr w:rsidR="009F476E" w14:paraId="05EACAFA" w14:textId="77777777" w:rsidTr="009F476E">
        <w:trPr>
          <w:trHeight w:val="490"/>
        </w:trPr>
        <w:tc>
          <w:tcPr>
            <w:tcW w:w="3235" w:type="dxa"/>
          </w:tcPr>
          <w:p w14:paraId="06E84F7E" w14:textId="3AFB0AE1" w:rsidR="009F476E" w:rsidRPr="009F476E" w:rsidRDefault="009F476E" w:rsidP="009F476E">
            <w:pPr>
              <w:pStyle w:val="TableTxt-QS"/>
            </w:pPr>
            <w:r w:rsidRPr="009F476E">
              <w:t>Additional Defined Criteria</w:t>
            </w:r>
          </w:p>
        </w:tc>
        <w:tc>
          <w:tcPr>
            <w:tcW w:w="7555" w:type="dxa"/>
          </w:tcPr>
          <w:p w14:paraId="0509DC8C" w14:textId="6275A277" w:rsidR="00C43FC7" w:rsidRDefault="00000000" w:rsidP="00C43FC7">
            <w:pPr>
              <w:pStyle w:val="TableTxt-QS"/>
            </w:pPr>
            <w:sdt>
              <w:sdtPr>
                <w:id w:val="1442268485"/>
                <w14:checkbox>
                  <w14:checked w14:val="0"/>
                  <w14:checkedState w14:val="2612" w14:font="MS Gothic"/>
                  <w14:uncheckedState w14:val="2610" w14:font="MS Gothic"/>
                </w14:checkbox>
              </w:sdtPr>
              <w:sdtContent>
                <w:r w:rsidR="00C43FC7" w:rsidRPr="009F476E">
                  <w:rPr>
                    <w:rFonts w:hint="eastAsia"/>
                  </w:rPr>
                  <w:t>☐</w:t>
                </w:r>
              </w:sdtContent>
            </w:sdt>
            <w:r w:rsidR="00C43FC7" w:rsidRPr="009F476E">
              <w:t xml:space="preserve"> </w:t>
            </w:r>
            <w:r w:rsidR="00C43FC7">
              <w:t>Code is adequately commented.</w:t>
            </w:r>
          </w:p>
          <w:p w14:paraId="665EA87F" w14:textId="1E56A1A9" w:rsidR="00C43FC7" w:rsidRDefault="00000000" w:rsidP="00C43FC7">
            <w:pPr>
              <w:pStyle w:val="TableTxt-QS"/>
            </w:pPr>
            <w:sdt>
              <w:sdtPr>
                <w:id w:val="-667090003"/>
                <w14:checkbox>
                  <w14:checked w14:val="0"/>
                  <w14:checkedState w14:val="2612" w14:font="MS Gothic"/>
                  <w14:uncheckedState w14:val="2610" w14:font="MS Gothic"/>
                </w14:checkbox>
              </w:sdtPr>
              <w:sdtContent>
                <w:r w:rsidR="00C43FC7" w:rsidRPr="009F476E">
                  <w:rPr>
                    <w:rFonts w:hint="eastAsia"/>
                  </w:rPr>
                  <w:t>☐</w:t>
                </w:r>
              </w:sdtContent>
            </w:sdt>
            <w:r w:rsidR="00C43FC7" w:rsidRPr="009F476E">
              <w:t xml:space="preserve"> </w:t>
            </w:r>
            <w:r w:rsidR="00C43FC7">
              <w:t>Error conditions, exceptions, and boundaries are identified and handled appropriately</w:t>
            </w:r>
          </w:p>
          <w:p w14:paraId="5872EE78" w14:textId="23B7E71B" w:rsidR="00C43FC7" w:rsidRDefault="00000000" w:rsidP="00C43FC7">
            <w:pPr>
              <w:pStyle w:val="TableTxt-QS"/>
            </w:pPr>
            <w:sdt>
              <w:sdtPr>
                <w:id w:val="1691482344"/>
                <w14:checkbox>
                  <w14:checked w14:val="0"/>
                  <w14:checkedState w14:val="2612" w14:font="MS Gothic"/>
                  <w14:uncheckedState w14:val="2610" w14:font="MS Gothic"/>
                </w14:checkbox>
              </w:sdtPr>
              <w:sdtContent>
                <w:r w:rsidR="00C43FC7" w:rsidRPr="009F476E">
                  <w:rPr>
                    <w:rFonts w:hint="eastAsia"/>
                  </w:rPr>
                  <w:t>☐</w:t>
                </w:r>
              </w:sdtContent>
            </w:sdt>
            <w:r w:rsidR="00C43FC7" w:rsidRPr="009F476E">
              <w:t xml:space="preserve"> </w:t>
            </w:r>
            <w:r w:rsidR="00C43FC7">
              <w:t>No hard-coded credentials/sections (e.g., passwords, API keys, tokens)</w:t>
            </w:r>
          </w:p>
          <w:p w14:paraId="4C3365BB" w14:textId="6943136F" w:rsidR="00C43FC7" w:rsidRDefault="00000000" w:rsidP="00C43FC7">
            <w:pPr>
              <w:pStyle w:val="TableTxt-QS"/>
            </w:pPr>
            <w:sdt>
              <w:sdtPr>
                <w:id w:val="-1755121595"/>
                <w14:checkbox>
                  <w14:checked w14:val="0"/>
                  <w14:checkedState w14:val="2612" w14:font="MS Gothic"/>
                  <w14:uncheckedState w14:val="2610" w14:font="MS Gothic"/>
                </w14:checkbox>
              </w:sdtPr>
              <w:sdtContent>
                <w:r w:rsidR="00C43FC7" w:rsidRPr="009F476E">
                  <w:rPr>
                    <w:rFonts w:hint="eastAsia"/>
                  </w:rPr>
                  <w:t>☐</w:t>
                </w:r>
              </w:sdtContent>
            </w:sdt>
            <w:r w:rsidR="00C43FC7" w:rsidRPr="009F476E">
              <w:t xml:space="preserve"> </w:t>
            </w:r>
            <w:r w:rsidR="00C43FC7">
              <w:t>OSS components are identified</w:t>
            </w:r>
          </w:p>
          <w:p w14:paraId="28CDE944" w14:textId="29E6F208" w:rsidR="00C43FC7" w:rsidRDefault="00000000" w:rsidP="00C43FC7">
            <w:pPr>
              <w:pStyle w:val="TableTxt-QS"/>
            </w:pPr>
            <w:sdt>
              <w:sdtPr>
                <w:id w:val="-841091530"/>
                <w14:checkbox>
                  <w14:checked w14:val="0"/>
                  <w14:checkedState w14:val="2612" w14:font="MS Gothic"/>
                  <w14:uncheckedState w14:val="2610" w14:font="MS Gothic"/>
                </w14:checkbox>
              </w:sdtPr>
              <w:sdtContent>
                <w:r w:rsidR="00C43FC7" w:rsidRPr="009F476E">
                  <w:rPr>
                    <w:rFonts w:hint="eastAsia"/>
                  </w:rPr>
                  <w:t>☐</w:t>
                </w:r>
              </w:sdtContent>
            </w:sdt>
            <w:r w:rsidR="00C43FC7" w:rsidRPr="009F476E">
              <w:t xml:space="preserve"> </w:t>
            </w:r>
            <w:r w:rsidR="00C43FC7">
              <w:t>Other</w:t>
            </w:r>
            <w:r w:rsidR="00824680">
              <w:t xml:space="preserve"> </w:t>
            </w:r>
            <w:r w:rsidR="00200C06">
              <w:t>–</w:t>
            </w:r>
            <w:r w:rsidR="00824680">
              <w:t xml:space="preserve"> </w:t>
            </w:r>
            <w:r w:rsidR="00200C06">
              <w:t>Criteria: &lt;Add defined criteria that will be reviewed&gt;</w:t>
            </w:r>
            <w:r w:rsidR="00C43FC7">
              <w:t xml:space="preserve"> </w:t>
            </w:r>
          </w:p>
          <w:p w14:paraId="193E4BB3" w14:textId="686859CE" w:rsidR="003650A4" w:rsidRPr="00FB5A33" w:rsidRDefault="00000000" w:rsidP="00FB5A33">
            <w:pPr>
              <w:pStyle w:val="TableTxt-QS"/>
            </w:pPr>
            <w:sdt>
              <w:sdtPr>
                <w:id w:val="-972515073"/>
                <w14:checkbox>
                  <w14:checked w14:val="0"/>
                  <w14:checkedState w14:val="2612" w14:font="MS Gothic"/>
                  <w14:uncheckedState w14:val="2610" w14:font="MS Gothic"/>
                </w14:checkbox>
              </w:sdtPr>
              <w:sdtContent>
                <w:r w:rsidR="00C43FC7" w:rsidRPr="009F476E">
                  <w:rPr>
                    <w:rFonts w:hint="eastAsia"/>
                  </w:rPr>
                  <w:t>☐</w:t>
                </w:r>
              </w:sdtContent>
            </w:sdt>
            <w:r w:rsidR="00C43FC7" w:rsidRPr="009F476E">
              <w:t xml:space="preserve"> </w:t>
            </w:r>
            <w:r w:rsidR="003650A4">
              <w:t>N/A</w:t>
            </w:r>
            <w:r w:rsidR="00824680">
              <w:t xml:space="preserve"> – Rationale: &lt;Provide rationale or explanation</w:t>
            </w:r>
            <w:r w:rsidR="00356DB9">
              <w:t xml:space="preserve"> if no additional defined criteria</w:t>
            </w:r>
            <w:r w:rsidR="00824680">
              <w:t>&gt;</w:t>
            </w:r>
          </w:p>
        </w:tc>
      </w:tr>
      <w:tr w:rsidR="00C46C95" w14:paraId="501AD9E9" w14:textId="77777777" w:rsidTr="009F476E">
        <w:trPr>
          <w:trHeight w:val="490"/>
        </w:trPr>
        <w:tc>
          <w:tcPr>
            <w:tcW w:w="3235" w:type="dxa"/>
          </w:tcPr>
          <w:p w14:paraId="50E06662" w14:textId="0228625E" w:rsidR="00C46C95" w:rsidRPr="009F476E" w:rsidRDefault="00937C64" w:rsidP="009F476E">
            <w:pPr>
              <w:pStyle w:val="TableTxt-QS"/>
            </w:pPr>
            <w:r>
              <w:t>Pre-trained AI/ML Components</w:t>
            </w:r>
          </w:p>
        </w:tc>
        <w:tc>
          <w:tcPr>
            <w:tcW w:w="7555" w:type="dxa"/>
          </w:tcPr>
          <w:p w14:paraId="4BC4987D" w14:textId="15C66A95" w:rsidR="00C46C95" w:rsidRPr="009F476E" w:rsidRDefault="00937C64" w:rsidP="00C43FC7">
            <w:pPr>
              <w:pStyle w:val="TableTxt-QS"/>
            </w:pPr>
            <w:r>
              <w:t xml:space="preserve">&lt;Specify model, version, and embeddings used, or </w:t>
            </w:r>
            <w:r w:rsidR="009A0C71">
              <w:t>N/A&gt;</w:t>
            </w:r>
          </w:p>
        </w:tc>
      </w:tr>
    </w:tbl>
    <w:p w14:paraId="54A95A9E" w14:textId="0D16F4C7" w:rsidR="009F476E" w:rsidRDefault="00904274" w:rsidP="00904274">
      <w:pPr>
        <w:pStyle w:val="H1-QS"/>
      </w:pPr>
      <w:r>
        <w:t>Module with Issues</w:t>
      </w:r>
    </w:p>
    <w:p w14:paraId="1F539B88" w14:textId="20EA475B" w:rsidR="00904274" w:rsidRDefault="00904274" w:rsidP="00A052C3">
      <w:pPr>
        <w:pStyle w:val="BodyTxtInstructions"/>
      </w:pPr>
      <w:r w:rsidRPr="00904274">
        <w:t>This section is only required if one or more modules contain issues.</w:t>
      </w:r>
    </w:p>
    <w:p w14:paraId="04A9BC05" w14:textId="74F6C469" w:rsidR="008059AD" w:rsidRPr="008059AD" w:rsidRDefault="00CF1749" w:rsidP="008059AD">
      <w:pPr>
        <w:pStyle w:val="CaptionTable-QS"/>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Pr>
          <w:sz w:val="21"/>
        </w:rPr>
        <w:t>2</w:t>
      </w:r>
      <w:r w:rsidRPr="00A04941">
        <w:rPr>
          <w:sz w:val="21"/>
        </w:rPr>
        <w:fldChar w:fldCharType="end"/>
      </w:r>
      <w:r w:rsidR="00313FD7">
        <w:t>: Modules with Issues</w:t>
      </w:r>
    </w:p>
    <w:tbl>
      <w:tblPr>
        <w:tblStyle w:val="TableGrid"/>
        <w:tblW w:w="10800" w:type="dxa"/>
        <w:tblInd w:w="-10" w:type="dxa"/>
        <w:tblLayout w:type="fixed"/>
        <w:tblLook w:val="04A0" w:firstRow="1" w:lastRow="0" w:firstColumn="1" w:lastColumn="0" w:noHBand="0" w:noVBand="1"/>
      </w:tblPr>
      <w:tblGrid>
        <w:gridCol w:w="1355"/>
        <w:gridCol w:w="1080"/>
        <w:gridCol w:w="1080"/>
        <w:gridCol w:w="1350"/>
        <w:gridCol w:w="2250"/>
        <w:gridCol w:w="1080"/>
        <w:gridCol w:w="1350"/>
        <w:gridCol w:w="1255"/>
      </w:tblGrid>
      <w:tr w:rsidR="00904274" w:rsidRPr="00F25230" w14:paraId="0E886A78" w14:textId="77777777" w:rsidTr="00904274">
        <w:trPr>
          <w:trHeight w:val="288"/>
          <w:tblHeader/>
        </w:trPr>
        <w:tc>
          <w:tcPr>
            <w:tcW w:w="1355" w:type="dxa"/>
            <w:shd w:val="clear" w:color="auto" w:fill="D9D9D9"/>
          </w:tcPr>
          <w:p w14:paraId="17376461" w14:textId="3046A802" w:rsidR="00904274" w:rsidRPr="001141F4" w:rsidRDefault="00904274" w:rsidP="00904274">
            <w:pPr>
              <w:pStyle w:val="TableHeader-QS"/>
            </w:pPr>
            <w:bookmarkStart w:id="9" w:name="_Hlk205591135"/>
            <w:r>
              <w:t>File/</w:t>
            </w:r>
            <w:r w:rsidR="009B2FA7">
              <w:t xml:space="preserve"> </w:t>
            </w:r>
            <w:r>
              <w:t>Module Name</w:t>
            </w:r>
          </w:p>
        </w:tc>
        <w:tc>
          <w:tcPr>
            <w:tcW w:w="1080" w:type="dxa"/>
            <w:shd w:val="clear" w:color="auto" w:fill="D9D9D9" w:themeFill="background1" w:themeFillShade="D9"/>
          </w:tcPr>
          <w:p w14:paraId="77BA7C65" w14:textId="7E449499" w:rsidR="00904274" w:rsidRPr="0038089A" w:rsidRDefault="00904274" w:rsidP="00904274">
            <w:pPr>
              <w:pStyle w:val="TableHeader-QS"/>
            </w:pPr>
            <w:r>
              <w:t>Version</w:t>
            </w:r>
          </w:p>
        </w:tc>
        <w:tc>
          <w:tcPr>
            <w:tcW w:w="1080" w:type="dxa"/>
            <w:shd w:val="clear" w:color="auto" w:fill="D9D9D9" w:themeFill="background1" w:themeFillShade="D9"/>
          </w:tcPr>
          <w:p w14:paraId="48433530" w14:textId="2805BCF3" w:rsidR="00904274" w:rsidRPr="0038089A" w:rsidRDefault="00904274" w:rsidP="00904274">
            <w:pPr>
              <w:pStyle w:val="TableHeader-QS"/>
            </w:pPr>
            <w:r>
              <w:t>Other Defined Criteria</w:t>
            </w:r>
          </w:p>
        </w:tc>
        <w:tc>
          <w:tcPr>
            <w:tcW w:w="1350" w:type="dxa"/>
            <w:shd w:val="clear" w:color="auto" w:fill="D9D9D9" w:themeFill="background1" w:themeFillShade="D9"/>
          </w:tcPr>
          <w:p w14:paraId="555C4E13" w14:textId="7F2E8A6B" w:rsidR="00904274" w:rsidRPr="0038089A" w:rsidRDefault="00904274" w:rsidP="00904274">
            <w:pPr>
              <w:pStyle w:val="TableHeader-QS"/>
            </w:pPr>
            <w:r>
              <w:t>Adheres to Coding Standards</w:t>
            </w:r>
          </w:p>
        </w:tc>
        <w:tc>
          <w:tcPr>
            <w:tcW w:w="2250" w:type="dxa"/>
            <w:shd w:val="clear" w:color="auto" w:fill="D9D9D9" w:themeFill="background1" w:themeFillShade="D9"/>
          </w:tcPr>
          <w:p w14:paraId="131B2A8E" w14:textId="37812A66" w:rsidR="00904274" w:rsidRPr="0038089A" w:rsidRDefault="00904274" w:rsidP="00904274">
            <w:pPr>
              <w:pStyle w:val="TableHeader-QS"/>
            </w:pPr>
            <w:r>
              <w:t>Design Specifications Accurately Implemented</w:t>
            </w:r>
          </w:p>
        </w:tc>
        <w:tc>
          <w:tcPr>
            <w:tcW w:w="1080" w:type="dxa"/>
            <w:shd w:val="clear" w:color="auto" w:fill="D9D9D9" w:themeFill="background1" w:themeFillShade="D9"/>
          </w:tcPr>
          <w:p w14:paraId="0669F17B" w14:textId="71446AE3" w:rsidR="00904274" w:rsidRPr="0038089A" w:rsidRDefault="00904274" w:rsidP="00904274">
            <w:pPr>
              <w:pStyle w:val="TableHeader-QS"/>
            </w:pPr>
            <w:r>
              <w:t>No Dead Code Present</w:t>
            </w:r>
          </w:p>
        </w:tc>
        <w:tc>
          <w:tcPr>
            <w:tcW w:w="1350" w:type="dxa"/>
            <w:shd w:val="clear" w:color="auto" w:fill="D9D9D9"/>
          </w:tcPr>
          <w:p w14:paraId="43129177" w14:textId="78E0ED13" w:rsidR="00904274" w:rsidRPr="0038089A" w:rsidRDefault="00904274" w:rsidP="00904274">
            <w:pPr>
              <w:pStyle w:val="TableHeader-QS"/>
            </w:pPr>
            <w:r>
              <w:t>Other Defined Criteria Met</w:t>
            </w:r>
          </w:p>
        </w:tc>
        <w:tc>
          <w:tcPr>
            <w:tcW w:w="1255" w:type="dxa"/>
            <w:shd w:val="clear" w:color="auto" w:fill="D9D9D9"/>
          </w:tcPr>
          <w:p w14:paraId="3A634CDC" w14:textId="13B2F21C" w:rsidR="00904274" w:rsidRPr="0038089A" w:rsidRDefault="00904274" w:rsidP="00904274">
            <w:pPr>
              <w:pStyle w:val="TableHeader-QS"/>
            </w:pPr>
            <w:r>
              <w:t>Comments</w:t>
            </w:r>
          </w:p>
        </w:tc>
      </w:tr>
      <w:tr w:rsidR="00904274" w:rsidRPr="00F25230" w14:paraId="201A5BAA" w14:textId="77777777" w:rsidTr="00904274">
        <w:trPr>
          <w:trHeight w:val="484"/>
        </w:trPr>
        <w:tc>
          <w:tcPr>
            <w:tcW w:w="1355" w:type="dxa"/>
          </w:tcPr>
          <w:p w14:paraId="22692934" w14:textId="6452DBF4" w:rsidR="00904274" w:rsidRPr="00904274" w:rsidRDefault="00904274" w:rsidP="00904274">
            <w:pPr>
              <w:pStyle w:val="TableTxt-QS"/>
            </w:pPr>
            <w:r w:rsidRPr="00904274">
              <w:t>[Name]</w:t>
            </w:r>
          </w:p>
        </w:tc>
        <w:tc>
          <w:tcPr>
            <w:tcW w:w="1080" w:type="dxa"/>
          </w:tcPr>
          <w:p w14:paraId="222FC8FF" w14:textId="1D1C97B5" w:rsidR="00904274" w:rsidRPr="00904274" w:rsidRDefault="00904274" w:rsidP="00904274">
            <w:pPr>
              <w:pStyle w:val="TableTxt-QS"/>
            </w:pPr>
            <w:r w:rsidRPr="00904274">
              <w:t>[Version]</w:t>
            </w:r>
          </w:p>
        </w:tc>
        <w:tc>
          <w:tcPr>
            <w:tcW w:w="1080" w:type="dxa"/>
          </w:tcPr>
          <w:p w14:paraId="1E3EB5DB" w14:textId="6CF4C754" w:rsidR="00904274" w:rsidRPr="00904274" w:rsidRDefault="00904274" w:rsidP="00904274">
            <w:pPr>
              <w:pStyle w:val="TableTxt-QS"/>
            </w:pPr>
            <w:r w:rsidRPr="00904274">
              <w:t>[Criteria]</w:t>
            </w:r>
          </w:p>
        </w:tc>
        <w:tc>
          <w:tcPr>
            <w:tcW w:w="1350" w:type="dxa"/>
          </w:tcPr>
          <w:p w14:paraId="66D35684" w14:textId="058FD3C9" w:rsidR="00904274" w:rsidRPr="00904274" w:rsidRDefault="00904274" w:rsidP="00770E91">
            <w:pPr>
              <w:pStyle w:val="Example"/>
            </w:pPr>
            <w:r w:rsidRPr="00904274">
              <w:t>Pass</w:t>
            </w:r>
          </w:p>
        </w:tc>
        <w:tc>
          <w:tcPr>
            <w:tcW w:w="2250" w:type="dxa"/>
          </w:tcPr>
          <w:p w14:paraId="6A0D11CC" w14:textId="79BC79A4" w:rsidR="00904274" w:rsidRPr="00065C27" w:rsidRDefault="00904274" w:rsidP="00A052C3">
            <w:pPr>
              <w:pStyle w:val="Example"/>
            </w:pPr>
            <w:r w:rsidRPr="00065C27">
              <w:t>Fail</w:t>
            </w:r>
          </w:p>
        </w:tc>
        <w:tc>
          <w:tcPr>
            <w:tcW w:w="1080" w:type="dxa"/>
          </w:tcPr>
          <w:p w14:paraId="240AE3C0" w14:textId="4E938E8D" w:rsidR="00904274" w:rsidRPr="00065C27" w:rsidRDefault="00904274" w:rsidP="00A052C3">
            <w:pPr>
              <w:pStyle w:val="Example"/>
            </w:pPr>
            <w:r w:rsidRPr="00065C27">
              <w:t>Pass</w:t>
            </w:r>
          </w:p>
        </w:tc>
        <w:tc>
          <w:tcPr>
            <w:tcW w:w="1350" w:type="dxa"/>
          </w:tcPr>
          <w:p w14:paraId="375E7ECA" w14:textId="0DD08860" w:rsidR="00904274" w:rsidRPr="00065C27" w:rsidRDefault="00904274" w:rsidP="00A052C3">
            <w:pPr>
              <w:pStyle w:val="Example"/>
            </w:pPr>
            <w:r w:rsidRPr="00065C27">
              <w:t>Fail</w:t>
            </w:r>
          </w:p>
        </w:tc>
        <w:tc>
          <w:tcPr>
            <w:tcW w:w="1255" w:type="dxa"/>
          </w:tcPr>
          <w:p w14:paraId="3F32EF7D" w14:textId="140C737D" w:rsidR="00904274" w:rsidRPr="00065C27" w:rsidRDefault="00904274" w:rsidP="00A052C3">
            <w:pPr>
              <w:pStyle w:val="Example"/>
            </w:pPr>
            <w:r w:rsidRPr="00065C27">
              <w:t>N/A</w:t>
            </w:r>
          </w:p>
        </w:tc>
      </w:tr>
      <w:tr w:rsidR="009B6D44" w:rsidRPr="00F25230" w14:paraId="03070968" w14:textId="77777777" w:rsidTr="00904274">
        <w:trPr>
          <w:trHeight w:val="484"/>
        </w:trPr>
        <w:tc>
          <w:tcPr>
            <w:tcW w:w="1355" w:type="dxa"/>
          </w:tcPr>
          <w:p w14:paraId="18B1A19E" w14:textId="77777777" w:rsidR="009B6D44" w:rsidRPr="00904274" w:rsidRDefault="009B6D44" w:rsidP="00904274">
            <w:pPr>
              <w:pStyle w:val="TableTxt-QS"/>
            </w:pPr>
          </w:p>
        </w:tc>
        <w:tc>
          <w:tcPr>
            <w:tcW w:w="1080" w:type="dxa"/>
          </w:tcPr>
          <w:p w14:paraId="7191EAE9" w14:textId="77777777" w:rsidR="009B6D44" w:rsidRPr="00904274" w:rsidRDefault="009B6D44" w:rsidP="00904274">
            <w:pPr>
              <w:pStyle w:val="TableTxt-QS"/>
            </w:pPr>
          </w:p>
        </w:tc>
        <w:tc>
          <w:tcPr>
            <w:tcW w:w="1080" w:type="dxa"/>
          </w:tcPr>
          <w:p w14:paraId="05EDD58C" w14:textId="77777777" w:rsidR="009B6D44" w:rsidRPr="00904274" w:rsidRDefault="009B6D44" w:rsidP="00904274">
            <w:pPr>
              <w:pStyle w:val="TableTxt-QS"/>
            </w:pPr>
          </w:p>
        </w:tc>
        <w:tc>
          <w:tcPr>
            <w:tcW w:w="1350" w:type="dxa"/>
          </w:tcPr>
          <w:p w14:paraId="10261ABA" w14:textId="77777777" w:rsidR="009B6D44" w:rsidRPr="00904274" w:rsidRDefault="009B6D44" w:rsidP="00904274">
            <w:pPr>
              <w:pStyle w:val="TableTxt-QS"/>
            </w:pPr>
          </w:p>
        </w:tc>
        <w:tc>
          <w:tcPr>
            <w:tcW w:w="2250" w:type="dxa"/>
          </w:tcPr>
          <w:p w14:paraId="20DC1442" w14:textId="77777777" w:rsidR="009B6D44" w:rsidRPr="00904274" w:rsidRDefault="009B6D44" w:rsidP="00904274">
            <w:pPr>
              <w:pStyle w:val="TableTxt-QS"/>
            </w:pPr>
          </w:p>
        </w:tc>
        <w:tc>
          <w:tcPr>
            <w:tcW w:w="1080" w:type="dxa"/>
          </w:tcPr>
          <w:p w14:paraId="3601F4C7" w14:textId="77777777" w:rsidR="009B6D44" w:rsidRPr="00904274" w:rsidRDefault="009B6D44" w:rsidP="00904274">
            <w:pPr>
              <w:pStyle w:val="TableTxt-QS"/>
            </w:pPr>
          </w:p>
        </w:tc>
        <w:tc>
          <w:tcPr>
            <w:tcW w:w="1350" w:type="dxa"/>
          </w:tcPr>
          <w:p w14:paraId="0418571B" w14:textId="77777777" w:rsidR="009B6D44" w:rsidRPr="00904274" w:rsidRDefault="009B6D44" w:rsidP="00904274">
            <w:pPr>
              <w:pStyle w:val="TableTxt-QS"/>
            </w:pPr>
          </w:p>
        </w:tc>
        <w:tc>
          <w:tcPr>
            <w:tcW w:w="1255" w:type="dxa"/>
          </w:tcPr>
          <w:p w14:paraId="34D24DFF" w14:textId="77777777" w:rsidR="009B6D44" w:rsidRPr="00904274" w:rsidRDefault="009B6D44" w:rsidP="00904274">
            <w:pPr>
              <w:pStyle w:val="TableTxt-QS"/>
            </w:pPr>
          </w:p>
        </w:tc>
      </w:tr>
    </w:tbl>
    <w:bookmarkEnd w:id="9"/>
    <w:p w14:paraId="3EC140D5" w14:textId="26B09ACB" w:rsidR="00904274" w:rsidRDefault="00904274" w:rsidP="00904274">
      <w:pPr>
        <w:pStyle w:val="H1-QS"/>
      </w:pPr>
      <w:r>
        <w:t>Comments</w:t>
      </w:r>
    </w:p>
    <w:p w14:paraId="25A42F20" w14:textId="281CEA61" w:rsidR="00904274" w:rsidRDefault="00904274" w:rsidP="00495569">
      <w:pPr>
        <w:pStyle w:val="H2-QS"/>
      </w:pPr>
      <w:r>
        <w:t>Reviewer Comments</w:t>
      </w:r>
    </w:p>
    <w:p w14:paraId="1DE0B8E6" w14:textId="17645DE0" w:rsidR="009B6D44" w:rsidRPr="000D566C" w:rsidRDefault="00313FD7" w:rsidP="000D566C">
      <w:pPr>
        <w:pStyle w:val="BodyTxt-QS"/>
      </w:pPr>
      <w:r w:rsidRPr="000D566C">
        <w:t>&lt;</w:t>
      </w:r>
      <w:r w:rsidR="009B6D44" w:rsidRPr="000D566C">
        <w:t>Include comments if significant or critical issues were identified. All significant or critical issues identified during the code review should be resolved to receive an overall result of Pass. If any non-critical or minor issues (add to comment clarity) are identified as part of this source code review, capture here to ensure necessary changes are made, tested, and peer/</w:t>
      </w:r>
      <w:r w:rsidR="009B2FA7" w:rsidRPr="000D566C">
        <w:t xml:space="preserve"> </w:t>
      </w:r>
      <w:r w:rsidR="009B6D44" w:rsidRPr="000D566C">
        <w:t>source code reviewed in a timely manner.</w:t>
      </w:r>
      <w:r w:rsidRPr="000D566C">
        <w:t>&gt;</w:t>
      </w:r>
    </w:p>
    <w:p w14:paraId="51222306" w14:textId="77777777" w:rsidR="009B6D44" w:rsidRPr="009B6D44" w:rsidRDefault="009B6D44" w:rsidP="00F5242C">
      <w:pPr>
        <w:pStyle w:val="Example"/>
        <w:ind w:left="720"/>
      </w:pPr>
      <w:r w:rsidRPr="009B6D44">
        <w:t>No critical issues were identified.</w:t>
      </w:r>
    </w:p>
    <w:p w14:paraId="6DDAB399" w14:textId="4107E3C5" w:rsidR="00904274" w:rsidRDefault="00904274" w:rsidP="00495569">
      <w:pPr>
        <w:pStyle w:val="H2-QS"/>
      </w:pPr>
      <w:r>
        <w:t>Developer Comments</w:t>
      </w:r>
    </w:p>
    <w:p w14:paraId="2DD5A24B" w14:textId="56F2E3F5" w:rsidR="009B6D44" w:rsidRPr="000D566C" w:rsidRDefault="000D566C" w:rsidP="000D566C">
      <w:pPr>
        <w:pStyle w:val="BodyTxt-QS"/>
      </w:pPr>
      <w:r w:rsidRPr="000D566C">
        <w:t>&lt;Complete</w:t>
      </w:r>
      <w:r w:rsidR="005F4EDF" w:rsidRPr="000D566C">
        <w:t xml:space="preserve"> this section only when developers need to address reviewer comments</w:t>
      </w:r>
      <w:r w:rsidRPr="000D566C">
        <w:t>.&gt;</w:t>
      </w:r>
    </w:p>
    <w:p w14:paraId="15C19C21" w14:textId="6871A3DF" w:rsidR="00904274" w:rsidRDefault="00904274" w:rsidP="00904274">
      <w:pPr>
        <w:pStyle w:val="H1-QS"/>
      </w:pPr>
      <w:r>
        <w:t>Review Summary</w:t>
      </w:r>
    </w:p>
    <w:p w14:paraId="78405A2A" w14:textId="77777777" w:rsidR="009B6D44" w:rsidRPr="009B6D44" w:rsidRDefault="009B6D44" w:rsidP="000D566C">
      <w:pPr>
        <w:pStyle w:val="BodyTxtInstructions"/>
      </w:pPr>
      <w:r w:rsidRPr="009B6D44">
        <w:t xml:space="preserve">Select one of the following to summarize the review. </w:t>
      </w:r>
    </w:p>
    <w:p w14:paraId="57CFF13F" w14:textId="76399A24" w:rsidR="009B6D44" w:rsidRPr="009B6D44" w:rsidRDefault="00000000" w:rsidP="009B6D44">
      <w:pPr>
        <w:pStyle w:val="BodyTxt-QS"/>
      </w:pPr>
      <w:sdt>
        <w:sdtPr>
          <w:id w:val="1296260019"/>
          <w14:checkbox>
            <w14:checked w14:val="0"/>
            <w14:checkedState w14:val="2612" w14:font="MS Gothic"/>
            <w14:uncheckedState w14:val="2610" w14:font="MS Gothic"/>
          </w14:checkbox>
        </w:sdtPr>
        <w:sdtContent>
          <w:r w:rsidR="000A5D51">
            <w:rPr>
              <w:rFonts w:ascii="MS Gothic" w:eastAsia="MS Gothic" w:hAnsi="MS Gothic" w:hint="eastAsia"/>
            </w:rPr>
            <w:t>☐</w:t>
          </w:r>
        </w:sdtContent>
      </w:sdt>
      <w:r w:rsidR="009B6D44">
        <w:t xml:space="preserve"> </w:t>
      </w:r>
      <w:r w:rsidR="009B6D44" w:rsidRPr="009B6D44">
        <w:t>The Source Code Review has PASSED. There are no critical issues or all major issues identified during this source code review have been resolved.</w:t>
      </w:r>
    </w:p>
    <w:p w14:paraId="5F66DE9E" w14:textId="77777777" w:rsidR="009B6D44" w:rsidRPr="009B6D44" w:rsidRDefault="00000000" w:rsidP="009B6D44">
      <w:pPr>
        <w:pStyle w:val="BodyTxt-QS"/>
      </w:pPr>
      <w:sdt>
        <w:sdtPr>
          <w:id w:val="-101803305"/>
          <w14:checkbox>
            <w14:checked w14:val="0"/>
            <w14:checkedState w14:val="2612" w14:font="MS Gothic"/>
            <w14:uncheckedState w14:val="2610" w14:font="MS Gothic"/>
          </w14:checkbox>
        </w:sdtPr>
        <w:sdtContent>
          <w:r w:rsidR="009B6D44" w:rsidRPr="009B6D44">
            <w:rPr>
              <w:rFonts w:ascii="MS Gothic" w:eastAsia="MS Gothic" w:hAnsi="MS Gothic" w:hint="eastAsia"/>
            </w:rPr>
            <w:t>☐</w:t>
          </w:r>
        </w:sdtContent>
      </w:sdt>
      <w:r w:rsidR="009B6D44" w:rsidRPr="009B6D44">
        <w:t xml:space="preserve"> The Source Code Review has PASSED. The source code review identified non-critical issues that will be addressed during a future release.</w:t>
      </w:r>
    </w:p>
    <w:p w14:paraId="08774059" w14:textId="77777777" w:rsidR="009B6D44" w:rsidRPr="009B6D44" w:rsidRDefault="00000000" w:rsidP="009B6D44">
      <w:pPr>
        <w:pStyle w:val="BodyTxt-QS"/>
      </w:pPr>
      <w:sdt>
        <w:sdtPr>
          <w:id w:val="-1773771255"/>
          <w14:checkbox>
            <w14:checked w14:val="0"/>
            <w14:checkedState w14:val="2612" w14:font="MS Gothic"/>
            <w14:uncheckedState w14:val="2610" w14:font="MS Gothic"/>
          </w14:checkbox>
        </w:sdtPr>
        <w:sdtContent>
          <w:r w:rsidR="009B6D44" w:rsidRPr="009B6D44">
            <w:rPr>
              <w:rFonts w:ascii="MS Gothic" w:eastAsia="MS Gothic" w:hAnsi="MS Gothic" w:hint="eastAsia"/>
            </w:rPr>
            <w:t>☐</w:t>
          </w:r>
        </w:sdtContent>
      </w:sdt>
      <w:r w:rsidR="009B6D44" w:rsidRPr="009B6D44">
        <w:t xml:space="preserve">  The Source Code Review has FAILED. All remaining issues must be resolved before the source code can be approved for use. A new source code review must be performed prior to releasing the source code into production.</w:t>
      </w:r>
    </w:p>
    <w:p w14:paraId="24F83B6A" w14:textId="5D85B83C" w:rsidR="00AA43E0" w:rsidRPr="0016100F" w:rsidRDefault="00AA43E0" w:rsidP="007F6FCE">
      <w:pPr>
        <w:pStyle w:val="H0-QS"/>
      </w:pPr>
      <w:bookmarkStart w:id="10" w:name="_Toc216350784"/>
      <w:bookmarkStart w:id="11" w:name="_Toc221022527"/>
      <w:bookmarkStart w:id="12" w:name="_Toc226539279"/>
      <w:r w:rsidRPr="003053BF">
        <w:t>REVISION HISTORY</w:t>
      </w:r>
      <w:bookmarkEnd w:id="10"/>
      <w:bookmarkEnd w:id="11"/>
      <w:bookmarkEnd w:id="12"/>
    </w:p>
    <w:tbl>
      <w:tblPr>
        <w:tblStyle w:val="TableGrid"/>
        <w:tblW w:w="10800" w:type="dxa"/>
        <w:tblInd w:w="-5" w:type="dxa"/>
        <w:tblLook w:val="01E0" w:firstRow="1" w:lastRow="1" w:firstColumn="1" w:lastColumn="1" w:noHBand="0" w:noVBand="0"/>
      </w:tblPr>
      <w:tblGrid>
        <w:gridCol w:w="1080"/>
        <w:gridCol w:w="1616"/>
        <w:gridCol w:w="3981"/>
        <w:gridCol w:w="2503"/>
        <w:gridCol w:w="1620"/>
      </w:tblGrid>
      <w:tr w:rsidR="00AA43E0" w:rsidRPr="0024428A" w14:paraId="3C6C6D03" w14:textId="77777777" w:rsidTr="00E84A56">
        <w:trPr>
          <w:trHeight w:val="552"/>
          <w:tblHeader/>
        </w:trPr>
        <w:tc>
          <w:tcPr>
            <w:tcW w:w="1080" w:type="dxa"/>
            <w:shd w:val="pct12" w:color="auto" w:fill="auto"/>
          </w:tcPr>
          <w:p w14:paraId="620C214E" w14:textId="77777777" w:rsidR="00AA43E0" w:rsidRPr="00046C76" w:rsidRDefault="00AA43E0" w:rsidP="00E84A56">
            <w:pPr>
              <w:pStyle w:val="TableHeader-QS"/>
            </w:pPr>
            <w:r w:rsidRPr="00046C76">
              <w:rPr>
                <w:kern w:val="2"/>
                <w14:ligatures w14:val="standardContextual"/>
              </w:rPr>
              <w:t>Version</w:t>
            </w:r>
          </w:p>
        </w:tc>
        <w:tc>
          <w:tcPr>
            <w:tcW w:w="1616" w:type="dxa"/>
            <w:shd w:val="pct12" w:color="auto" w:fill="auto"/>
          </w:tcPr>
          <w:p w14:paraId="06669856" w14:textId="77777777" w:rsidR="00AA43E0" w:rsidRPr="00046C76" w:rsidRDefault="00AA43E0" w:rsidP="00E84A56">
            <w:pPr>
              <w:pStyle w:val="TableHeader-QS"/>
            </w:pPr>
            <w:r w:rsidRPr="00046C76">
              <w:rPr>
                <w:kern w:val="2"/>
                <w14:ligatures w14:val="standardContextual"/>
              </w:rPr>
              <w:t>Revision Date</w:t>
            </w:r>
          </w:p>
        </w:tc>
        <w:tc>
          <w:tcPr>
            <w:tcW w:w="3981" w:type="dxa"/>
            <w:shd w:val="pct12" w:color="auto" w:fill="auto"/>
          </w:tcPr>
          <w:p w14:paraId="28EEDD68" w14:textId="77777777" w:rsidR="00AA43E0" w:rsidRPr="00046C76" w:rsidRDefault="00AA43E0" w:rsidP="00E84A56">
            <w:pPr>
              <w:pStyle w:val="TableHeader-QS"/>
            </w:pPr>
            <w:r w:rsidRPr="00046C76">
              <w:rPr>
                <w:kern w:val="2"/>
                <w14:ligatures w14:val="standardContextual"/>
              </w:rPr>
              <w:t>Summary of Changes</w:t>
            </w:r>
          </w:p>
        </w:tc>
        <w:tc>
          <w:tcPr>
            <w:tcW w:w="2503" w:type="dxa"/>
            <w:shd w:val="pct12" w:color="auto" w:fill="auto"/>
          </w:tcPr>
          <w:p w14:paraId="6EB0A12A" w14:textId="77777777" w:rsidR="00AA43E0" w:rsidRPr="00046C76" w:rsidRDefault="00AA43E0" w:rsidP="00E84A56">
            <w:pPr>
              <w:pStyle w:val="TableHeader-QS"/>
            </w:pPr>
            <w:r w:rsidRPr="00046C76">
              <w:rPr>
                <w:kern w:val="2"/>
                <w14:ligatures w14:val="standardContextual"/>
              </w:rPr>
              <w:t>Revised By, Role</w:t>
            </w:r>
          </w:p>
        </w:tc>
        <w:tc>
          <w:tcPr>
            <w:tcW w:w="1620" w:type="dxa"/>
            <w:shd w:val="pct12" w:color="auto" w:fill="auto"/>
          </w:tcPr>
          <w:p w14:paraId="0923C5EB" w14:textId="77777777" w:rsidR="00AA43E0" w:rsidRPr="00046C76" w:rsidRDefault="00AA43E0" w:rsidP="00E84A56">
            <w:pPr>
              <w:pStyle w:val="TableHeader-QS"/>
            </w:pPr>
            <w:r>
              <w:rPr>
                <w:kern w:val="2"/>
                <w14:ligatures w14:val="standardContextual"/>
              </w:rPr>
              <w:t>Reference Number</w:t>
            </w:r>
          </w:p>
        </w:tc>
      </w:tr>
      <w:tr w:rsidR="00AA43E0" w:rsidRPr="00A74D62" w14:paraId="56B4F852" w14:textId="77777777" w:rsidTr="00E84A56">
        <w:trPr>
          <w:trHeight w:val="1433"/>
        </w:trPr>
        <w:tc>
          <w:tcPr>
            <w:tcW w:w="1080" w:type="dxa"/>
          </w:tcPr>
          <w:p w14:paraId="269EDF1D" w14:textId="77777777" w:rsidR="00AA43E0" w:rsidRPr="00351EA6" w:rsidRDefault="00AA43E0" w:rsidP="00E84A56">
            <w:pPr>
              <w:pStyle w:val="TableTxt-QS"/>
            </w:pPr>
            <w:r>
              <w:t>&lt;</w:t>
            </w:r>
            <w:r w:rsidRPr="00351EA6">
              <w:t>Version Number</w:t>
            </w:r>
            <w:r>
              <w:t>&gt;</w:t>
            </w:r>
          </w:p>
        </w:tc>
        <w:tc>
          <w:tcPr>
            <w:tcW w:w="1616" w:type="dxa"/>
          </w:tcPr>
          <w:p w14:paraId="37E218E7" w14:textId="77777777" w:rsidR="00AA43E0" w:rsidRPr="00351EA6" w:rsidRDefault="00AA43E0" w:rsidP="00E84A56">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981" w:type="dxa"/>
          </w:tcPr>
          <w:p w14:paraId="77E226B0" w14:textId="77777777" w:rsidR="00AA43E0" w:rsidRPr="00351EA6" w:rsidRDefault="00AA43E0" w:rsidP="00E84A56">
            <w:pPr>
              <w:pStyle w:val="TableTxt-QS"/>
            </w:pPr>
            <w:r>
              <w:t>&lt;</w:t>
            </w:r>
            <w:r w:rsidRPr="00351EA6">
              <w:t>S</w:t>
            </w:r>
            <w:r>
              <w:t>uccinct description of the current revision being made to the document&gt;</w:t>
            </w:r>
          </w:p>
        </w:tc>
        <w:tc>
          <w:tcPr>
            <w:tcW w:w="2503" w:type="dxa"/>
          </w:tcPr>
          <w:p w14:paraId="39F326CC" w14:textId="77777777" w:rsidR="00AA43E0" w:rsidRPr="00351EA6" w:rsidRDefault="00AA43E0" w:rsidP="00E84A56">
            <w:pPr>
              <w:pStyle w:val="TableTxt-QS"/>
            </w:pPr>
            <w:r>
              <w:t>&lt;</w:t>
            </w:r>
            <w:r w:rsidRPr="00351EA6">
              <w:t>Name, Role</w:t>
            </w:r>
            <w:r>
              <w:t>&gt;</w:t>
            </w:r>
          </w:p>
        </w:tc>
        <w:tc>
          <w:tcPr>
            <w:tcW w:w="1620" w:type="dxa"/>
          </w:tcPr>
          <w:p w14:paraId="40243980" w14:textId="77777777" w:rsidR="00AA43E0" w:rsidRPr="00351EA6" w:rsidRDefault="00AA43E0" w:rsidP="00E84A56">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48BEB1BA" w14:textId="77777777" w:rsidR="00AA43E0" w:rsidRPr="00351EA6" w:rsidRDefault="00AA43E0" w:rsidP="00E84A56">
            <w:pPr>
              <w:pStyle w:val="TableTxt-QS"/>
            </w:pPr>
            <w:r w:rsidRPr="00351EA6">
              <w:t>N/A</w:t>
            </w:r>
          </w:p>
        </w:tc>
      </w:tr>
    </w:tbl>
    <w:p w14:paraId="47947680" w14:textId="77777777" w:rsidR="00BA10EA" w:rsidRPr="00762A45" w:rsidRDefault="00BA10EA" w:rsidP="009B6D44"/>
    <w:sectPr w:rsidR="00BA10EA" w:rsidRPr="00762A45" w:rsidSect="00A554E7">
      <w:headerReference w:type="even" r:id="rId19"/>
      <w:headerReference w:type="default" r:id="rId20"/>
      <w:footerReference w:type="even" r:id="rId21"/>
      <w:footerReference w:type="default" r:id="rId22"/>
      <w:headerReference w:type="first" r:id="rId23"/>
      <w:footerReference w:type="first" r:id="rId24"/>
      <w:pgSz w:w="12240" w:h="15840" w:code="1"/>
      <w:pgMar w:top="60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022F8" w14:textId="77777777" w:rsidR="00BD3A93" w:rsidRDefault="00BD3A93" w:rsidP="00270308">
      <w:pPr>
        <w:spacing w:after="0"/>
      </w:pPr>
      <w:r>
        <w:separator/>
      </w:r>
    </w:p>
  </w:endnote>
  <w:endnote w:type="continuationSeparator" w:id="0">
    <w:p w14:paraId="35FD53A5" w14:textId="77777777" w:rsidR="00BD3A93" w:rsidRDefault="00BD3A93" w:rsidP="002703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3B89" w14:textId="77777777" w:rsidR="009B0057" w:rsidRDefault="009B00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DFC4" w14:textId="77777777" w:rsidR="00944ED8" w:rsidRPr="0053340C" w:rsidRDefault="00944ED8">
    <w:pPr>
      <w:pStyle w:val="Footer"/>
      <w:rPr>
        <w:rFonts w:ascii="Arial" w:hAnsi="Arial" w:cs="Arial"/>
        <w:color w:val="FFFFFF" w:themeColor="background1"/>
        <w:sz w:val="10"/>
        <w:szCs w:val="10"/>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F0654" w14:paraId="54161BFE" w14:textId="77777777" w:rsidTr="00E44675">
      <w:trPr>
        <w:jc w:val="center"/>
      </w:trPr>
      <w:tc>
        <w:tcPr>
          <w:tcW w:w="2067" w:type="pct"/>
        </w:tcPr>
        <w:p w14:paraId="05F24EA1" w14:textId="2CD13BCA" w:rsidR="001F0654" w:rsidRPr="00195BC7" w:rsidRDefault="001F0654" w:rsidP="001F0654">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705238520"/>
                <w:docPartObj>
                  <w:docPartGallery w:val="Page Numbers (Top of Page)"/>
                  <w:docPartUnique/>
                </w:docPartObj>
              </w:sdtPr>
              <w:sdtContent>
                <w:p w14:paraId="3BBF23AC" w14:textId="77777777" w:rsidR="001F0654" w:rsidRPr="00195BC7" w:rsidRDefault="001F0654" w:rsidP="001F0654">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2EC84544" w14:textId="77777777" w:rsidR="001F0654" w:rsidRPr="00195BC7" w:rsidRDefault="001F0654" w:rsidP="001F0654">
          <w:pPr>
            <w:pStyle w:val="Footer"/>
            <w:spacing w:before="60" w:after="60"/>
            <w:jc w:val="right"/>
            <w:rPr>
              <w:rFonts w:cs="Segoe UI"/>
            </w:rPr>
          </w:pPr>
          <w:r w:rsidRPr="00195BC7">
            <w:rPr>
              <w:rFonts w:cs="Segoe UI"/>
            </w:rPr>
            <w:t>Confidential, Eli Lilly and Company</w:t>
          </w:r>
        </w:p>
      </w:tc>
    </w:tr>
  </w:tbl>
  <w:p w14:paraId="6F3CB464" w14:textId="77777777" w:rsidR="006D483B" w:rsidRPr="0053340C" w:rsidRDefault="006D483B">
    <w:pPr>
      <w:pStyle w:val="Footer"/>
      <w:rPr>
        <w:rFonts w:ascii="Arial" w:hAnsi="Arial" w:cs="Arial"/>
        <w:color w:val="FFFFFF" w:themeColor="background1"/>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337B" w14:textId="77777777" w:rsidR="009B0057" w:rsidRDefault="009B0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C1FAB" w14:textId="77777777" w:rsidR="00BD3A93" w:rsidRDefault="00BD3A93" w:rsidP="00270308">
      <w:pPr>
        <w:spacing w:after="0"/>
      </w:pPr>
      <w:r>
        <w:separator/>
      </w:r>
    </w:p>
  </w:footnote>
  <w:footnote w:type="continuationSeparator" w:id="0">
    <w:p w14:paraId="6BB4F6E6" w14:textId="77777777" w:rsidR="00BD3A93" w:rsidRDefault="00BD3A93" w:rsidP="002703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0F493" w14:textId="77777777" w:rsidR="009B0057" w:rsidRDefault="009B00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487"/>
      <w:gridCol w:w="8937"/>
      <w:gridCol w:w="1354"/>
    </w:tblGrid>
    <w:tr w:rsidR="00D8616A" w14:paraId="40319F38" w14:textId="77777777" w:rsidTr="00247F9F">
      <w:trPr>
        <w:trHeight w:val="630"/>
        <w:jc w:val="center"/>
      </w:trPr>
      <w:tc>
        <w:tcPr>
          <w:tcW w:w="631" w:type="pct"/>
          <w:tcBorders>
            <w:right w:val="single" w:sz="4" w:space="0" w:color="auto"/>
          </w:tcBorders>
          <w:shd w:val="clear" w:color="auto" w:fill="FFFFFF" w:themeFill="background1"/>
          <w:vAlign w:val="center"/>
        </w:tcPr>
        <w:p w14:paraId="550065A0" w14:textId="77777777" w:rsidR="00D8616A" w:rsidRDefault="00D8616A" w:rsidP="00D8616A">
          <w:pPr>
            <w:pStyle w:val="Header"/>
            <w:tabs>
              <w:tab w:val="left" w:pos="12960"/>
            </w:tabs>
            <w:spacing w:before="60"/>
            <w:jc w:val="center"/>
            <w:rPr>
              <w:rFonts w:ascii="Arial" w:hAnsi="Arial" w:cs="Arial"/>
              <w:sz w:val="28"/>
              <w:szCs w:val="28"/>
            </w:rPr>
          </w:pPr>
          <w:bookmarkStart w:id="13" w:name="_Hlk207264561"/>
          <w:r w:rsidRPr="009C26C7">
            <w:rPr>
              <w:noProof/>
            </w:rPr>
            <w:drawing>
              <wp:inline distT="0" distB="0" distL="0" distR="0" wp14:anchorId="121DA444" wp14:editId="16338405">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0B4791B5" w14:textId="4DAD1BC9" w:rsidR="00D8616A" w:rsidRPr="00752870" w:rsidRDefault="00A21D21" w:rsidP="00D8616A">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00B3243B" w:rsidRPr="00752870">
            <w:rPr>
              <w:rFonts w:ascii="Segoe UI Black" w:hAnsi="Segoe UI Black" w:cs="Segoe UI"/>
              <w:b/>
              <w:bCs/>
              <w:sz w:val="28"/>
              <w:szCs w:val="28"/>
            </w:rPr>
            <w:t xml:space="preserve">System </w:t>
          </w:r>
          <w:r w:rsidR="001E0118" w:rsidRPr="00752870">
            <w:rPr>
              <w:rFonts w:ascii="Segoe UI Black" w:hAnsi="Segoe UI Black" w:cs="Segoe UI"/>
              <w:b/>
              <w:bCs/>
              <w:sz w:val="28"/>
              <w:szCs w:val="28"/>
            </w:rPr>
            <w:t>Name</w:t>
          </w:r>
          <w:r>
            <w:rPr>
              <w:rFonts w:ascii="Segoe UI Black" w:hAnsi="Segoe UI Black" w:cs="Segoe UI"/>
              <w:b/>
              <w:bCs/>
              <w:sz w:val="28"/>
              <w:szCs w:val="28"/>
            </w:rPr>
            <w:t>&gt;</w:t>
          </w:r>
          <w:r w:rsidR="001E0118" w:rsidRPr="00752870">
            <w:rPr>
              <w:rFonts w:ascii="Segoe UI Black" w:hAnsi="Segoe UI Black" w:cs="Segoe UI"/>
              <w:b/>
              <w:bCs/>
              <w:sz w:val="28"/>
              <w:szCs w:val="28"/>
            </w:rPr>
            <w:t xml:space="preserve"> </w:t>
          </w:r>
          <w:r w:rsidR="00B3243B" w:rsidRPr="00752870">
            <w:rPr>
              <w:rFonts w:ascii="Segoe UI Black" w:hAnsi="Segoe UI Black" w:cs="Segoe UI"/>
              <w:b/>
              <w:bCs/>
              <w:sz w:val="28"/>
              <w:szCs w:val="28"/>
            </w:rPr>
            <w:t xml:space="preserve">Source </w:t>
          </w:r>
          <w:r w:rsidR="001E0118" w:rsidRPr="00752870">
            <w:rPr>
              <w:rFonts w:ascii="Segoe UI Black" w:hAnsi="Segoe UI Black" w:cs="Segoe UI"/>
              <w:b/>
              <w:bCs/>
              <w:sz w:val="28"/>
              <w:szCs w:val="28"/>
            </w:rPr>
            <w:t>Code Review</w:t>
          </w:r>
          <w:r w:rsidR="009B0057">
            <w:rPr>
              <w:rFonts w:ascii="Segoe UI Black" w:hAnsi="Segoe UI Black" w:cs="Segoe UI"/>
              <w:b/>
              <w:bCs/>
              <w:sz w:val="28"/>
              <w:szCs w:val="28"/>
            </w:rPr>
            <w:t xml:space="preserve"> Report</w:t>
          </w:r>
          <w:r w:rsidR="001E0118" w:rsidRPr="00752870">
            <w:rPr>
              <w:rFonts w:ascii="Segoe UI Black" w:hAnsi="Segoe UI Black" w:cs="Segoe UI"/>
              <w:b/>
              <w:bCs/>
              <w:sz w:val="28"/>
              <w:szCs w:val="28"/>
            </w:rPr>
            <w:t xml:space="preserve"> </w:t>
          </w:r>
          <w:r w:rsidR="00B91957" w:rsidRPr="00752870">
            <w:rPr>
              <w:rFonts w:ascii="Segoe UI Black" w:hAnsi="Segoe UI Black" w:cs="Segoe UI"/>
              <w:b/>
              <w:bCs/>
              <w:sz w:val="28"/>
              <w:szCs w:val="28"/>
            </w:rPr>
            <w:t>for</w:t>
          </w:r>
          <w:r w:rsidR="001E0118" w:rsidRPr="00752870">
            <w:rPr>
              <w:rFonts w:ascii="Segoe UI Black" w:hAnsi="Segoe UI Black" w:cs="Segoe UI"/>
              <w:b/>
              <w:bCs/>
              <w:sz w:val="28"/>
              <w:szCs w:val="28"/>
            </w:rPr>
            <w:t xml:space="preserve"> Release </w:t>
          </w:r>
          <w:r>
            <w:rPr>
              <w:rFonts w:ascii="Segoe UI Black" w:hAnsi="Segoe UI Black" w:cs="Segoe UI"/>
              <w:b/>
              <w:bCs/>
              <w:sz w:val="28"/>
              <w:szCs w:val="28"/>
            </w:rPr>
            <w:t>&lt;</w:t>
          </w:r>
          <w:r w:rsidR="001E0118" w:rsidRPr="00752870">
            <w:rPr>
              <w:rFonts w:ascii="Segoe UI Black" w:hAnsi="Segoe UI Black" w:cs="Segoe UI"/>
              <w:b/>
              <w:bCs/>
              <w:sz w:val="28"/>
              <w:szCs w:val="28"/>
            </w:rPr>
            <w:t>X.X</w:t>
          </w:r>
          <w:r>
            <w:rPr>
              <w:rFonts w:ascii="Segoe UI Black" w:hAnsi="Segoe UI Black" w:cs="Segoe UI"/>
              <w:b/>
              <w:bCs/>
              <w:sz w:val="28"/>
              <w:szCs w:val="28"/>
            </w:rPr>
            <w:t>&gt;</w:t>
          </w:r>
        </w:p>
      </w:tc>
      <w:tc>
        <w:tcPr>
          <w:tcW w:w="575" w:type="pct"/>
          <w:tcBorders>
            <w:left w:val="nil"/>
          </w:tcBorders>
          <w:shd w:val="clear" w:color="auto" w:fill="FFFFFF" w:themeFill="background1"/>
          <w:textDirection w:val="btLr"/>
          <w:vAlign w:val="center"/>
        </w:tcPr>
        <w:p w14:paraId="53AD736B" w14:textId="77777777" w:rsidR="00D8616A" w:rsidRPr="00A94F75" w:rsidRDefault="00D8616A" w:rsidP="00D8616A">
          <w:pPr>
            <w:pStyle w:val="Header"/>
            <w:tabs>
              <w:tab w:val="left" w:pos="12960"/>
            </w:tabs>
            <w:spacing w:after="120"/>
            <w:ind w:left="113" w:right="113"/>
            <w:jc w:val="center"/>
            <w:rPr>
              <w:rFonts w:cs="Segoe UI"/>
              <w:b/>
              <w:bCs/>
              <w:vanish/>
              <w:sz w:val="24"/>
            </w:rPr>
          </w:pPr>
          <w:r w:rsidRPr="00A94F75">
            <w:rPr>
              <w:rFonts w:cs="Segoe UI"/>
              <w:b/>
              <w:bCs/>
              <w:vanish/>
              <w:color w:val="F2F2F2" w:themeColor="background1" w:themeShade="F2"/>
              <w:sz w:val="12"/>
              <w:szCs w:val="12"/>
            </w:rPr>
            <w:t>Do NOT Type Here</w:t>
          </w:r>
        </w:p>
      </w:tc>
    </w:tr>
    <w:bookmarkEnd w:id="13"/>
  </w:tbl>
  <w:p w14:paraId="4AB60EE5" w14:textId="77777777" w:rsidR="00D8616A" w:rsidRPr="001F0654" w:rsidRDefault="00D8616A" w:rsidP="001F0654">
    <w:pPr>
      <w:spacing w:after="0"/>
      <w:rPr>
        <w:rFonts w:cs="Segoe UI"/>
        <w:b/>
        <w:bCs/>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93AD" w14:textId="77777777" w:rsidR="009B0057" w:rsidRDefault="009B00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E1E3FE5"/>
    <w:multiLevelType w:val="hybridMultilevel"/>
    <w:tmpl w:val="FEB29078"/>
    <w:lvl w:ilvl="0" w:tplc="CEAE9D7C">
      <w:start w:val="1"/>
      <w:numFmt w:val="bullet"/>
      <w:lvlText w:val=""/>
      <w:lvlJc w:val="left"/>
      <w:pPr>
        <w:ind w:left="778"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4"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5"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6"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7"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0"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1" w15:restartNumberingAfterBreak="0">
    <w:nsid w:val="3BC4086A"/>
    <w:multiLevelType w:val="hybridMultilevel"/>
    <w:tmpl w:val="B73649F4"/>
    <w:lvl w:ilvl="0" w:tplc="7416D92A">
      <w:start w:val="1"/>
      <w:numFmt w:val="bullet"/>
      <w:pStyle w:val="SubBulletTex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4"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7"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8"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7D66603"/>
    <w:multiLevelType w:val="multilevel"/>
    <w:tmpl w:val="89F4BF88"/>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0"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5" w15:restartNumberingAfterBreak="0">
    <w:nsid w:val="7D6E357A"/>
    <w:multiLevelType w:val="hybridMultilevel"/>
    <w:tmpl w:val="A6382A02"/>
    <w:lvl w:ilvl="0" w:tplc="0A3AC2A0">
      <w:start w:val="1"/>
      <w:numFmt w:val="bullet"/>
      <w:lvlText w:val=""/>
      <w:lvlJc w:val="left"/>
      <w:pPr>
        <w:ind w:left="778"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num w:numId="1" w16cid:durableId="1020085263">
    <w:abstractNumId w:val="9"/>
  </w:num>
  <w:num w:numId="2" w16cid:durableId="749540144">
    <w:abstractNumId w:val="24"/>
  </w:num>
  <w:num w:numId="3" w16cid:durableId="1431004814">
    <w:abstractNumId w:val="4"/>
  </w:num>
  <w:num w:numId="4" w16cid:durableId="1223521214">
    <w:abstractNumId w:val="7"/>
  </w:num>
  <w:num w:numId="5" w16cid:durableId="524947598">
    <w:abstractNumId w:val="5"/>
  </w:num>
  <w:num w:numId="6" w16cid:durableId="1410230012">
    <w:abstractNumId w:val="16"/>
  </w:num>
  <w:num w:numId="7" w16cid:durableId="553006581">
    <w:abstractNumId w:val="8"/>
  </w:num>
  <w:num w:numId="8" w16cid:durableId="845175753">
    <w:abstractNumId w:val="14"/>
  </w:num>
  <w:num w:numId="9" w16cid:durableId="606154405">
    <w:abstractNumId w:val="0"/>
  </w:num>
  <w:num w:numId="10" w16cid:durableId="611665444">
    <w:abstractNumId w:val="17"/>
  </w:num>
  <w:num w:numId="11" w16cid:durableId="1807623976">
    <w:abstractNumId w:val="20"/>
  </w:num>
  <w:num w:numId="12" w16cid:durableId="1402021932">
    <w:abstractNumId w:val="19"/>
  </w:num>
  <w:num w:numId="13" w16cid:durableId="998386874">
    <w:abstractNumId w:val="6"/>
  </w:num>
  <w:num w:numId="14" w16cid:durableId="872813988">
    <w:abstractNumId w:val="22"/>
  </w:num>
  <w:num w:numId="15" w16cid:durableId="1958681115">
    <w:abstractNumId w:val="12"/>
  </w:num>
  <w:num w:numId="16" w16cid:durableId="960959912">
    <w:abstractNumId w:val="18"/>
  </w:num>
  <w:num w:numId="17" w16cid:durableId="1116749697">
    <w:abstractNumId w:val="23"/>
  </w:num>
  <w:num w:numId="18" w16cid:durableId="1861817747">
    <w:abstractNumId w:val="15"/>
  </w:num>
  <w:num w:numId="19" w16cid:durableId="690883144">
    <w:abstractNumId w:val="10"/>
  </w:num>
  <w:num w:numId="20" w16cid:durableId="944729322">
    <w:abstractNumId w:val="1"/>
  </w:num>
  <w:num w:numId="21" w16cid:durableId="96220966">
    <w:abstractNumId w:val="21"/>
  </w:num>
  <w:num w:numId="22" w16cid:durableId="521285581">
    <w:abstractNumId w:val="2"/>
  </w:num>
  <w:num w:numId="23" w16cid:durableId="798842719">
    <w:abstractNumId w:val="11"/>
  </w:num>
  <w:num w:numId="24" w16cid:durableId="1342127206">
    <w:abstractNumId w:val="25"/>
  </w:num>
  <w:num w:numId="25" w16cid:durableId="1728603454">
    <w:abstractNumId w:val="3"/>
  </w:num>
  <w:num w:numId="26" w16cid:durableId="89207714">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34B"/>
    <w:rsid w:val="000103CA"/>
    <w:rsid w:val="00021A55"/>
    <w:rsid w:val="0002690A"/>
    <w:rsid w:val="00031001"/>
    <w:rsid w:val="00034701"/>
    <w:rsid w:val="00036A8B"/>
    <w:rsid w:val="00042793"/>
    <w:rsid w:val="00043933"/>
    <w:rsid w:val="00045E2F"/>
    <w:rsid w:val="0005503D"/>
    <w:rsid w:val="000567A8"/>
    <w:rsid w:val="00060D4B"/>
    <w:rsid w:val="00065C27"/>
    <w:rsid w:val="00075BEA"/>
    <w:rsid w:val="00090FE1"/>
    <w:rsid w:val="0009502A"/>
    <w:rsid w:val="000A5D51"/>
    <w:rsid w:val="000B2D48"/>
    <w:rsid w:val="000C3E8C"/>
    <w:rsid w:val="000D0660"/>
    <w:rsid w:val="000D566C"/>
    <w:rsid w:val="000F76B3"/>
    <w:rsid w:val="001002AE"/>
    <w:rsid w:val="001010FE"/>
    <w:rsid w:val="00105887"/>
    <w:rsid w:val="00130819"/>
    <w:rsid w:val="00132525"/>
    <w:rsid w:val="00134C7D"/>
    <w:rsid w:val="0016100F"/>
    <w:rsid w:val="001641CC"/>
    <w:rsid w:val="00191677"/>
    <w:rsid w:val="00195BC7"/>
    <w:rsid w:val="00197280"/>
    <w:rsid w:val="001D1E7D"/>
    <w:rsid w:val="001D4C9A"/>
    <w:rsid w:val="001E0118"/>
    <w:rsid w:val="001E2088"/>
    <w:rsid w:val="001F0654"/>
    <w:rsid w:val="001F2D03"/>
    <w:rsid w:val="001F5192"/>
    <w:rsid w:val="00200C06"/>
    <w:rsid w:val="002126BF"/>
    <w:rsid w:val="00213B71"/>
    <w:rsid w:val="00215AC7"/>
    <w:rsid w:val="00230550"/>
    <w:rsid w:val="0023204A"/>
    <w:rsid w:val="0024398D"/>
    <w:rsid w:val="00247441"/>
    <w:rsid w:val="00247F9F"/>
    <w:rsid w:val="0025300D"/>
    <w:rsid w:val="00270308"/>
    <w:rsid w:val="00273B6D"/>
    <w:rsid w:val="002754F3"/>
    <w:rsid w:val="00275EBE"/>
    <w:rsid w:val="0028614D"/>
    <w:rsid w:val="002A5A85"/>
    <w:rsid w:val="002C1646"/>
    <w:rsid w:val="002C5787"/>
    <w:rsid w:val="002D4428"/>
    <w:rsid w:val="002D4AF1"/>
    <w:rsid w:val="002E66A8"/>
    <w:rsid w:val="002F7D1F"/>
    <w:rsid w:val="00305E1D"/>
    <w:rsid w:val="00306A81"/>
    <w:rsid w:val="003074E2"/>
    <w:rsid w:val="00312763"/>
    <w:rsid w:val="00313FD7"/>
    <w:rsid w:val="00317D93"/>
    <w:rsid w:val="003201BE"/>
    <w:rsid w:val="00324B88"/>
    <w:rsid w:val="00325A74"/>
    <w:rsid w:val="00342168"/>
    <w:rsid w:val="00344719"/>
    <w:rsid w:val="00347DC3"/>
    <w:rsid w:val="00356DB9"/>
    <w:rsid w:val="003650A4"/>
    <w:rsid w:val="00366130"/>
    <w:rsid w:val="00366D6E"/>
    <w:rsid w:val="00376670"/>
    <w:rsid w:val="003815B8"/>
    <w:rsid w:val="00384D22"/>
    <w:rsid w:val="00390071"/>
    <w:rsid w:val="00395F21"/>
    <w:rsid w:val="003A07F4"/>
    <w:rsid w:val="003B1716"/>
    <w:rsid w:val="003C07C9"/>
    <w:rsid w:val="003D2AAE"/>
    <w:rsid w:val="003D71C3"/>
    <w:rsid w:val="003F155C"/>
    <w:rsid w:val="003F2A66"/>
    <w:rsid w:val="003F43FF"/>
    <w:rsid w:val="00413232"/>
    <w:rsid w:val="0041532F"/>
    <w:rsid w:val="0043255F"/>
    <w:rsid w:val="00432A2A"/>
    <w:rsid w:val="00435C31"/>
    <w:rsid w:val="00446F00"/>
    <w:rsid w:val="00454F11"/>
    <w:rsid w:val="00460A34"/>
    <w:rsid w:val="00462E63"/>
    <w:rsid w:val="0048352A"/>
    <w:rsid w:val="004847AA"/>
    <w:rsid w:val="00495569"/>
    <w:rsid w:val="004A3587"/>
    <w:rsid w:val="004A3DFF"/>
    <w:rsid w:val="004B1E5B"/>
    <w:rsid w:val="004B42C9"/>
    <w:rsid w:val="004C007C"/>
    <w:rsid w:val="004C37FF"/>
    <w:rsid w:val="004D0276"/>
    <w:rsid w:val="004E6EB3"/>
    <w:rsid w:val="004F22CC"/>
    <w:rsid w:val="004F66C6"/>
    <w:rsid w:val="004F7690"/>
    <w:rsid w:val="00502FC6"/>
    <w:rsid w:val="005054A9"/>
    <w:rsid w:val="00507FF4"/>
    <w:rsid w:val="0051225D"/>
    <w:rsid w:val="0051386C"/>
    <w:rsid w:val="00523733"/>
    <w:rsid w:val="0053340C"/>
    <w:rsid w:val="0054773A"/>
    <w:rsid w:val="00550504"/>
    <w:rsid w:val="00555645"/>
    <w:rsid w:val="00565BB1"/>
    <w:rsid w:val="005668F5"/>
    <w:rsid w:val="005669A4"/>
    <w:rsid w:val="005B18D3"/>
    <w:rsid w:val="005B5870"/>
    <w:rsid w:val="005C736C"/>
    <w:rsid w:val="005E12DC"/>
    <w:rsid w:val="005F02FB"/>
    <w:rsid w:val="005F2AC2"/>
    <w:rsid w:val="005F4E35"/>
    <w:rsid w:val="005F4EDF"/>
    <w:rsid w:val="006015B2"/>
    <w:rsid w:val="00606855"/>
    <w:rsid w:val="00615A5B"/>
    <w:rsid w:val="00620218"/>
    <w:rsid w:val="006248AA"/>
    <w:rsid w:val="00627F05"/>
    <w:rsid w:val="00632A30"/>
    <w:rsid w:val="006349FA"/>
    <w:rsid w:val="00651115"/>
    <w:rsid w:val="00653F78"/>
    <w:rsid w:val="00656B2B"/>
    <w:rsid w:val="00670ECA"/>
    <w:rsid w:val="006754E3"/>
    <w:rsid w:val="00684290"/>
    <w:rsid w:val="00691A02"/>
    <w:rsid w:val="006A12F1"/>
    <w:rsid w:val="006A6FED"/>
    <w:rsid w:val="006B77CE"/>
    <w:rsid w:val="006D28F6"/>
    <w:rsid w:val="006D483B"/>
    <w:rsid w:val="006E02F4"/>
    <w:rsid w:val="007016E1"/>
    <w:rsid w:val="00703FB9"/>
    <w:rsid w:val="007116CD"/>
    <w:rsid w:val="00715432"/>
    <w:rsid w:val="00726831"/>
    <w:rsid w:val="00752870"/>
    <w:rsid w:val="00762A45"/>
    <w:rsid w:val="00770250"/>
    <w:rsid w:val="00770E91"/>
    <w:rsid w:val="00772CAA"/>
    <w:rsid w:val="0077617C"/>
    <w:rsid w:val="00777A22"/>
    <w:rsid w:val="00784C65"/>
    <w:rsid w:val="00787134"/>
    <w:rsid w:val="0079067C"/>
    <w:rsid w:val="007A1576"/>
    <w:rsid w:val="007A3EAB"/>
    <w:rsid w:val="007A6CF0"/>
    <w:rsid w:val="007B00A1"/>
    <w:rsid w:val="007C2A04"/>
    <w:rsid w:val="007E0C18"/>
    <w:rsid w:val="007E1519"/>
    <w:rsid w:val="007E2137"/>
    <w:rsid w:val="007E26BF"/>
    <w:rsid w:val="007F152C"/>
    <w:rsid w:val="007F6FCE"/>
    <w:rsid w:val="007F7FDA"/>
    <w:rsid w:val="00802096"/>
    <w:rsid w:val="00802189"/>
    <w:rsid w:val="008059AD"/>
    <w:rsid w:val="008065FE"/>
    <w:rsid w:val="00814B05"/>
    <w:rsid w:val="008230A0"/>
    <w:rsid w:val="00824680"/>
    <w:rsid w:val="00831CAD"/>
    <w:rsid w:val="00832165"/>
    <w:rsid w:val="00840371"/>
    <w:rsid w:val="00845F2F"/>
    <w:rsid w:val="00863D99"/>
    <w:rsid w:val="00870154"/>
    <w:rsid w:val="00876545"/>
    <w:rsid w:val="008831EA"/>
    <w:rsid w:val="008A0BB9"/>
    <w:rsid w:val="008A5308"/>
    <w:rsid w:val="008B42CA"/>
    <w:rsid w:val="008B55A0"/>
    <w:rsid w:val="008C29FC"/>
    <w:rsid w:val="008C45F4"/>
    <w:rsid w:val="008D2C32"/>
    <w:rsid w:val="008E31FD"/>
    <w:rsid w:val="008F0F40"/>
    <w:rsid w:val="008F7899"/>
    <w:rsid w:val="00904274"/>
    <w:rsid w:val="00917F2A"/>
    <w:rsid w:val="00917FE8"/>
    <w:rsid w:val="00924784"/>
    <w:rsid w:val="00930B25"/>
    <w:rsid w:val="00937C64"/>
    <w:rsid w:val="00940104"/>
    <w:rsid w:val="00944ED8"/>
    <w:rsid w:val="00947134"/>
    <w:rsid w:val="0096196A"/>
    <w:rsid w:val="00973EF1"/>
    <w:rsid w:val="00984ED3"/>
    <w:rsid w:val="00985B71"/>
    <w:rsid w:val="009875FF"/>
    <w:rsid w:val="009903A4"/>
    <w:rsid w:val="00992D83"/>
    <w:rsid w:val="009A0C71"/>
    <w:rsid w:val="009B0057"/>
    <w:rsid w:val="009B03DC"/>
    <w:rsid w:val="009B2FA7"/>
    <w:rsid w:val="009B6D44"/>
    <w:rsid w:val="009C2EC4"/>
    <w:rsid w:val="009D3088"/>
    <w:rsid w:val="009D6165"/>
    <w:rsid w:val="009F476E"/>
    <w:rsid w:val="009F5068"/>
    <w:rsid w:val="009F5BBB"/>
    <w:rsid w:val="00A04A40"/>
    <w:rsid w:val="00A052C3"/>
    <w:rsid w:val="00A2001D"/>
    <w:rsid w:val="00A21D21"/>
    <w:rsid w:val="00A23A1D"/>
    <w:rsid w:val="00A23E45"/>
    <w:rsid w:val="00A3510A"/>
    <w:rsid w:val="00A36F8D"/>
    <w:rsid w:val="00A518D6"/>
    <w:rsid w:val="00A53059"/>
    <w:rsid w:val="00A554E7"/>
    <w:rsid w:val="00A6268E"/>
    <w:rsid w:val="00A70E00"/>
    <w:rsid w:val="00A71D4A"/>
    <w:rsid w:val="00A74EF0"/>
    <w:rsid w:val="00A9277E"/>
    <w:rsid w:val="00AA14B3"/>
    <w:rsid w:val="00AA43E0"/>
    <w:rsid w:val="00AB134B"/>
    <w:rsid w:val="00AC2880"/>
    <w:rsid w:val="00AC5D1E"/>
    <w:rsid w:val="00AD0B0F"/>
    <w:rsid w:val="00AE27D8"/>
    <w:rsid w:val="00AF3ECB"/>
    <w:rsid w:val="00AF6F87"/>
    <w:rsid w:val="00B10AE8"/>
    <w:rsid w:val="00B11E7E"/>
    <w:rsid w:val="00B1789A"/>
    <w:rsid w:val="00B3243B"/>
    <w:rsid w:val="00B336F3"/>
    <w:rsid w:val="00B426D9"/>
    <w:rsid w:val="00B44537"/>
    <w:rsid w:val="00B56710"/>
    <w:rsid w:val="00B60F60"/>
    <w:rsid w:val="00B75E83"/>
    <w:rsid w:val="00B91957"/>
    <w:rsid w:val="00B9710A"/>
    <w:rsid w:val="00BA10EA"/>
    <w:rsid w:val="00BA7BA0"/>
    <w:rsid w:val="00BB13D5"/>
    <w:rsid w:val="00BC3301"/>
    <w:rsid w:val="00BC4532"/>
    <w:rsid w:val="00BD32BA"/>
    <w:rsid w:val="00BD3A93"/>
    <w:rsid w:val="00BE0D79"/>
    <w:rsid w:val="00BE0E3B"/>
    <w:rsid w:val="00BE1463"/>
    <w:rsid w:val="00BE1DE2"/>
    <w:rsid w:val="00BE3921"/>
    <w:rsid w:val="00BE5CDF"/>
    <w:rsid w:val="00BE785D"/>
    <w:rsid w:val="00BF1EAD"/>
    <w:rsid w:val="00BF554A"/>
    <w:rsid w:val="00C01A4C"/>
    <w:rsid w:val="00C04BE3"/>
    <w:rsid w:val="00C319DF"/>
    <w:rsid w:val="00C33737"/>
    <w:rsid w:val="00C360CC"/>
    <w:rsid w:val="00C43B1F"/>
    <w:rsid w:val="00C43FC7"/>
    <w:rsid w:val="00C46C95"/>
    <w:rsid w:val="00C64925"/>
    <w:rsid w:val="00C65A54"/>
    <w:rsid w:val="00C77EDD"/>
    <w:rsid w:val="00C839C5"/>
    <w:rsid w:val="00C921B2"/>
    <w:rsid w:val="00C9515B"/>
    <w:rsid w:val="00CA0408"/>
    <w:rsid w:val="00CA040D"/>
    <w:rsid w:val="00CC2103"/>
    <w:rsid w:val="00CC4A8D"/>
    <w:rsid w:val="00CE4C71"/>
    <w:rsid w:val="00CF1749"/>
    <w:rsid w:val="00CF74AE"/>
    <w:rsid w:val="00D107D6"/>
    <w:rsid w:val="00D31141"/>
    <w:rsid w:val="00D57E87"/>
    <w:rsid w:val="00D60503"/>
    <w:rsid w:val="00D75B0D"/>
    <w:rsid w:val="00D85DD0"/>
    <w:rsid w:val="00D8616A"/>
    <w:rsid w:val="00D8760B"/>
    <w:rsid w:val="00DB0E99"/>
    <w:rsid w:val="00DC1B9D"/>
    <w:rsid w:val="00DC47DC"/>
    <w:rsid w:val="00DD54DA"/>
    <w:rsid w:val="00DE07D1"/>
    <w:rsid w:val="00DF34CC"/>
    <w:rsid w:val="00E037E9"/>
    <w:rsid w:val="00E03B58"/>
    <w:rsid w:val="00E111A4"/>
    <w:rsid w:val="00E242F7"/>
    <w:rsid w:val="00E437FD"/>
    <w:rsid w:val="00E441CD"/>
    <w:rsid w:val="00E44675"/>
    <w:rsid w:val="00E47BD1"/>
    <w:rsid w:val="00E51021"/>
    <w:rsid w:val="00E517FA"/>
    <w:rsid w:val="00E55379"/>
    <w:rsid w:val="00E55A94"/>
    <w:rsid w:val="00E7185E"/>
    <w:rsid w:val="00E82909"/>
    <w:rsid w:val="00E836AE"/>
    <w:rsid w:val="00E84DFE"/>
    <w:rsid w:val="00E92307"/>
    <w:rsid w:val="00EA45A0"/>
    <w:rsid w:val="00EB1DBA"/>
    <w:rsid w:val="00EC4172"/>
    <w:rsid w:val="00ED2D19"/>
    <w:rsid w:val="00ED4575"/>
    <w:rsid w:val="00ED78BC"/>
    <w:rsid w:val="00EE72BD"/>
    <w:rsid w:val="00F04920"/>
    <w:rsid w:val="00F05C2D"/>
    <w:rsid w:val="00F14265"/>
    <w:rsid w:val="00F21B83"/>
    <w:rsid w:val="00F22DA7"/>
    <w:rsid w:val="00F31B8E"/>
    <w:rsid w:val="00F34F3E"/>
    <w:rsid w:val="00F4581A"/>
    <w:rsid w:val="00F5242C"/>
    <w:rsid w:val="00F53914"/>
    <w:rsid w:val="00F6300A"/>
    <w:rsid w:val="00F704E7"/>
    <w:rsid w:val="00F7085A"/>
    <w:rsid w:val="00F73F85"/>
    <w:rsid w:val="00F7639C"/>
    <w:rsid w:val="00F8568E"/>
    <w:rsid w:val="00F87B5D"/>
    <w:rsid w:val="00F91504"/>
    <w:rsid w:val="00F94650"/>
    <w:rsid w:val="00FA32AC"/>
    <w:rsid w:val="00FA4654"/>
    <w:rsid w:val="00FA5B80"/>
    <w:rsid w:val="00FB5A33"/>
    <w:rsid w:val="00FC140E"/>
    <w:rsid w:val="00FC748F"/>
    <w:rsid w:val="00FD3171"/>
    <w:rsid w:val="00FF63F4"/>
    <w:rsid w:val="00FF67E8"/>
    <w:rsid w:val="25DD0EB8"/>
    <w:rsid w:val="3B3DB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F39B7"/>
  <w15:chartTrackingRefBased/>
  <w15:docId w15:val="{426C4C4A-2F9C-4FCD-8B53-EBDE9793F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1"/>
    <w:lsdException w:name="heading 2" w:semiHidden="1" w:uiPriority="9" w:unhideWhenUsed="1" w:qFormat="1"/>
    <w:lsdException w:name="heading 3" w:semiHidden="1" w:uiPriority="4" w:unhideWhenUsed="1"/>
    <w:lsdException w:name="heading 4" w:semiHidden="1" w:uiPriority="4" w:unhideWhenUsed="1"/>
    <w:lsdException w:name="heading 5" w:semiHidden="1" w:uiPriority="4" w:unhideWhenUsed="1"/>
    <w:lsdException w:name="heading 6" w:semiHidden="1" w:uiPriority="4" w:unhideWhenUsed="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46"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4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FE8"/>
    <w:pPr>
      <w:spacing w:before="120" w:after="120" w:line="240" w:lineRule="auto"/>
    </w:pPr>
    <w:rPr>
      <w:rFonts w:ascii="Segoe UI" w:hAnsi="Segoe UI"/>
      <w:sz w:val="20"/>
    </w:rPr>
  </w:style>
  <w:style w:type="paragraph" w:styleId="Heading1">
    <w:name w:val="heading 1"/>
    <w:basedOn w:val="Normal"/>
    <w:next w:val="L1-Step-QS"/>
    <w:link w:val="Heading1Char"/>
    <w:uiPriority w:val="21"/>
    <w:rsid w:val="00917FE8"/>
    <w:pPr>
      <w:keepNext/>
      <w:numPr>
        <w:numId w:val="12"/>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9"/>
    <w:qFormat/>
    <w:rsid w:val="00917FE8"/>
    <w:pPr>
      <w:keepNext/>
      <w:numPr>
        <w:ilvl w:val="1"/>
        <w:numId w:val="12"/>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rsid w:val="00917FE8"/>
    <w:pPr>
      <w:keepNext/>
      <w:numPr>
        <w:ilvl w:val="2"/>
        <w:numId w:val="12"/>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rsid w:val="00917FE8"/>
    <w:pPr>
      <w:keepNext/>
      <w:keepLines/>
      <w:numPr>
        <w:ilvl w:val="3"/>
        <w:numId w:val="12"/>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rsid w:val="00917FE8"/>
    <w:pPr>
      <w:keepNext/>
      <w:keepLines/>
      <w:numPr>
        <w:ilvl w:val="4"/>
        <w:numId w:val="12"/>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917FE8"/>
    <w:pPr>
      <w:keepNext/>
      <w:keepLines/>
      <w:numPr>
        <w:ilvl w:val="5"/>
        <w:numId w:val="12"/>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917FE8"/>
    <w:pPr>
      <w:keepNext/>
      <w:keepLines/>
      <w:numPr>
        <w:ilvl w:val="6"/>
        <w:numId w:val="12"/>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917FE8"/>
    <w:pPr>
      <w:keepNext/>
      <w:keepLines/>
      <w:numPr>
        <w:ilvl w:val="7"/>
        <w:numId w:val="12"/>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917FE8"/>
    <w:pPr>
      <w:keepNext/>
      <w:keepLines/>
      <w:numPr>
        <w:ilvl w:val="8"/>
        <w:numId w:val="12"/>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rsid w:val="00917FE8"/>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rsid w:val="00917FE8"/>
    <w:rPr>
      <w:rFonts w:ascii="Segoe UI" w:eastAsia="Times New Roman" w:hAnsi="Segoe UI" w:cs="Segoe UI"/>
      <w:b/>
      <w:bCs/>
      <w:iCs/>
      <w:kern w:val="0"/>
      <w:sz w:val="20"/>
      <w14:ligatures w14:val="none"/>
    </w:rPr>
  </w:style>
  <w:style w:type="character" w:customStyle="1" w:styleId="Heading3Char">
    <w:name w:val="Heading 3 Char"/>
    <w:basedOn w:val="DefaultParagraphFont"/>
    <w:link w:val="Heading3"/>
    <w:uiPriority w:val="4"/>
    <w:rsid w:val="00917FE8"/>
    <w:rPr>
      <w:rFonts w:ascii="Segoe UI" w:eastAsia="Times New Roman" w:hAnsi="Segoe UI" w:cs="Arial"/>
      <w:b/>
      <w:bCs/>
      <w:kern w:val="0"/>
      <w:sz w:val="22"/>
      <w:szCs w:val="26"/>
      <w14:ligatures w14:val="none"/>
    </w:rPr>
  </w:style>
  <w:style w:type="character" w:customStyle="1" w:styleId="Heading4Char">
    <w:name w:val="Heading 4 Char"/>
    <w:aliases w:val="SubTopic Label Char"/>
    <w:basedOn w:val="DefaultParagraphFont"/>
    <w:link w:val="Heading4"/>
    <w:uiPriority w:val="4"/>
    <w:rsid w:val="00917FE8"/>
    <w:rPr>
      <w:rFonts w:ascii="Segoe UI" w:eastAsiaTheme="majorEastAsia" w:hAnsi="Segoe UI" w:cstheme="majorBidi"/>
      <w:i/>
      <w:iCs/>
      <w:color w:val="0F4761" w:themeColor="accent1" w:themeShade="BF"/>
      <w:sz w:val="20"/>
    </w:rPr>
  </w:style>
  <w:style w:type="character" w:customStyle="1" w:styleId="Heading5Char">
    <w:name w:val="Heading 5 Char"/>
    <w:basedOn w:val="DefaultParagraphFont"/>
    <w:link w:val="Heading5"/>
    <w:uiPriority w:val="4"/>
    <w:rsid w:val="00917FE8"/>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semiHidden/>
    <w:rsid w:val="00917FE8"/>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semiHidden/>
    <w:rsid w:val="00917FE8"/>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semiHidden/>
    <w:rsid w:val="00917FE8"/>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semiHidden/>
    <w:rsid w:val="00917FE8"/>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rsid w:val="00917F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917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FE8"/>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rsid w:val="00917FE8"/>
    <w:pPr>
      <w:spacing w:before="160"/>
      <w:jc w:val="center"/>
    </w:pPr>
    <w:rPr>
      <w:i/>
      <w:iCs/>
      <w:color w:val="404040" w:themeColor="text1" w:themeTint="BF"/>
    </w:rPr>
  </w:style>
  <w:style w:type="character" w:customStyle="1" w:styleId="QuoteChar">
    <w:name w:val="Quote Char"/>
    <w:basedOn w:val="DefaultParagraphFont"/>
    <w:link w:val="Quote"/>
    <w:uiPriority w:val="29"/>
    <w:rsid w:val="00917FE8"/>
    <w:rPr>
      <w:rFonts w:ascii="Segoe UI" w:hAnsi="Segoe UI"/>
      <w:i/>
      <w:iCs/>
      <w:color w:val="404040" w:themeColor="text1" w:themeTint="BF"/>
      <w:sz w:val="20"/>
    </w:rPr>
  </w:style>
  <w:style w:type="paragraph" w:styleId="ListParagraph">
    <w:name w:val="List Paragraph"/>
    <w:basedOn w:val="Normal"/>
    <w:link w:val="ListParagraphChar"/>
    <w:uiPriority w:val="34"/>
    <w:rsid w:val="00917FE8"/>
    <w:pPr>
      <w:ind w:left="720"/>
      <w:contextualSpacing/>
    </w:pPr>
  </w:style>
  <w:style w:type="character" w:styleId="IntenseEmphasis">
    <w:name w:val="Intense Emphasis"/>
    <w:basedOn w:val="DefaultParagraphFont"/>
    <w:uiPriority w:val="21"/>
    <w:rsid w:val="00917FE8"/>
    <w:rPr>
      <w:i/>
      <w:iCs/>
      <w:color w:val="0F4761" w:themeColor="accent1" w:themeShade="BF"/>
    </w:rPr>
  </w:style>
  <w:style w:type="paragraph" w:styleId="IntenseQuote">
    <w:name w:val="Intense Quote"/>
    <w:basedOn w:val="Normal"/>
    <w:next w:val="Normal"/>
    <w:link w:val="IntenseQuoteChar"/>
    <w:uiPriority w:val="30"/>
    <w:rsid w:val="00917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FE8"/>
    <w:rPr>
      <w:rFonts w:ascii="Segoe UI" w:hAnsi="Segoe UI"/>
      <w:i/>
      <w:iCs/>
      <w:color w:val="0F4761" w:themeColor="accent1" w:themeShade="BF"/>
      <w:sz w:val="20"/>
    </w:rPr>
  </w:style>
  <w:style w:type="character" w:styleId="IntenseReference">
    <w:name w:val="Intense Reference"/>
    <w:basedOn w:val="DefaultParagraphFont"/>
    <w:uiPriority w:val="32"/>
    <w:rsid w:val="00917FE8"/>
    <w:rPr>
      <w:b/>
      <w:bCs/>
      <w:smallCaps/>
      <w:color w:val="0F4761" w:themeColor="accent1" w:themeShade="BF"/>
      <w:spacing w:val="5"/>
    </w:rPr>
  </w:style>
  <w:style w:type="character" w:styleId="Hyperlink">
    <w:name w:val="Hyperlink"/>
    <w:basedOn w:val="DefaultParagraphFont"/>
    <w:uiPriority w:val="99"/>
    <w:unhideWhenUsed/>
    <w:rsid w:val="00917FE8"/>
    <w:rPr>
      <w:color w:val="467886" w:themeColor="hyperlink"/>
      <w:u w:val="single"/>
    </w:rPr>
  </w:style>
  <w:style w:type="character" w:styleId="UnresolvedMention">
    <w:name w:val="Unresolved Mention"/>
    <w:basedOn w:val="DefaultParagraphFont"/>
    <w:uiPriority w:val="99"/>
    <w:semiHidden/>
    <w:unhideWhenUsed/>
    <w:rsid w:val="00917FE8"/>
    <w:rPr>
      <w:color w:val="605E5C"/>
      <w:shd w:val="clear" w:color="auto" w:fill="E1DFDD"/>
    </w:rPr>
  </w:style>
  <w:style w:type="character" w:styleId="FollowedHyperlink">
    <w:name w:val="FollowedHyperlink"/>
    <w:basedOn w:val="DefaultParagraphFont"/>
    <w:uiPriority w:val="99"/>
    <w:semiHidden/>
    <w:unhideWhenUsed/>
    <w:rsid w:val="00917FE8"/>
    <w:rPr>
      <w:color w:val="96607D" w:themeColor="followedHyperlink"/>
      <w:u w:val="single"/>
    </w:rPr>
  </w:style>
  <w:style w:type="paragraph" w:styleId="Header">
    <w:name w:val="header"/>
    <w:basedOn w:val="Normal"/>
    <w:link w:val="HeaderChar"/>
    <w:uiPriority w:val="99"/>
    <w:unhideWhenUsed/>
    <w:rsid w:val="00917FE8"/>
    <w:pPr>
      <w:tabs>
        <w:tab w:val="center" w:pos="4680"/>
        <w:tab w:val="right" w:pos="9360"/>
      </w:tabs>
      <w:spacing w:after="0"/>
    </w:pPr>
  </w:style>
  <w:style w:type="character" w:customStyle="1" w:styleId="HeaderChar">
    <w:name w:val="Header Char"/>
    <w:basedOn w:val="DefaultParagraphFont"/>
    <w:link w:val="Header"/>
    <w:uiPriority w:val="99"/>
    <w:rsid w:val="00917FE8"/>
    <w:rPr>
      <w:rFonts w:ascii="Segoe UI" w:hAnsi="Segoe UI"/>
      <w:sz w:val="20"/>
    </w:rPr>
  </w:style>
  <w:style w:type="paragraph" w:styleId="Footer">
    <w:name w:val="footer"/>
    <w:basedOn w:val="Normal"/>
    <w:link w:val="FooterChar"/>
    <w:uiPriority w:val="99"/>
    <w:unhideWhenUsed/>
    <w:rsid w:val="00917FE8"/>
    <w:pPr>
      <w:tabs>
        <w:tab w:val="center" w:pos="4680"/>
        <w:tab w:val="right" w:pos="9360"/>
      </w:tabs>
      <w:spacing w:after="0"/>
    </w:pPr>
  </w:style>
  <w:style w:type="character" w:customStyle="1" w:styleId="FooterChar">
    <w:name w:val="Footer Char"/>
    <w:basedOn w:val="DefaultParagraphFont"/>
    <w:link w:val="Footer"/>
    <w:uiPriority w:val="99"/>
    <w:rsid w:val="00917FE8"/>
    <w:rPr>
      <w:rFonts w:ascii="Segoe UI" w:hAnsi="Segoe UI"/>
      <w:sz w:val="20"/>
    </w:rPr>
  </w:style>
  <w:style w:type="table" w:styleId="TableGrid">
    <w:name w:val="Table Grid"/>
    <w:basedOn w:val="TableNormal"/>
    <w:uiPriority w:val="39"/>
    <w:rsid w:val="00917FE8"/>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Spacing">
    <w:name w:val="No Spacing"/>
    <w:uiPriority w:val="1"/>
    <w:qFormat/>
    <w:rsid w:val="00784C65"/>
    <w:pPr>
      <w:spacing w:after="0" w:line="240" w:lineRule="auto"/>
    </w:pPr>
    <w:rPr>
      <w:rFonts w:ascii="Segoe UI" w:hAnsi="Segoe UI"/>
      <w:sz w:val="20"/>
    </w:rPr>
  </w:style>
  <w:style w:type="paragraph" w:customStyle="1" w:styleId="H0-QSNotinTOC">
    <w:name w:val="H0-QS (Not in TOC)"/>
    <w:basedOn w:val="H0-QS"/>
    <w:qFormat/>
    <w:rsid w:val="00917FE8"/>
  </w:style>
  <w:style w:type="paragraph" w:customStyle="1" w:styleId="H0-BodyText">
    <w:name w:val="H0-BodyText"/>
    <w:link w:val="H0-BodyTextChar"/>
    <w:uiPriority w:val="2"/>
    <w:qFormat/>
    <w:rsid w:val="00917FE8"/>
    <w:pPr>
      <w:spacing w:before="120" w:after="120" w:line="240" w:lineRule="auto"/>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917FE8"/>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917FE8"/>
    <w:pPr>
      <w:numPr>
        <w:numId w:val="1"/>
      </w:numPr>
    </w:pPr>
  </w:style>
  <w:style w:type="character" w:customStyle="1" w:styleId="H0-BodyTxt-Bullet-QSChar">
    <w:name w:val="H0-BodyTxt-Bullet-QS Char"/>
    <w:basedOn w:val="H0-BodyTextChar"/>
    <w:link w:val="H0-BodyTxt-Bullet-QS"/>
    <w:uiPriority w:val="4"/>
    <w:rsid w:val="00917FE8"/>
    <w:rPr>
      <w:rFonts w:ascii="Segoe UI" w:hAnsi="Segoe UI" w:cs="Segoe UI"/>
      <w:kern w:val="0"/>
      <w:sz w:val="20"/>
      <w:szCs w:val="20"/>
      <w14:ligatures w14:val="none"/>
    </w:rPr>
  </w:style>
  <w:style w:type="character" w:customStyle="1" w:styleId="ListParagraphChar">
    <w:name w:val="List Paragraph Char"/>
    <w:basedOn w:val="DefaultParagraphFont"/>
    <w:link w:val="ListParagraph"/>
    <w:uiPriority w:val="34"/>
    <w:locked/>
    <w:rsid w:val="009F476E"/>
    <w:rPr>
      <w:rFonts w:ascii="Segoe UI" w:hAnsi="Segoe UI"/>
      <w:sz w:val="20"/>
    </w:rPr>
  </w:style>
  <w:style w:type="paragraph" w:customStyle="1" w:styleId="BodyTxt-QS">
    <w:name w:val="BodyTxt-QS"/>
    <w:link w:val="BodyTxt-QSChar"/>
    <w:uiPriority w:val="2"/>
    <w:qFormat/>
    <w:rsid w:val="00917FE8"/>
    <w:pPr>
      <w:spacing w:before="120" w:after="120" w:line="240" w:lineRule="auto"/>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917FE8"/>
    <w:pPr>
      <w:numPr>
        <w:numId w:val="4"/>
      </w:numPr>
      <w:tabs>
        <w:tab w:val="clear" w:pos="720"/>
        <w:tab w:val="num" w:pos="305"/>
      </w:tabs>
      <w:ind w:left="309" w:hanging="274"/>
    </w:pPr>
  </w:style>
  <w:style w:type="paragraph" w:customStyle="1" w:styleId="H1-QS">
    <w:name w:val="H1-QS"/>
    <w:basedOn w:val="Heading1"/>
    <w:next w:val="L1-Step-QS"/>
    <w:link w:val="H1-QSChar"/>
    <w:uiPriority w:val="5"/>
    <w:qFormat/>
    <w:rsid w:val="00917FE8"/>
    <w:rPr>
      <w:sz w:val="24"/>
    </w:rPr>
  </w:style>
  <w:style w:type="paragraph" w:customStyle="1" w:styleId="H2-QS">
    <w:name w:val="H2-QS"/>
    <w:basedOn w:val="Heading2"/>
    <w:next w:val="L2-Step-QS"/>
    <w:link w:val="H2-QSChar"/>
    <w:uiPriority w:val="29"/>
    <w:qFormat/>
    <w:rsid w:val="00917FE8"/>
    <w:rPr>
      <w:sz w:val="22"/>
    </w:rPr>
  </w:style>
  <w:style w:type="paragraph" w:customStyle="1" w:styleId="TableTxt-QS">
    <w:name w:val="TableTxt-QS"/>
    <w:link w:val="TableTxt-QSChar"/>
    <w:uiPriority w:val="3"/>
    <w:qFormat/>
    <w:rsid w:val="00917FE8"/>
    <w:pPr>
      <w:spacing w:before="120" w:after="120" w:line="240" w:lineRule="auto"/>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917FE8"/>
    <w:pPr>
      <w:numPr>
        <w:numId w:val="13"/>
      </w:numPr>
      <w:ind w:left="360"/>
    </w:pPr>
  </w:style>
  <w:style w:type="paragraph" w:customStyle="1" w:styleId="BodyBulletLIst">
    <w:name w:val="BodyBulletLIst"/>
    <w:uiPriority w:val="3"/>
    <w:semiHidden/>
    <w:qFormat/>
    <w:rsid w:val="00917FE8"/>
    <w:pPr>
      <w:numPr>
        <w:numId w:val="2"/>
      </w:numPr>
      <w:spacing w:before="20" w:after="20" w:line="240" w:lineRule="auto"/>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917FE8"/>
  </w:style>
  <w:style w:type="paragraph" w:customStyle="1" w:styleId="TableHeader-QS">
    <w:name w:val="TableHeader-QS"/>
    <w:basedOn w:val="Normal"/>
    <w:uiPriority w:val="7"/>
    <w:qFormat/>
    <w:rsid w:val="00917FE8"/>
    <w:pPr>
      <w:keepNext/>
      <w:spacing w:before="20" w:after="20"/>
      <w:jc w:val="center"/>
    </w:pPr>
    <w:rPr>
      <w:rFonts w:cs="Segoe UI"/>
      <w:b/>
      <w:bCs/>
      <w:szCs w:val="20"/>
    </w:rPr>
  </w:style>
  <w:style w:type="paragraph" w:customStyle="1" w:styleId="TableTxt-num-QS">
    <w:name w:val="TableTxt-num-QS"/>
    <w:basedOn w:val="TableTxt-alpha-QS"/>
    <w:uiPriority w:val="17"/>
    <w:qFormat/>
    <w:rsid w:val="00917FE8"/>
    <w:pPr>
      <w:numPr>
        <w:numId w:val="14"/>
      </w:numPr>
    </w:pPr>
  </w:style>
  <w:style w:type="paragraph" w:customStyle="1" w:styleId="TableTxt-Bullet2-QS">
    <w:name w:val="TableTxt-Bullet(2)-QS"/>
    <w:basedOn w:val="TableTxt-Bullet-QS"/>
    <w:uiPriority w:val="14"/>
    <w:qFormat/>
    <w:rsid w:val="00917FE8"/>
    <w:pPr>
      <w:numPr>
        <w:numId w:val="15"/>
      </w:numPr>
    </w:pPr>
  </w:style>
  <w:style w:type="paragraph" w:customStyle="1" w:styleId="H1-Txt-QS">
    <w:name w:val="H1-Txt-QS"/>
    <w:basedOn w:val="H1-QS"/>
    <w:uiPriority w:val="1"/>
    <w:semiHidden/>
    <w:unhideWhenUsed/>
    <w:rsid w:val="00917FE8"/>
    <w:pPr>
      <w:keepNext w:val="0"/>
      <w:numPr>
        <w:numId w:val="0"/>
      </w:numPr>
      <w:spacing w:before="120" w:after="120"/>
    </w:pPr>
    <w:rPr>
      <w:b w:val="0"/>
      <w:sz w:val="20"/>
    </w:rPr>
  </w:style>
  <w:style w:type="paragraph" w:customStyle="1" w:styleId="QS-NOTE-Style">
    <w:name w:val="QS-NOTE-Style"/>
    <w:next w:val="Normal"/>
    <w:semiHidden/>
    <w:rsid w:val="00917FE8"/>
    <w:pPr>
      <w:tabs>
        <w:tab w:val="left" w:pos="1152"/>
      </w:tabs>
      <w:spacing w:before="240" w:after="120" w:line="240" w:lineRule="auto"/>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917FE8"/>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917FE8"/>
    <w:pPr>
      <w:numPr>
        <w:numId w:val="0"/>
      </w:numPr>
      <w:spacing w:afterLines="60" w:after="144"/>
      <w:ind w:left="1080" w:hanging="720"/>
    </w:pPr>
  </w:style>
  <w:style w:type="paragraph" w:styleId="Revision">
    <w:name w:val="Revision"/>
    <w:hidden/>
    <w:uiPriority w:val="99"/>
    <w:semiHidden/>
    <w:rsid w:val="00917FE8"/>
    <w:pPr>
      <w:spacing w:after="0" w:line="240" w:lineRule="auto"/>
    </w:pPr>
  </w:style>
  <w:style w:type="paragraph" w:styleId="TOCHeading">
    <w:name w:val="TOC Heading"/>
    <w:basedOn w:val="Heading1"/>
    <w:next w:val="Normal"/>
    <w:uiPriority w:val="46"/>
    <w:qFormat/>
    <w:rsid w:val="00917FE8"/>
    <w:pPr>
      <w:spacing w:before="240" w:after="0" w:line="259" w:lineRule="auto"/>
      <w:outlineLvl w:val="9"/>
    </w:pPr>
    <w:rPr>
      <w:rFonts w:ascii="Arial" w:hAnsi="Arial"/>
      <w:kern w:val="0"/>
      <w:sz w:val="24"/>
      <w:szCs w:val="32"/>
    </w:rPr>
  </w:style>
  <w:style w:type="character" w:customStyle="1" w:styleId="BodyTxt-QSChar">
    <w:name w:val="BodyTxt-QS Char"/>
    <w:basedOn w:val="DefaultParagraphFont"/>
    <w:link w:val="BodyTxt-QS"/>
    <w:uiPriority w:val="2"/>
    <w:rsid w:val="00917FE8"/>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917FE8"/>
    <w:pPr>
      <w:keepNext w:val="0"/>
      <w:spacing w:before="60"/>
    </w:pPr>
    <w:rPr>
      <w:rFonts w:cs="Segoe UI"/>
    </w:rPr>
  </w:style>
  <w:style w:type="paragraph" w:styleId="Caption">
    <w:name w:val="caption"/>
    <w:next w:val="Normal"/>
    <w:uiPriority w:val="35"/>
    <w:semiHidden/>
    <w:qFormat/>
    <w:rsid w:val="00917FE8"/>
    <w:pPr>
      <w:keepNext/>
      <w:spacing w:before="120" w:after="120" w:line="240" w:lineRule="auto"/>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917FE8"/>
    <w:rPr>
      <w:sz w:val="16"/>
      <w:szCs w:val="16"/>
    </w:rPr>
  </w:style>
  <w:style w:type="paragraph" w:styleId="CommentText">
    <w:name w:val="annotation text"/>
    <w:basedOn w:val="Normal"/>
    <w:link w:val="CommentTextChar"/>
    <w:uiPriority w:val="99"/>
    <w:unhideWhenUsed/>
    <w:rsid w:val="00917FE8"/>
    <w:rPr>
      <w:szCs w:val="20"/>
    </w:rPr>
  </w:style>
  <w:style w:type="character" w:customStyle="1" w:styleId="CommentTextChar">
    <w:name w:val="Comment Text Char"/>
    <w:basedOn w:val="DefaultParagraphFont"/>
    <w:link w:val="CommentText"/>
    <w:uiPriority w:val="99"/>
    <w:rsid w:val="00917FE8"/>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917FE8"/>
    <w:rPr>
      <w:b/>
      <w:bCs/>
    </w:rPr>
  </w:style>
  <w:style w:type="character" w:customStyle="1" w:styleId="CommentSubjectChar">
    <w:name w:val="Comment Subject Char"/>
    <w:basedOn w:val="CommentTextChar"/>
    <w:link w:val="CommentSubject"/>
    <w:uiPriority w:val="99"/>
    <w:semiHidden/>
    <w:rsid w:val="00917FE8"/>
    <w:rPr>
      <w:rFonts w:ascii="Segoe UI" w:hAnsi="Segoe UI"/>
      <w:b/>
      <w:bCs/>
      <w:sz w:val="20"/>
      <w:szCs w:val="20"/>
    </w:rPr>
  </w:style>
  <w:style w:type="table" w:styleId="PlainTable2">
    <w:name w:val="Plain Table 2"/>
    <w:basedOn w:val="TableNormal"/>
    <w:uiPriority w:val="42"/>
    <w:rsid w:val="00917FE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917FE8"/>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917FE8"/>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917FE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917FE8"/>
    <w:rPr>
      <w:rFonts w:ascii="Segoe UI" w:hAnsi="Segoe UI" w:cs="Segoe UI"/>
      <w:b/>
      <w:bCs/>
      <w:noProof/>
      <w:kern w:val="0"/>
      <w:sz w:val="20"/>
      <w:szCs w:val="28"/>
      <w14:ligatures w14:val="none"/>
    </w:rPr>
  </w:style>
  <w:style w:type="paragraph" w:styleId="TOC2">
    <w:name w:val="toc 2"/>
    <w:basedOn w:val="Normal"/>
    <w:next w:val="Normal"/>
    <w:autoRedefine/>
    <w:uiPriority w:val="39"/>
    <w:rsid w:val="00917FE8"/>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917FE8"/>
    <w:pPr>
      <w:spacing w:after="100"/>
      <w:ind w:left="400"/>
    </w:pPr>
    <w:rPr>
      <w:rFonts w:cs="Arial"/>
      <w:szCs w:val="20"/>
    </w:rPr>
  </w:style>
  <w:style w:type="paragraph" w:customStyle="1" w:styleId="H0-QS">
    <w:name w:val="H0-QS"/>
    <w:basedOn w:val="Normal"/>
    <w:next w:val="BodyTxt-QS"/>
    <w:link w:val="H0-QSChar"/>
    <w:uiPriority w:val="1"/>
    <w:qFormat/>
    <w:rsid w:val="00917FE8"/>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917FE8"/>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917FE8"/>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917FE8"/>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917FE8"/>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917FE8"/>
    <w:rPr>
      <w:rFonts w:ascii="Segoe UI" w:eastAsia="Times New Roman" w:hAnsi="Segoe UI" w:cs="Segoe UI"/>
      <w:b/>
      <w:bCs/>
      <w:kern w:val="32"/>
      <w14:ligatures w14:val="none"/>
    </w:rPr>
  </w:style>
  <w:style w:type="character" w:customStyle="1" w:styleId="H2-QSChar">
    <w:name w:val="H2-QS Char"/>
    <w:basedOn w:val="H1-QSChar"/>
    <w:link w:val="H2-QS"/>
    <w:uiPriority w:val="29"/>
    <w:rsid w:val="00917FE8"/>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917FE8"/>
    <w:pPr>
      <w:numPr>
        <w:numId w:val="3"/>
      </w:numPr>
      <w:spacing w:before="120" w:after="120" w:line="240" w:lineRule="auto"/>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917FE8"/>
    <w:pPr>
      <w:numPr>
        <w:ilvl w:val="1"/>
        <w:numId w:val="4"/>
      </w:numPr>
      <w:spacing w:before="120" w:after="120" w:line="240" w:lineRule="auto"/>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917FE8"/>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917FE8"/>
    <w:rPr>
      <w:rFonts w:ascii="Segoe UI" w:eastAsia="Times New Roman" w:hAnsi="Segoe UI" w:cs="Segoe UI"/>
      <w:b w:val="0"/>
      <w:bCs w:val="0"/>
      <w:iCs/>
      <w:kern w:val="0"/>
      <w:sz w:val="20"/>
      <w:szCs w:val="20"/>
      <w14:ligatures w14:val="none"/>
    </w:rPr>
  </w:style>
  <w:style w:type="paragraph" w:customStyle="1" w:styleId="L1-Step-QS">
    <w:name w:val="L1-Step#-QS"/>
    <w:basedOn w:val="Heading2"/>
    <w:uiPriority w:val="19"/>
    <w:rsid w:val="00917FE8"/>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917FE8"/>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917FE8"/>
    <w:pPr>
      <w:keepLines/>
      <w:numPr>
        <w:numId w:val="5"/>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917FE8"/>
    <w:pPr>
      <w:keepLines/>
      <w:numPr>
        <w:numId w:val="6"/>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917FE8"/>
    <w:pPr>
      <w:keepLines/>
      <w:numPr>
        <w:numId w:val="7"/>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917FE8"/>
    <w:pPr>
      <w:keepLines/>
      <w:numPr>
        <w:ilvl w:val="1"/>
        <w:numId w:val="10"/>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17FE8"/>
  </w:style>
  <w:style w:type="paragraph" w:customStyle="1" w:styleId="L1-num-QS">
    <w:name w:val="L1-num-QS"/>
    <w:basedOn w:val="Normal"/>
    <w:uiPriority w:val="26"/>
    <w:rsid w:val="00917FE8"/>
    <w:pPr>
      <w:keepLines/>
      <w:numPr>
        <w:numId w:val="8"/>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917FE8"/>
    <w:pPr>
      <w:keepLines/>
      <w:numPr>
        <w:numId w:val="9"/>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917FE8"/>
    <w:pPr>
      <w:keepLines/>
      <w:numPr>
        <w:ilvl w:val="2"/>
        <w:numId w:val="10"/>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917FE8"/>
    <w:pPr>
      <w:keepLines/>
      <w:numPr>
        <w:numId w:val="11"/>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917FE8"/>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917FE8"/>
    <w:pPr>
      <w:numPr>
        <w:numId w:val="18"/>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rsid w:val="00917FE8"/>
    <w:rPr>
      <w:i/>
      <w:iCs/>
      <w:color w:val="404040" w:themeColor="text1" w:themeTint="BF"/>
    </w:rPr>
  </w:style>
  <w:style w:type="paragraph" w:customStyle="1" w:styleId="TableTxt-Bullet3-QS">
    <w:name w:val="TableTxt-Bullet(3)-QS"/>
    <w:basedOn w:val="BodyTxt-Bullet3-QS"/>
    <w:uiPriority w:val="14"/>
    <w:qFormat/>
    <w:rsid w:val="00917FE8"/>
    <w:pPr>
      <w:tabs>
        <w:tab w:val="clear" w:pos="1800"/>
        <w:tab w:val="left" w:pos="1118"/>
      </w:tabs>
      <w:ind w:left="1118"/>
    </w:pPr>
  </w:style>
  <w:style w:type="paragraph" w:customStyle="1" w:styleId="TableTxt-alpha-Bullet-QS">
    <w:name w:val="TableTxt-alpha-Bullet-QS"/>
    <w:basedOn w:val="ListParagraph"/>
    <w:uiPriority w:val="16"/>
    <w:qFormat/>
    <w:rsid w:val="00917FE8"/>
    <w:pPr>
      <w:numPr>
        <w:numId w:val="19"/>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917FE8"/>
    <w:pPr>
      <w:numPr>
        <w:numId w:val="16"/>
      </w:numPr>
    </w:pPr>
    <w:rPr>
      <w:rFonts w:cs="Times New Roman"/>
      <w:kern w:val="0"/>
      <w:szCs w:val="20"/>
      <w14:ligatures w14:val="none"/>
    </w:rPr>
  </w:style>
  <w:style w:type="paragraph" w:customStyle="1" w:styleId="L2-alpha-Bullet-QS">
    <w:name w:val="L2-alpha-Bullet-QS"/>
    <w:basedOn w:val="ListParagraph"/>
    <w:uiPriority w:val="35"/>
    <w:qFormat/>
    <w:rsid w:val="00917FE8"/>
    <w:pPr>
      <w:numPr>
        <w:numId w:val="21"/>
      </w:numPr>
      <w:ind w:left="2160"/>
      <w:contextualSpacing w:val="0"/>
    </w:pPr>
  </w:style>
  <w:style w:type="paragraph" w:customStyle="1" w:styleId="L2-num-Bullet-QS">
    <w:name w:val="L2-num-Bullet-QS"/>
    <w:basedOn w:val="ListParagraph"/>
    <w:uiPriority w:val="36"/>
    <w:qFormat/>
    <w:rsid w:val="00917FE8"/>
    <w:pPr>
      <w:numPr>
        <w:numId w:val="22"/>
      </w:numPr>
      <w:ind w:left="2520"/>
      <w:contextualSpacing w:val="0"/>
    </w:pPr>
  </w:style>
  <w:style w:type="paragraph" w:customStyle="1" w:styleId="L1-alpha-Bullet-QS">
    <w:name w:val="L1-alpha-Bullet-QS"/>
    <w:basedOn w:val="ListParagraph"/>
    <w:uiPriority w:val="24"/>
    <w:qFormat/>
    <w:rsid w:val="00917FE8"/>
    <w:pPr>
      <w:numPr>
        <w:numId w:val="20"/>
      </w:numPr>
      <w:ind w:left="1440"/>
    </w:pPr>
  </w:style>
  <w:style w:type="paragraph" w:customStyle="1" w:styleId="L1-num-Bullet-QS">
    <w:name w:val="L1-num-Bullet-QS"/>
    <w:basedOn w:val="ListParagraph"/>
    <w:uiPriority w:val="27"/>
    <w:qFormat/>
    <w:rsid w:val="00917FE8"/>
    <w:pPr>
      <w:numPr>
        <w:numId w:val="17"/>
      </w:numPr>
      <w:ind w:left="1800"/>
    </w:pPr>
  </w:style>
  <w:style w:type="paragraph" w:customStyle="1" w:styleId="H2-SA-QS">
    <w:name w:val="H2-S/A#-QS"/>
    <w:basedOn w:val="Heading3"/>
    <w:uiPriority w:val="29"/>
    <w:qFormat/>
    <w:rsid w:val="00917FE8"/>
    <w:pPr>
      <w:keepNext w:val="0"/>
      <w:tabs>
        <w:tab w:val="clear" w:pos="1530"/>
        <w:tab w:val="left" w:pos="0"/>
      </w:tabs>
      <w:spacing w:before="120" w:after="120"/>
      <w:ind w:left="0" w:firstLine="0"/>
    </w:pPr>
    <w:rPr>
      <w:b w:val="0"/>
    </w:rPr>
  </w:style>
  <w:style w:type="paragraph" w:customStyle="1" w:styleId="Normal000">
    <w:name w:val="Normal0/0"/>
    <w:basedOn w:val="Normal"/>
    <w:rsid w:val="00917FE8"/>
    <w:pPr>
      <w:spacing w:before="0" w:after="0"/>
    </w:pPr>
    <w:rPr>
      <w:rFonts w:eastAsia="Times New Roman" w:cs="Times New Roman"/>
      <w:kern w:val="0"/>
      <w14:ligatures w14:val="none"/>
    </w:rPr>
  </w:style>
  <w:style w:type="paragraph" w:customStyle="1" w:styleId="SOPTitle">
    <w:name w:val="SOP Title"/>
    <w:next w:val="Normal"/>
    <w:semiHidden/>
    <w:locked/>
    <w:rsid w:val="00917FE8"/>
    <w:pPr>
      <w:keepLines/>
      <w:spacing w:before="60" w:after="0" w:line="240" w:lineRule="auto"/>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917FE8"/>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ubBulletText">
    <w:name w:val="Sub Bullet Text"/>
    <w:basedOn w:val="Normal"/>
    <w:rsid w:val="009F476E"/>
    <w:pPr>
      <w:numPr>
        <w:numId w:val="23"/>
      </w:numPr>
      <w:tabs>
        <w:tab w:val="clear" w:pos="720"/>
      </w:tabs>
    </w:pPr>
    <w:rPr>
      <w:rFonts w:ascii="Calibri" w:eastAsia="Times New Roman" w:hAnsi="Calibri" w:cs="Times New Roman"/>
      <w:kern w:val="0"/>
      <w:szCs w:val="20"/>
      <w:lang w:val="en-GB"/>
      <w14:ligatures w14:val="none"/>
    </w:rPr>
  </w:style>
  <w:style w:type="character" w:styleId="Strong">
    <w:name w:val="Strong"/>
    <w:basedOn w:val="DefaultParagraphFont"/>
    <w:rsid w:val="009F476E"/>
    <w:rPr>
      <w:b/>
      <w:bCs/>
    </w:rPr>
  </w:style>
  <w:style w:type="paragraph" w:customStyle="1" w:styleId="TableText">
    <w:name w:val="Table Text"/>
    <w:basedOn w:val="Normal"/>
    <w:link w:val="TableTextChar"/>
    <w:rsid w:val="009F476E"/>
    <w:pPr>
      <w:keepLines/>
      <w:spacing w:before="40" w:after="40"/>
    </w:pPr>
    <w:rPr>
      <w:rFonts w:ascii="Calibri" w:eastAsia="Times New Roman" w:hAnsi="Calibri" w:cs="Arial"/>
      <w:kern w:val="0"/>
      <w:szCs w:val="20"/>
      <w:lang w:val="en-GB"/>
      <w14:ligatures w14:val="none"/>
    </w:rPr>
  </w:style>
  <w:style w:type="character" w:customStyle="1" w:styleId="TableTextChar">
    <w:name w:val="Table Text Char"/>
    <w:basedOn w:val="DefaultParagraphFont"/>
    <w:link w:val="TableText"/>
    <w:locked/>
    <w:rsid w:val="009F476E"/>
    <w:rPr>
      <w:rFonts w:ascii="Calibri" w:eastAsia="Times New Roman" w:hAnsi="Calibri" w:cs="Arial"/>
      <w:kern w:val="0"/>
      <w:sz w:val="20"/>
      <w:szCs w:val="20"/>
      <w:lang w:val="en-GB"/>
      <w14:ligatures w14:val="none"/>
    </w:rPr>
  </w:style>
  <w:style w:type="paragraph" w:customStyle="1" w:styleId="Example">
    <w:name w:val="Example"/>
    <w:basedOn w:val="TableTxt-QS"/>
    <w:link w:val="ExampleChar"/>
    <w:autoRedefine/>
    <w:qFormat/>
    <w:rsid w:val="00787134"/>
    <w:rPr>
      <w:rFonts w:cstheme="minorHAnsi"/>
      <w:color w:val="0A6F3C"/>
      <w:lang w:eastAsia="ko-KR"/>
    </w:rPr>
  </w:style>
  <w:style w:type="character" w:customStyle="1" w:styleId="ExampleChar">
    <w:name w:val="Example Char"/>
    <w:basedOn w:val="TableTextChar"/>
    <w:link w:val="Example"/>
    <w:rsid w:val="00787134"/>
    <w:rPr>
      <w:rFonts w:ascii="Segoe UI" w:eastAsia="Times New Roman" w:hAnsi="Segoe UI" w:cstheme="minorHAnsi"/>
      <w:color w:val="0A6F3C"/>
      <w:kern w:val="0"/>
      <w:sz w:val="20"/>
      <w:szCs w:val="20"/>
      <w:lang w:val="en-GB" w:eastAsia="ko-KR"/>
      <w14:ligatures w14:val="none"/>
    </w:rPr>
  </w:style>
  <w:style w:type="paragraph" w:customStyle="1" w:styleId="Instructions">
    <w:name w:val="Instructions"/>
    <w:basedOn w:val="H0-BodyText"/>
    <w:next w:val="Normal"/>
    <w:link w:val="InstructionsChar"/>
    <w:qFormat/>
    <w:rsid w:val="007E26BF"/>
    <w:rPr>
      <w:rFonts w:eastAsia="Times New Roman" w:cs="Times New Roman"/>
      <w:i/>
      <w:color w:val="B50708"/>
      <w:lang w:val="en-GB"/>
    </w:rPr>
  </w:style>
  <w:style w:type="character" w:customStyle="1" w:styleId="InstructionsChar">
    <w:name w:val="Instructions Char"/>
    <w:basedOn w:val="DefaultParagraphFont"/>
    <w:link w:val="Instructions"/>
    <w:rsid w:val="007E26BF"/>
    <w:rPr>
      <w:rFonts w:ascii="Segoe UI" w:eastAsia="Times New Roman" w:hAnsi="Segoe UI" w:cs="Times New Roman"/>
      <w:i/>
      <w:color w:val="B50708"/>
      <w:kern w:val="0"/>
      <w:sz w:val="20"/>
      <w:szCs w:val="20"/>
      <w:lang w:val="en-GB"/>
      <w14:ligatures w14:val="none"/>
    </w:rPr>
  </w:style>
  <w:style w:type="paragraph" w:customStyle="1" w:styleId="BodyTxtInstructions">
    <w:name w:val="BodyTxt Instructions"/>
    <w:basedOn w:val="BodyTxt-QS"/>
    <w:next w:val="BodyTxt-QS"/>
    <w:qFormat/>
    <w:rsid w:val="007E26BF"/>
    <w:rPr>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kanabar004\OneDrive%20-%20PwC\Downloads\2.%20Project%20Lilly\7.%20New%20Template%20and%20Guidelines\Required%20Tool%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57074-610C-46E0-BB4A-7AC6E0D2B1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E5A2EA-C30E-4C9A-A041-73939461D4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D857F7-1A9A-4E66-A34C-851DEBD93683}">
  <ds:schemaRefs>
    <ds:schemaRef ds:uri="http://schemas.microsoft.com/sharepoint/v3/contenttype/forms"/>
  </ds:schemaRefs>
</ds:datastoreItem>
</file>

<file path=customXml/itemProps4.xml><?xml version="1.0" encoding="utf-8"?>
<ds:datastoreItem xmlns:ds="http://schemas.openxmlformats.org/officeDocument/2006/customXml" ds:itemID="{2DD2EDE0-F3BB-4889-8AD9-2F02ABD93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C:\Users\dkanabar004\OneDrive - PwC\Downloads\2. Project Lilly\7. New Template and Guidelines\Required Tool Template_10NOV2025.dotx</Template>
  <TotalTime>86</TotalTime>
  <Pages>5</Pages>
  <Words>1004</Words>
  <Characters>5627</Characters>
  <Application>Microsoft Office Word</Application>
  <DocSecurity>0</DocSecurity>
  <Lines>200</Lines>
  <Paragraphs>150</Paragraphs>
  <ScaleCrop>false</ScaleCrop>
  <HeadingPairs>
    <vt:vector size="2" baseType="variant">
      <vt:variant>
        <vt:lpstr>Title</vt:lpstr>
      </vt:variant>
      <vt:variant>
        <vt:i4>1</vt:i4>
      </vt:variant>
    </vt:vector>
  </HeadingPairs>
  <TitlesOfParts>
    <vt:vector size="1" baseType="lpstr">
      <vt:lpstr>Source Code Review</vt:lpstr>
    </vt:vector>
  </TitlesOfParts>
  <Manager/>
  <Company>Eli Lilly and Company</Company>
  <LinksUpToDate>false</LinksUpToDate>
  <CharactersWithSpaces>6481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Code Review</dc:title>
  <dc:subject/>
  <dc:creator>Andrea V Allen</dc:creator>
  <cp:keywords/>
  <dc:description/>
  <cp:lastModifiedBy>Andrea V Allen</cp:lastModifiedBy>
  <cp:revision>112</cp:revision>
  <dcterms:created xsi:type="dcterms:W3CDTF">2026-01-29T11:41:00Z</dcterms:created>
  <dcterms:modified xsi:type="dcterms:W3CDTF">2026-05-28T02:36:00Z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ediaServiceImageTags">
    <vt:lpwstr/>
  </property>
  <property fmtid="{D5CDD505-2E9C-101B-9397-08002B2CF9AE}" pid="4" name="docLang">
    <vt:lpwstr>en</vt:lpwstr>
  </property>
  <property fmtid="{D5CDD505-2E9C-101B-9397-08002B2CF9AE}" pid="5" name="Order">
    <vt:i4>80700</vt:i4>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