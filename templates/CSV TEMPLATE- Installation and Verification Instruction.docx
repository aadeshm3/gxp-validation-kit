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9C458D" w:rsidRPr="00F25230" w14:paraId="54C617BF" w14:textId="77777777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46A576A9" w14:textId="77777777" w:rsidR="009C458D" w:rsidRPr="00E5305A" w:rsidRDefault="009C458D">
            <w:pPr>
              <w:pStyle w:val="TableHeader-QS"/>
              <w:rPr>
                <w:sz w:val="24"/>
                <w:szCs w:val="24"/>
              </w:rPr>
            </w:pPr>
            <w:bookmarkStart w:id="0" w:name="_Toc207383563"/>
            <w:r w:rsidRPr="2D3FC92C">
              <w:rPr>
                <w:sz w:val="24"/>
                <w:szCs w:val="24"/>
              </w:rPr>
              <w:t>INSTRUCTIONS – DELETE THIS PAGE BEFORE REVIEW</w:t>
            </w:r>
          </w:p>
        </w:tc>
      </w:tr>
      <w:tr w:rsidR="009C458D" w:rsidRPr="00F25230" w14:paraId="4D05FAB7" w14:textId="77777777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4E89D8DF" w14:textId="77777777" w:rsidR="009C458D" w:rsidRPr="006B1DCD" w:rsidRDefault="009C458D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5DA30747" wp14:editId="525B0C74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CD">
              <w:rPr>
                <w:color w:val="auto"/>
              </w:rPr>
              <w:t>CREATING NEW DOCUMENTS</w:t>
            </w:r>
          </w:p>
          <w:p w14:paraId="1951BEBA" w14:textId="77777777" w:rsidR="009C458D" w:rsidRPr="006B1DCD" w:rsidRDefault="009C458D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>! DO NOT CREATE A DRAFT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700EA5A2" w14:textId="77777777" w:rsidR="009C458D" w:rsidRPr="006B1DCD" w:rsidRDefault="009C458D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7CF51D4D" w14:textId="77777777" w:rsidR="009C458D" w:rsidRPr="006B1DCD" w:rsidRDefault="009C458D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62721113" w14:textId="7AA2F90B" w:rsidR="009C458D" w:rsidRPr="00961766" w:rsidRDefault="009C458D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3" w:anchor="doc_info/52303/?state_type=steady_state__v" w:history="1">
              <w:proofErr w:type="spellStart"/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>ech@Lilly</w:t>
              </w:r>
              <w:proofErr w:type="spellEnd"/>
              <w:r w:rsidRPr="00E47E4F">
                <w:rPr>
                  <w:rStyle w:val="Hyperlink"/>
                </w:rPr>
                <w:t xml:space="preserve"> (IDS) </w:t>
              </w:r>
              <w:r w:rsidRPr="00E47E4F">
                <w:rPr>
                  <w:rStyle w:val="Hyperlink"/>
                  <w:iCs/>
                </w:rPr>
                <w:t xml:space="preserve">Validation Deliverable Mapping for </w:t>
              </w:r>
              <w:proofErr w:type="spellStart"/>
              <w:r w:rsidRPr="00E47E4F">
                <w:rPr>
                  <w:rStyle w:val="Hyperlink"/>
                  <w:iCs/>
                </w:rPr>
                <w:t>QualityDocs</w:t>
              </w:r>
              <w:proofErr w:type="spellEnd"/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9C458D" w:rsidRPr="00F25230" w14:paraId="1899C18D" w14:textId="77777777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79701F23" w14:textId="77777777" w:rsidR="009C458D" w:rsidRPr="00E47E4F" w:rsidRDefault="009C458D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09F999EE" wp14:editId="4793067E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>
              <w:rPr>
                <w:color w:val="auto"/>
                <w:lang w:val="en-GB"/>
              </w:rPr>
              <w:t>text color</w:t>
            </w:r>
            <w:r w:rsidRPr="00E47E4F">
              <w:rPr>
                <w:color w:val="FF0000"/>
                <w:lang w:val="en-GB"/>
              </w:rPr>
              <w:tab/>
            </w:r>
          </w:p>
          <w:p w14:paraId="5D6767B1" w14:textId="77777777" w:rsidR="009C458D" w:rsidRPr="009F0F4A" w:rsidRDefault="009C458D" w:rsidP="009C458D">
            <w:pPr>
              <w:pStyle w:val="H0-BodyTxt-Bullet-QS"/>
              <w:numPr>
                <w:ilvl w:val="0"/>
                <w:numId w:val="30"/>
              </w:numPr>
              <w:rPr>
                <w:lang w:val="en-GB"/>
              </w:rPr>
            </w:pPr>
            <w:r w:rsidRPr="0074073E">
              <w:rPr>
                <w:rStyle w:val="InstructionsChar"/>
                <w:rFonts w:eastAsiaTheme="minorHAnsi"/>
                <w:b/>
                <w:bCs/>
              </w:rPr>
              <w:t>Red Italics</w:t>
            </w:r>
            <w:r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>
              <w:rPr>
                <w:lang w:val="en-GB"/>
              </w:rPr>
              <w:t xml:space="preserve">= </w:t>
            </w:r>
            <w:r w:rsidRPr="009F0F4A">
              <w:rPr>
                <w:lang w:val="en-GB"/>
              </w:rPr>
              <w:t xml:space="preserve">instructions and guidance. DELETE prior to document review. </w:t>
            </w:r>
          </w:p>
          <w:p w14:paraId="6301D361" w14:textId="77777777" w:rsidR="009C458D" w:rsidRDefault="009C458D" w:rsidP="009C458D">
            <w:pPr>
              <w:pStyle w:val="H0-BodyTxt-Bullet-QS"/>
              <w:numPr>
                <w:ilvl w:val="0"/>
                <w:numId w:val="30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>
              <w:rPr>
                <w:lang w:val="en-GB"/>
              </w:rPr>
              <w:t>= recommended content</w:t>
            </w:r>
            <w:r w:rsidRPr="009F0F4A">
              <w:rPr>
                <w:lang w:val="en-GB"/>
              </w:rPr>
              <w:t xml:space="preserve">. REVIEW and MODIFY </w:t>
            </w:r>
            <w:r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58172786" w14:textId="77777777" w:rsidR="009C458D" w:rsidRPr="009F0F4A" w:rsidRDefault="009C458D" w:rsidP="009C458D">
            <w:pPr>
              <w:pStyle w:val="H0-BodyTxt-Bullet-QS"/>
              <w:numPr>
                <w:ilvl w:val="0"/>
                <w:numId w:val="30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>
              <w:rPr>
                <w:lang w:val="en-GB"/>
              </w:rPr>
              <w:t>= REPLACE text with applicable content.</w:t>
            </w:r>
          </w:p>
          <w:p w14:paraId="0B54201E" w14:textId="77777777" w:rsidR="009C458D" w:rsidRDefault="009C458D" w:rsidP="009C458D">
            <w:pPr>
              <w:pStyle w:val="H0-BodyTxt-Bullet-QS"/>
              <w:numPr>
                <w:ilvl w:val="0"/>
                <w:numId w:val="30"/>
              </w:numPr>
              <w:rPr>
                <w:lang w:val="en-GB"/>
              </w:rPr>
            </w:pPr>
            <w:r>
              <w:rPr>
                <w:rStyle w:val="ExampleChar"/>
                <w:rFonts w:eastAsiaTheme="minorHAnsi"/>
                <w:b/>
                <w:bCs/>
              </w:rPr>
              <w:t>Green</w:t>
            </w:r>
            <w:r w:rsidRPr="00E47E4F">
              <w:rPr>
                <w:color w:val="0070C0"/>
                <w:lang w:val="en-GB"/>
              </w:rPr>
              <w:t xml:space="preserve"> </w:t>
            </w:r>
            <w:r>
              <w:rPr>
                <w:lang w:val="en-GB"/>
              </w:rPr>
              <w:t>=</w:t>
            </w:r>
            <w:r w:rsidRPr="009F0F4A">
              <w:rPr>
                <w:lang w:val="en-GB"/>
              </w:rPr>
              <w:t xml:space="preserve"> examples. REVIEW, MODIFY or </w:t>
            </w:r>
            <w:r>
              <w:rPr>
                <w:lang w:val="en-GB"/>
              </w:rPr>
              <w:t>DELETE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if not needed</w:t>
            </w:r>
            <w:r w:rsidRPr="009F0F4A">
              <w:rPr>
                <w:lang w:val="en-GB"/>
              </w:rPr>
              <w:t>.</w:t>
            </w:r>
          </w:p>
          <w:p w14:paraId="3560C99C" w14:textId="77777777" w:rsidR="009C458D" w:rsidRPr="009F0F4A" w:rsidRDefault="009C458D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6E6CF11A" wp14:editId="646A70C6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9F0F4A">
              <w:rPr>
                <w:color w:val="auto"/>
                <w:lang w:val="en-GB"/>
              </w:rPr>
              <w:t>REQUIRED SECTIONS</w:t>
            </w:r>
          </w:p>
          <w:p w14:paraId="5D232DAD" w14:textId="77777777" w:rsidR="009C458D" w:rsidRPr="00324B26" w:rsidRDefault="009C458D">
            <w:pPr>
              <w:pStyle w:val="H0-BodyText"/>
            </w:pPr>
            <w:r>
              <w:t>Sections indicated by this purple icon</w:t>
            </w:r>
            <w:r w:rsidRPr="00324B26">
              <w:t xml:space="preserve"> </w:t>
            </w:r>
            <w:r>
              <w:t>must</w:t>
            </w:r>
            <w:r w:rsidRPr="00324B26">
              <w:t xml:space="preserve"> be completed to comply with the applicable GSOP. If the section is not applicable, a rationale must be included in the section.</w:t>
            </w:r>
          </w:p>
          <w:p w14:paraId="299C350B" w14:textId="77777777" w:rsidR="009C458D" w:rsidRPr="009F0F4A" w:rsidRDefault="009C458D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62753F5C" wp14:editId="470C87AF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F64E3C">
              <w:rPr>
                <w:color w:val="auto"/>
                <w:lang w:val="en-GB"/>
              </w:rPr>
              <w:t>THINGS</w:t>
            </w:r>
            <w:r w:rsidRPr="009F0F4A">
              <w:rPr>
                <w:color w:val="auto"/>
              </w:rPr>
              <w:t xml:space="preserve"> TO CONSIDER</w:t>
            </w:r>
          </w:p>
          <w:p w14:paraId="68ABAFC0" w14:textId="77777777" w:rsidR="009C458D" w:rsidRDefault="009C458D">
            <w:pPr>
              <w:pStyle w:val="H0-BodyText"/>
              <w:rPr>
                <w:color w:val="000000"/>
              </w:rPr>
            </w:pPr>
            <w:r>
              <w:rPr>
                <w:lang w:val="en-GB"/>
              </w:rPr>
              <w:t>Sections indicated by this orange icon are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 </w:t>
            </w:r>
            <w:r w:rsidRPr="00177F08">
              <w:rPr>
                <w:color w:val="000000"/>
              </w:rPr>
              <w:t xml:space="preserve">Include information only if it </w:t>
            </w:r>
            <w:r>
              <w:rPr>
                <w:color w:val="000000"/>
              </w:rPr>
              <w:t>enhances</w:t>
            </w:r>
            <w:r w:rsidRPr="00177F08">
              <w:rPr>
                <w:color w:val="000000"/>
              </w:rPr>
              <w:t xml:space="preserve"> the document's completeness. Remove sections that do not apply.</w:t>
            </w:r>
          </w:p>
          <w:p w14:paraId="1D8240E7" w14:textId="77777777" w:rsidR="009C458D" w:rsidRPr="008F61B6" w:rsidRDefault="009C458D">
            <w:pPr>
              <w:pStyle w:val="H0-QSNotinTOC"/>
              <w:rPr>
                <w:iCs/>
                <w:lang w:val="en-GB"/>
              </w:rPr>
            </w:pPr>
            <w:r w:rsidRPr="008F61B6">
              <w:rPr>
                <w:iCs/>
                <w:noProof/>
              </w:rPr>
              <w:drawing>
                <wp:inline distT="0" distB="0" distL="0" distR="0" wp14:anchorId="46BE278E" wp14:editId="08004A68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F61B6">
              <w:rPr>
                <w:iCs/>
                <w:noProof/>
              </w:rPr>
              <w:t xml:space="preserve"> COMPLETING TABLES</w:t>
            </w:r>
          </w:p>
          <w:p w14:paraId="2900A3D4" w14:textId="77777777" w:rsidR="009C458D" w:rsidRPr="00195B4B" w:rsidRDefault="009C458D">
            <w:pPr>
              <w:pStyle w:val="H0-BodyText"/>
              <w:rPr>
                <w:color w:val="FF0000"/>
                <w:lang w:val="en-GB"/>
              </w:rPr>
            </w:pPr>
            <w:r w:rsidRPr="2D3FC92C">
              <w:rPr>
                <w:lang w:val="en-GB"/>
              </w:rPr>
              <w:t>This icon at the foot of tables indicates instructions on how to complete the table.</w:t>
            </w:r>
          </w:p>
        </w:tc>
      </w:tr>
    </w:tbl>
    <w:p w14:paraId="3D8859A0" w14:textId="77777777" w:rsidR="00AE0A8C" w:rsidRDefault="00AE0A8C" w:rsidP="00F247F9">
      <w:pPr>
        <w:pStyle w:val="H0-QSNotinTOC"/>
        <w:rPr>
          <w:color w:val="FF0000"/>
        </w:rPr>
      </w:pPr>
    </w:p>
    <w:p w14:paraId="5014987D" w14:textId="77777777" w:rsidR="00AE0A8C" w:rsidRDefault="00AE0A8C">
      <w:pPr>
        <w:spacing w:before="360" w:after="60"/>
        <w:ind w:left="720" w:hanging="720"/>
        <w:rPr>
          <w:rFonts w:cs="Segoe UI"/>
          <w:b/>
          <w:bCs/>
          <w:caps/>
          <w:color w:val="FF0000"/>
          <w:kern w:val="0"/>
          <w:sz w:val="24"/>
          <w:szCs w:val="28"/>
          <w14:ligatures w14:val="none"/>
        </w:rPr>
      </w:pPr>
      <w:r>
        <w:rPr>
          <w:color w:val="FF0000"/>
        </w:rPr>
        <w:br w:type="page"/>
      </w:r>
    </w:p>
    <w:p w14:paraId="619F3FF7" w14:textId="77777777" w:rsidR="000C51D6" w:rsidRPr="00FB68E5" w:rsidRDefault="000C51D6" w:rsidP="000C51D6">
      <w:pPr>
        <w:pStyle w:val="H0-QSNotinTOC"/>
      </w:pPr>
      <w:r w:rsidRPr="00FB68E5">
        <w:lastRenderedPageBreak/>
        <w:t>REVIEWERS</w:t>
      </w:r>
    </w:p>
    <w:p w14:paraId="3565CBE2" w14:textId="77777777" w:rsidR="000C51D6" w:rsidRPr="00FB68E5" w:rsidRDefault="000C51D6" w:rsidP="000C51D6">
      <w:pPr>
        <w:pStyle w:val="H0-BodyText"/>
      </w:pPr>
      <w:r w:rsidRPr="00FB68E5">
        <w:t xml:space="preserve">The following individuals have reviewed this document for their area of expertise. </w:t>
      </w:r>
    </w:p>
    <w:tbl>
      <w:tblPr>
        <w:tblStyle w:val="TableGrid"/>
        <w:tblW w:w="499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40"/>
        <w:gridCol w:w="6727"/>
      </w:tblGrid>
      <w:tr w:rsidR="000C51D6" w:rsidRPr="00FB68E5" w14:paraId="61F55D11" w14:textId="77777777" w:rsidTr="00C56D2F">
        <w:trPr>
          <w:trHeight w:val="284"/>
          <w:tblHeader/>
          <w:jc w:val="center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D4B7F2F" w14:textId="77777777" w:rsidR="000C51D6" w:rsidRPr="00FB68E5" w:rsidRDefault="000C51D6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6727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745AFEFE" w14:textId="77777777" w:rsidR="000C51D6" w:rsidRPr="00FB68E5" w:rsidRDefault="000C51D6" w:rsidP="00C56D2F">
            <w:pPr>
              <w:pStyle w:val="TableHeader-QS"/>
              <w:jc w:val="left"/>
            </w:pPr>
            <w:r w:rsidRPr="00FB68E5">
              <w:t>Name</w:t>
            </w:r>
          </w:p>
        </w:tc>
      </w:tr>
      <w:tr w:rsidR="000C51D6" w:rsidRPr="00FB68E5" w14:paraId="7A9737B7" w14:textId="77777777" w:rsidTr="00C56D2F">
        <w:trPr>
          <w:trHeight w:val="477"/>
          <w:jc w:val="center"/>
        </w:trPr>
        <w:tc>
          <w:tcPr>
            <w:tcW w:w="4040" w:type="dxa"/>
            <w:tcBorders>
              <w:left w:val="single" w:sz="8" w:space="0" w:color="auto"/>
            </w:tcBorders>
            <w:vAlign w:val="center"/>
          </w:tcPr>
          <w:p w14:paraId="1D004CB0" w14:textId="77777777" w:rsidR="000C51D6" w:rsidRPr="00FB68E5" w:rsidRDefault="000C51D6" w:rsidP="00C56D2F">
            <w:pPr>
              <w:pStyle w:val="TableTxt-QS"/>
            </w:pPr>
            <w:r w:rsidRPr="00FB68E5">
              <w:t>Technical Subject Matter Expert (Tech SME)</w:t>
            </w:r>
          </w:p>
        </w:tc>
        <w:tc>
          <w:tcPr>
            <w:tcW w:w="6727" w:type="dxa"/>
            <w:tcBorders>
              <w:left w:val="single" w:sz="8" w:space="0" w:color="auto"/>
            </w:tcBorders>
            <w:vAlign w:val="center"/>
          </w:tcPr>
          <w:p w14:paraId="2F8ACAEA" w14:textId="77777777" w:rsidR="000C51D6" w:rsidRPr="00FB68E5" w:rsidRDefault="000C51D6" w:rsidP="00C56D2F">
            <w:pPr>
              <w:pStyle w:val="TableTxt-QS"/>
            </w:pPr>
            <w:r w:rsidRPr="00FB68E5">
              <w:t>&lt;Name&gt;</w:t>
            </w:r>
          </w:p>
        </w:tc>
      </w:tr>
    </w:tbl>
    <w:p w14:paraId="182D40BD" w14:textId="77777777" w:rsidR="00817982" w:rsidRDefault="00817982" w:rsidP="00525E5A">
      <w:pPr>
        <w:pStyle w:val="H0-QSNotinTOC"/>
      </w:pPr>
    </w:p>
    <w:p w14:paraId="0C512B09" w14:textId="6B14CDEF" w:rsidR="00525E5A" w:rsidRPr="00FB68E5" w:rsidRDefault="00525E5A" w:rsidP="00525E5A">
      <w:pPr>
        <w:pStyle w:val="H0-QSNotinTOC"/>
      </w:pPr>
      <w:r w:rsidRPr="00FB68E5">
        <w:t>APPROVERS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525E5A" w:rsidRPr="00FB68E5" w14:paraId="5816353E" w14:textId="77777777" w:rsidTr="00C56D2F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20ECB437" w14:textId="77777777" w:rsidR="00525E5A" w:rsidRPr="00FB68E5" w:rsidRDefault="00525E5A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3CA6172" w14:textId="77777777" w:rsidR="00525E5A" w:rsidRPr="00FB68E5" w:rsidRDefault="00525E5A" w:rsidP="00C56D2F">
            <w:pPr>
              <w:pStyle w:val="TableHeader-QS"/>
              <w:jc w:val="left"/>
            </w:pPr>
            <w:r w:rsidRPr="00FB68E5"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7609267B" w14:textId="77777777" w:rsidR="00525E5A" w:rsidRPr="00FB68E5" w:rsidRDefault="00525E5A" w:rsidP="00C56D2F">
            <w:pPr>
              <w:pStyle w:val="TableHeader-QS"/>
              <w:jc w:val="left"/>
            </w:pPr>
            <w:r w:rsidRPr="00FB68E5">
              <w:t>Approval Signifies</w:t>
            </w:r>
          </w:p>
        </w:tc>
      </w:tr>
      <w:tr w:rsidR="00525E5A" w:rsidRPr="00FB68E5" w14:paraId="3211D997" w14:textId="77777777" w:rsidTr="00C56D2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7056F67" w14:textId="15B77D9F" w:rsidR="00525E5A" w:rsidRPr="00FB68E5" w:rsidRDefault="00525E5A" w:rsidP="00C56D2F">
            <w:pPr>
              <w:pStyle w:val="TableTxt-QS"/>
            </w:pPr>
            <w:r>
              <w:t>Process Subject Matter Expert (SME)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68FA120" w14:textId="77777777" w:rsidR="00525E5A" w:rsidRPr="00FB68E5" w:rsidRDefault="00525E5A" w:rsidP="00C56D2F">
            <w:pPr>
              <w:pStyle w:val="TableTxt-QS"/>
            </w:pPr>
            <w:r w:rsidRPr="00FB68E5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5F25393E" w14:textId="78BEC769" w:rsidR="00525E5A" w:rsidRPr="00FB68E5" w:rsidRDefault="00525E5A" w:rsidP="00C56D2F">
            <w:pPr>
              <w:pStyle w:val="TableTxt-QS"/>
            </w:pPr>
            <w:r>
              <w:rPr>
                <w:color w:val="000000"/>
                <w:shd w:val="clear" w:color="auto" w:fill="FFFFFF"/>
              </w:rPr>
              <w:t xml:space="preserve"> Content is accurate and complete</w:t>
            </w:r>
            <w:r w:rsidRPr="00FB68E5">
              <w:rPr>
                <w:color w:val="000000"/>
                <w:shd w:val="clear" w:color="auto" w:fill="FFFFFF"/>
              </w:rPr>
              <w:t>.</w:t>
            </w:r>
          </w:p>
        </w:tc>
      </w:tr>
    </w:tbl>
    <w:p w14:paraId="140CDC6A" w14:textId="77777777" w:rsidR="00817982" w:rsidRDefault="00817982" w:rsidP="00C63F59">
      <w:pPr>
        <w:pStyle w:val="H0-QSNotinTOC"/>
        <w:rPr>
          <w:b w:val="0"/>
          <w:bCs w:val="0"/>
          <w:caps w:val="0"/>
          <w:color w:val="auto"/>
          <w:sz w:val="20"/>
          <w:szCs w:val="20"/>
        </w:rPr>
      </w:pPr>
    </w:p>
    <w:p w14:paraId="14D83F78" w14:textId="77777777" w:rsidR="00817982" w:rsidRDefault="00817982">
      <w:pPr>
        <w:spacing w:before="360" w:after="60"/>
        <w:ind w:left="720" w:hanging="720"/>
        <w:rPr>
          <w:rFonts w:cs="Segoe UI"/>
          <w:kern w:val="0"/>
          <w:szCs w:val="20"/>
          <w14:ligatures w14:val="none"/>
        </w:rPr>
      </w:pPr>
      <w:r>
        <w:rPr>
          <w:b/>
          <w:bCs/>
          <w:caps/>
          <w:szCs w:val="20"/>
        </w:rPr>
        <w:br w:type="page"/>
      </w:r>
    </w:p>
    <w:p w14:paraId="7749333C" w14:textId="4C708CD9" w:rsidR="00394868" w:rsidRDefault="00394868" w:rsidP="00C63F59">
      <w:pPr>
        <w:pStyle w:val="H0-QSNotinTOC"/>
      </w:pPr>
      <w:r w:rsidRPr="00C63F59">
        <w:lastRenderedPageBreak/>
        <w:t>PURPOSE</w:t>
      </w:r>
      <w:bookmarkEnd w:id="0"/>
    </w:p>
    <w:p w14:paraId="124AB63F" w14:textId="2BCBF3EB" w:rsidR="00790606" w:rsidRPr="00D97FC8" w:rsidRDefault="00790606" w:rsidP="00F55AC1">
      <w:pPr>
        <w:pStyle w:val="H0-BodyText"/>
        <w:rPr>
          <w:color w:val="4C94D8" w:themeColor="text2" w:themeTint="80"/>
        </w:rPr>
      </w:pPr>
      <w:r w:rsidRPr="00790606">
        <w:t xml:space="preserve">This </w:t>
      </w:r>
      <w:r w:rsidR="0079280D">
        <w:t>I</w:t>
      </w:r>
      <w:r w:rsidRPr="00790606">
        <w:t xml:space="preserve">nstallation and </w:t>
      </w:r>
      <w:r w:rsidR="0079280D">
        <w:t>V</w:t>
      </w:r>
      <w:r w:rsidRPr="00790606">
        <w:t xml:space="preserve">erification </w:t>
      </w:r>
      <w:r w:rsidR="0079280D">
        <w:t>I</w:t>
      </w:r>
      <w:r w:rsidRPr="00790606">
        <w:t xml:space="preserve">nstructions (IVI) </w:t>
      </w:r>
      <w:proofErr w:type="gramStart"/>
      <w:r w:rsidRPr="00790606">
        <w:t>provides</w:t>
      </w:r>
      <w:proofErr w:type="gramEnd"/>
      <w:r w:rsidRPr="00790606">
        <w:t xml:space="preserve"> the pre-requisites and the installation and verification instructions necessary to install </w:t>
      </w:r>
      <w:r w:rsidR="0079280D" w:rsidRPr="0079280D">
        <w:t>&lt;</w:t>
      </w:r>
      <w:r w:rsidRPr="0079280D">
        <w:t>describe what is being installed and where</w:t>
      </w:r>
      <w:r w:rsidR="0079280D" w:rsidRPr="0079280D">
        <w:t>&gt;</w:t>
      </w:r>
      <w:r w:rsidRPr="0079280D">
        <w:t xml:space="preserve">. </w:t>
      </w:r>
      <w:r w:rsidRPr="00790606">
        <w:t xml:space="preserve">It must be approved prior to execution to cover installation and any customization. </w:t>
      </w:r>
      <w:r w:rsidRPr="0036032B">
        <w:rPr>
          <w:rStyle w:val="ExampleChar"/>
          <w:rFonts w:eastAsiaTheme="minorHAnsi"/>
        </w:rPr>
        <w:t>The completed appendix serves as proof that the software has been installed properly and satisfies the requirements of a Software Installation Record.</w:t>
      </w:r>
    </w:p>
    <w:p w14:paraId="7318229D" w14:textId="52AB4520" w:rsidR="00394868" w:rsidRPr="00C63F59" w:rsidRDefault="00394868" w:rsidP="00C63F59">
      <w:pPr>
        <w:pStyle w:val="H0-QSNotinTOC"/>
      </w:pPr>
      <w:bookmarkStart w:id="1" w:name="_Toc207383564"/>
      <w:r w:rsidRPr="00C63F59">
        <w:t>S</w:t>
      </w:r>
      <w:bookmarkEnd w:id="1"/>
      <w:r w:rsidR="00C63F59" w:rsidRPr="00C63F59">
        <w:t>COPE</w:t>
      </w:r>
    </w:p>
    <w:p w14:paraId="7FF4CEE0" w14:textId="378DD772" w:rsidR="00394868" w:rsidRDefault="00EE16FF" w:rsidP="00F55AC1">
      <w:pPr>
        <w:pStyle w:val="H0-BodyText"/>
      </w:pPr>
      <w:r w:rsidRPr="00EE16FF">
        <w:t>The following are in scope:</w:t>
      </w:r>
    </w:p>
    <w:p w14:paraId="096A4B9B" w14:textId="64418E47" w:rsidR="002367DD" w:rsidRPr="0036032B" w:rsidRDefault="002367DD" w:rsidP="00F55AC1">
      <w:pPr>
        <w:pStyle w:val="H0-BodyTxt-Bullet-QS"/>
        <w:rPr>
          <w:rStyle w:val="ExampleChar"/>
          <w:rFonts w:eastAsiaTheme="minorHAnsi"/>
        </w:rPr>
      </w:pPr>
      <w:r w:rsidRPr="0036032B">
        <w:rPr>
          <w:rStyle w:val="ExampleChar"/>
          <w:rFonts w:eastAsiaTheme="minorHAnsi"/>
        </w:rPr>
        <w:t xml:space="preserve">Installation of the </w:t>
      </w:r>
      <w:r w:rsidR="0079280D">
        <w:rPr>
          <w:rStyle w:val="ExampleChar"/>
          <w:rFonts w:eastAsiaTheme="minorHAnsi"/>
        </w:rPr>
        <w:t>&lt;</w:t>
      </w:r>
      <w:r w:rsidRPr="0036032B">
        <w:rPr>
          <w:rStyle w:val="ExampleChar"/>
          <w:rFonts w:eastAsiaTheme="minorHAnsi"/>
        </w:rPr>
        <w:t>System Name</w:t>
      </w:r>
      <w:r w:rsidR="0079280D">
        <w:rPr>
          <w:rStyle w:val="ExampleChar"/>
          <w:rFonts w:eastAsiaTheme="minorHAnsi"/>
        </w:rPr>
        <w:t>&gt;</w:t>
      </w:r>
      <w:r w:rsidRPr="0036032B">
        <w:rPr>
          <w:rStyle w:val="ExampleChar"/>
          <w:rFonts w:eastAsiaTheme="minorHAnsi"/>
        </w:rPr>
        <w:t xml:space="preserve"> software components, and other supporting components</w:t>
      </w:r>
    </w:p>
    <w:p w14:paraId="4A54F932" w14:textId="2546B9F5" w:rsidR="0056624A" w:rsidRPr="0036032B" w:rsidRDefault="008B566B" w:rsidP="00F55AC1">
      <w:pPr>
        <w:pStyle w:val="H0-BodyTxt-Bullet-QS"/>
        <w:rPr>
          <w:rStyle w:val="ExampleChar"/>
          <w:rFonts w:eastAsiaTheme="minorHAnsi"/>
        </w:rPr>
      </w:pPr>
      <w:r w:rsidRPr="0036032B">
        <w:rPr>
          <w:rStyle w:val="ExampleChar"/>
          <w:rFonts w:eastAsiaTheme="minorHAnsi"/>
        </w:rPr>
        <w:t>Verification of software installation</w:t>
      </w:r>
    </w:p>
    <w:p w14:paraId="6052E303" w14:textId="71CA79EF" w:rsidR="00091391" w:rsidRPr="00091391" w:rsidRDefault="00091391" w:rsidP="00F55AC1">
      <w:pPr>
        <w:pStyle w:val="H0-BodyText"/>
      </w:pPr>
      <w:r>
        <w:t>The following are out of scope:</w:t>
      </w:r>
    </w:p>
    <w:p w14:paraId="651F3BE8" w14:textId="30A689C1" w:rsidR="002B12F2" w:rsidRPr="0036032B" w:rsidRDefault="0008547A" w:rsidP="00F55AC1">
      <w:pPr>
        <w:pStyle w:val="H0-BodyTxt-Bullet-QS"/>
        <w:rPr>
          <w:rStyle w:val="ExampleChar"/>
          <w:rFonts w:eastAsiaTheme="minorHAnsi"/>
        </w:rPr>
      </w:pPr>
      <w:r w:rsidRPr="0036032B">
        <w:rPr>
          <w:rStyle w:val="ExampleChar"/>
          <w:rFonts w:eastAsiaTheme="minorHAnsi"/>
        </w:rPr>
        <w:t xml:space="preserve">Installation and configuration of additional applications not used to support </w:t>
      </w:r>
      <w:r w:rsidR="00E34AD5">
        <w:rPr>
          <w:rStyle w:val="ExampleChar"/>
          <w:rFonts w:eastAsiaTheme="minorHAnsi"/>
        </w:rPr>
        <w:t>&lt;</w:t>
      </w:r>
      <w:r w:rsidRPr="0036032B">
        <w:rPr>
          <w:rStyle w:val="ExampleChar"/>
          <w:rFonts w:eastAsiaTheme="minorHAnsi"/>
        </w:rPr>
        <w:t>System Name</w:t>
      </w:r>
      <w:r w:rsidR="00E34AD5">
        <w:rPr>
          <w:rStyle w:val="ExampleChar"/>
          <w:rFonts w:eastAsiaTheme="minorHAnsi"/>
        </w:rPr>
        <w:t>&gt;</w:t>
      </w:r>
    </w:p>
    <w:p w14:paraId="6DB172AA" w14:textId="77777777" w:rsidR="00523A38" w:rsidRPr="00523A38" w:rsidRDefault="00F424A3" w:rsidP="00F247F9">
      <w:pPr>
        <w:pStyle w:val="H0-QSNotinTOC"/>
      </w:pPr>
      <w:bookmarkStart w:id="2" w:name="_Toc207383565"/>
      <w:r w:rsidRPr="00F424A3">
        <w:t>TABLE OF CONTENTS</w:t>
      </w:r>
      <w:bookmarkEnd w:id="2"/>
    </w:p>
    <w:bookmarkStart w:id="3" w:name="_Toc205591647"/>
    <w:p w14:paraId="16059760" w14:textId="2D7B5A55" w:rsidR="003C178E" w:rsidRDefault="00AA1B1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"H1-QS,1,H2-QS,2,Generic Heading,1,H0-QS,1" </w:instrText>
      </w:r>
      <w:r>
        <w:rPr>
          <w:szCs w:val="20"/>
        </w:rPr>
        <w:fldChar w:fldCharType="separate"/>
      </w:r>
      <w:hyperlink w:anchor="_Toc230808756" w:history="1">
        <w:r w:rsidR="003C178E" w:rsidRPr="008529D3">
          <w:rPr>
            <w:rStyle w:val="Hyperlink"/>
          </w:rPr>
          <w:t>1.0</w:t>
        </w:r>
        <w:r w:rsidR="003C178E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3C178E" w:rsidRPr="008529D3">
          <w:rPr>
            <w:rStyle w:val="Hyperlink"/>
          </w:rPr>
          <w:t>Product Overview</w:t>
        </w:r>
        <w:r w:rsidR="003C178E">
          <w:rPr>
            <w:webHidden/>
          </w:rPr>
          <w:tab/>
        </w:r>
        <w:r w:rsidR="003C178E">
          <w:rPr>
            <w:webHidden/>
          </w:rPr>
          <w:fldChar w:fldCharType="begin"/>
        </w:r>
        <w:r w:rsidR="003C178E">
          <w:rPr>
            <w:webHidden/>
          </w:rPr>
          <w:instrText xml:space="preserve"> PAGEREF _Toc230808756 \h </w:instrText>
        </w:r>
        <w:r w:rsidR="003C178E">
          <w:rPr>
            <w:webHidden/>
          </w:rPr>
        </w:r>
        <w:r w:rsidR="003C178E">
          <w:rPr>
            <w:webHidden/>
          </w:rPr>
          <w:fldChar w:fldCharType="separate"/>
        </w:r>
        <w:r w:rsidR="003C178E">
          <w:rPr>
            <w:webHidden/>
          </w:rPr>
          <w:t>4</w:t>
        </w:r>
        <w:r w:rsidR="003C178E">
          <w:rPr>
            <w:webHidden/>
          </w:rPr>
          <w:fldChar w:fldCharType="end"/>
        </w:r>
      </w:hyperlink>
    </w:p>
    <w:p w14:paraId="6F8CF159" w14:textId="2AEFC471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57" w:history="1">
        <w:r w:rsidRPr="008529D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Licensing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3DB5F" w14:textId="55DC518D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58" w:history="1">
        <w:r w:rsidRPr="008529D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Minimum Hardware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37E8A" w14:textId="055D5DDD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59" w:history="1">
        <w:r w:rsidRPr="008529D3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8529D3">
          <w:rPr>
            <w:rStyle w:val="Hyperlink"/>
          </w:rPr>
          <w:t>Prerequisites For 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5AA425C" w14:textId="4F224701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60" w:history="1">
        <w:r w:rsidRPr="008529D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Pre-Installation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C08F2D" w14:textId="46647897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61" w:history="1">
        <w:r w:rsidRPr="008529D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Installation Privileges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17D54" w14:textId="31DDE827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62" w:history="1">
        <w:r w:rsidRPr="008529D3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Dependent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1BA09" w14:textId="47689732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63" w:history="1">
        <w:r w:rsidRPr="008529D3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Uninstall Previous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BFCB" w14:textId="6956B0CF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64" w:history="1">
        <w:r w:rsidRPr="008529D3">
          <w:rPr>
            <w:rStyle w:val="Hyperlink"/>
          </w:rPr>
          <w:t>3.0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8529D3">
          <w:rPr>
            <w:rStyle w:val="Hyperlink"/>
          </w:rPr>
          <w:t>Installation and Verification Steps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9C7E06" w14:textId="031578EE" w:rsidR="003C178E" w:rsidRDefault="003C178E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8765" w:history="1">
        <w:r w:rsidRPr="008529D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8529D3">
          <w:rPr>
            <w:rStyle w:val="Hyperlink"/>
            <w:noProof/>
          </w:rPr>
          <w:t>&lt;Component 1 Name&gt;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9B9D9F" w14:textId="7457A8A3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66" w:history="1">
        <w:r w:rsidRPr="008529D3">
          <w:rPr>
            <w:rStyle w:val="Hyperlink"/>
          </w:rPr>
          <w:t>TERMS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FAB6C1" w14:textId="6EA17153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67" w:history="1">
        <w:r w:rsidRPr="008529D3">
          <w:rPr>
            <w:rStyle w:val="Hyperlink"/>
          </w:rPr>
          <w:t>REFERENCED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41C35B" w14:textId="1349DEB6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68" w:history="1">
        <w:r w:rsidRPr="008529D3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FF07191" w14:textId="39B4E2AC" w:rsidR="003C178E" w:rsidRDefault="003C178E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8769" w:history="1">
        <w:r w:rsidRPr="008529D3">
          <w:rPr>
            <w:rStyle w:val="Hyperlink"/>
          </w:rPr>
          <w:t>APPENDIX A: &lt;SYSTEM/platform NAME&gt; INSTALLATION AND VERIFICATION RECORD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_Toc230808769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664B02D" w14:textId="2641BD17" w:rsidR="00BE46F9" w:rsidRDefault="00AA1B1F" w:rsidP="00091391">
      <w:pPr>
        <w:keepNext/>
        <w:spacing w:before="0" w:after="0"/>
      </w:pPr>
      <w:r>
        <w:rPr>
          <w:rFonts w:eastAsia="Times New Roman" w:cs="Times New Roman"/>
          <w:noProof/>
          <w:szCs w:val="20"/>
        </w:rPr>
        <w:fldChar w:fldCharType="end"/>
      </w:r>
    </w:p>
    <w:p w14:paraId="39CB2AFD" w14:textId="77777777" w:rsidR="00514D27" w:rsidRDefault="00514D27">
      <w:pPr>
        <w:spacing w:before="360" w:after="60"/>
        <w:ind w:left="720" w:hanging="720"/>
        <w:rPr>
          <w:rFonts w:eastAsia="Times New Roman" w:cs="Segoe UI"/>
          <w:b/>
          <w:bCs/>
          <w:kern w:val="32"/>
          <w:sz w:val="24"/>
          <w14:ligatures w14:val="none"/>
        </w:rPr>
      </w:pPr>
      <w:bookmarkStart w:id="4" w:name="_Toc205591654"/>
      <w:bookmarkStart w:id="5" w:name="_Toc207383575"/>
      <w:bookmarkEnd w:id="3"/>
      <w:r>
        <w:br w:type="page"/>
      </w:r>
    </w:p>
    <w:p w14:paraId="59084C2A" w14:textId="242EFDCB" w:rsidR="00EE787B" w:rsidRDefault="00BC39C3" w:rsidP="00495451">
      <w:pPr>
        <w:pStyle w:val="H1-QS"/>
        <w:rPr>
          <w:color w:val="FF0000"/>
        </w:rPr>
      </w:pPr>
      <w:bookmarkStart w:id="6" w:name="_Toc230808756"/>
      <w:r w:rsidRPr="00495451">
        <w:lastRenderedPageBreak/>
        <w:t>Product</w:t>
      </w:r>
      <w:r>
        <w:t xml:space="preserve"> </w:t>
      </w:r>
      <w:r w:rsidR="001A7BC5">
        <w:t>O</w:t>
      </w:r>
      <w:r>
        <w:t>verview</w:t>
      </w:r>
      <w:bookmarkEnd w:id="6"/>
    </w:p>
    <w:p w14:paraId="4311CDFA" w14:textId="5308D6B4" w:rsidR="00FD0DA3" w:rsidRDefault="00CB589E" w:rsidP="00495451">
      <w:pPr>
        <w:pStyle w:val="H2-QS"/>
      </w:pPr>
      <w:bookmarkStart w:id="7" w:name="_Toc230808757"/>
      <w:r w:rsidRPr="00495451">
        <w:t>Licen</w:t>
      </w:r>
      <w:r w:rsidR="00816DE2" w:rsidRPr="00495451">
        <w:t>sing</w:t>
      </w:r>
      <w:bookmarkEnd w:id="7"/>
    </w:p>
    <w:p w14:paraId="6A3CF340" w14:textId="77777777" w:rsidR="00485F02" w:rsidRPr="000F67C0" w:rsidRDefault="00485F02" w:rsidP="000F67C0">
      <w:pPr>
        <w:pStyle w:val="BodyTxtInstructions"/>
      </w:pPr>
      <w:r w:rsidRPr="000F67C0">
        <w:t>Describe any license needed for this application.</w:t>
      </w:r>
    </w:p>
    <w:p w14:paraId="09691949" w14:textId="5CA72EB2" w:rsidR="008F2580" w:rsidRPr="00575682" w:rsidRDefault="00485F02" w:rsidP="00575682">
      <w:pPr>
        <w:pStyle w:val="BodyTxt-QS"/>
      </w:pPr>
      <w:r w:rsidRPr="00575682">
        <w:t xml:space="preserve">The licensing criterion of this application is </w:t>
      </w:r>
      <w:r w:rsidR="000F67C0" w:rsidRPr="00F65EF6">
        <w:t>&lt;</w:t>
      </w:r>
      <w:r w:rsidRPr="00F65EF6">
        <w:t>select one: Single User License Purchase, Multi-User License Purchase, Volume</w:t>
      </w:r>
      <w:r w:rsidR="007C7261" w:rsidRPr="00F65EF6">
        <w:t xml:space="preserve"> </w:t>
      </w:r>
      <w:r w:rsidRPr="00F65EF6">
        <w:t>or Global Licensing Contract, or Not Applicable</w:t>
      </w:r>
      <w:r w:rsidR="000F67C0" w:rsidRPr="00F65EF6">
        <w:t>&gt;</w:t>
      </w:r>
      <w:r w:rsidRPr="00F65EF6">
        <w:t>.</w:t>
      </w:r>
    </w:p>
    <w:p w14:paraId="2E1F38D2" w14:textId="77777777" w:rsidR="00EC3099" w:rsidRDefault="00EC3099" w:rsidP="00EC3099">
      <w:pPr>
        <w:pStyle w:val="H2-QS"/>
      </w:pPr>
      <w:bookmarkStart w:id="8" w:name="_Toc230808758"/>
      <w:r w:rsidRPr="00EC3099">
        <w:t>Minimum Hardware Requirements</w:t>
      </w:r>
      <w:bookmarkEnd w:id="8"/>
    </w:p>
    <w:p w14:paraId="112CF006" w14:textId="77777777" w:rsidR="00EB20DD" w:rsidRPr="00596475" w:rsidRDefault="00EB20DD" w:rsidP="000F67C0">
      <w:pPr>
        <w:pStyle w:val="BodyTxtInstructions"/>
      </w:pPr>
      <w:r w:rsidRPr="00596475">
        <w:t>List any hardware needed for the installation.</w:t>
      </w:r>
    </w:p>
    <w:p w14:paraId="20261E59" w14:textId="79B67DBC" w:rsidR="00F00B24" w:rsidRDefault="00EB20DD" w:rsidP="00575682">
      <w:pPr>
        <w:pStyle w:val="BodyTxt-QS"/>
      </w:pPr>
      <w:r>
        <w:t xml:space="preserve">To successfully </w:t>
      </w:r>
      <w:r w:rsidRPr="000F67C0">
        <w:t xml:space="preserve">install </w:t>
      </w:r>
      <w:r w:rsidR="000F67C0" w:rsidRPr="000F67C0">
        <w:t>&lt;</w:t>
      </w:r>
      <w:r w:rsidRPr="000F67C0">
        <w:t>insert system name</w:t>
      </w:r>
      <w:r w:rsidR="000F67C0" w:rsidRPr="000F67C0">
        <w:t>&gt;</w:t>
      </w:r>
      <w:r w:rsidRPr="000F67C0">
        <w:t>,</w:t>
      </w:r>
      <w:r>
        <w:t xml:space="preserve"> the following hardware is required.</w:t>
      </w:r>
    </w:p>
    <w:p w14:paraId="3F328BB6" w14:textId="7C782B59" w:rsidR="00307A41" w:rsidRPr="00307A41" w:rsidRDefault="00307A41" w:rsidP="00307A4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1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>
        <w:rPr>
          <w:noProof w:val="0"/>
          <w:lang w:val="en-US"/>
        </w:rPr>
        <w:t>Minimum Hardware Requirements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7199"/>
      </w:tblGrid>
      <w:tr w:rsidR="00FB3605" w:rsidRPr="00F25230" w14:paraId="67F083DC" w14:textId="77777777" w:rsidTr="00204537">
        <w:trPr>
          <w:cantSplit w:val="0"/>
          <w:trHeight w:val="288"/>
          <w:tblHeader/>
          <w:jc w:val="center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166F041" w14:textId="19E4AA14" w:rsidR="00FB3605" w:rsidRPr="001141F4" w:rsidRDefault="008B3909" w:rsidP="005439FF">
            <w:pPr>
              <w:pStyle w:val="TableHeader-QS"/>
            </w:pPr>
            <w:r>
              <w:t>Required</w:t>
            </w:r>
            <w:r w:rsidR="00EB005D">
              <w:t xml:space="preserve"> Hardware</w:t>
            </w:r>
          </w:p>
        </w:tc>
        <w:tc>
          <w:tcPr>
            <w:tcW w:w="7199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ACA24BE" w14:textId="6AB14AAD" w:rsidR="00FB3605" w:rsidRPr="0038089A" w:rsidRDefault="009D62D4" w:rsidP="00FB3605">
            <w:pPr>
              <w:pStyle w:val="TableHeader-QS"/>
            </w:pPr>
            <w:r>
              <w:t xml:space="preserve">Version or </w:t>
            </w:r>
            <w:r w:rsidR="00C7234B">
              <w:t>Date</w:t>
            </w:r>
          </w:p>
        </w:tc>
      </w:tr>
      <w:tr w:rsidR="00FB3605" w:rsidRPr="00F25230" w14:paraId="42D96855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10FF6C10" w14:textId="5011D040" w:rsidR="00FB3605" w:rsidRPr="0036032B" w:rsidRDefault="00D1142F" w:rsidP="00B90170">
            <w:pPr>
              <w:pStyle w:val="TableTxt-QS"/>
              <w:rPr>
                <w:rStyle w:val="ExampleChar"/>
                <w:rFonts w:eastAsiaTheme="minorHAnsi"/>
              </w:rPr>
            </w:pPr>
            <w:r w:rsidRPr="0036032B">
              <w:rPr>
                <w:rStyle w:val="ExampleChar"/>
                <w:rFonts w:eastAsiaTheme="minorHAnsi"/>
              </w:rPr>
              <w:t>Intel Core i7 or higher</w:t>
            </w: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4CF82C" w14:textId="3AD21432" w:rsidR="00FB3605" w:rsidRPr="0036032B" w:rsidRDefault="00504371" w:rsidP="00B90170">
            <w:pPr>
              <w:pStyle w:val="TableTxt-QS"/>
              <w:rPr>
                <w:color w:val="4C94D8" w:themeColor="text2" w:themeTint="80"/>
              </w:rPr>
            </w:pPr>
            <w:r w:rsidRPr="0036032B">
              <w:rPr>
                <w:rStyle w:val="ExampleChar"/>
                <w:rFonts w:eastAsiaTheme="minorHAnsi"/>
              </w:rPr>
              <w:t>2015 or later</w:t>
            </w:r>
          </w:p>
        </w:tc>
      </w:tr>
      <w:tr w:rsidR="00D433CB" w:rsidRPr="00F25230" w14:paraId="108760A3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F9B65DC" w14:textId="151FB469" w:rsidR="00D433CB" w:rsidRPr="0036032B" w:rsidRDefault="00444343" w:rsidP="00B90170">
            <w:pPr>
              <w:pStyle w:val="TableTxt-QS"/>
              <w:rPr>
                <w:rStyle w:val="ExampleChar"/>
                <w:rFonts w:eastAsiaTheme="minorHAnsi"/>
              </w:rPr>
            </w:pPr>
            <w:r w:rsidRPr="0036032B">
              <w:rPr>
                <w:rStyle w:val="ExampleChar"/>
                <w:rFonts w:eastAsiaTheme="minorHAnsi"/>
              </w:rPr>
              <w:t>2 GB RAM</w:t>
            </w: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9F9798" w14:textId="77777777" w:rsidR="00D433CB" w:rsidRPr="0036032B" w:rsidRDefault="00D433CB" w:rsidP="00B90170">
            <w:pPr>
              <w:pStyle w:val="TableTxt-QS"/>
              <w:rPr>
                <w:color w:val="4C94D8" w:themeColor="text2" w:themeTint="80"/>
              </w:rPr>
            </w:pPr>
          </w:p>
        </w:tc>
      </w:tr>
      <w:tr w:rsidR="00D433CB" w:rsidRPr="00F25230" w14:paraId="48E32B22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F00B5AE" w14:textId="64D47755" w:rsidR="00D433CB" w:rsidRPr="0036032B" w:rsidRDefault="00270A42" w:rsidP="00B90170">
            <w:pPr>
              <w:pStyle w:val="TableTxt-QS"/>
              <w:rPr>
                <w:rStyle w:val="ExampleChar"/>
                <w:rFonts w:eastAsiaTheme="minorHAnsi"/>
              </w:rPr>
            </w:pPr>
            <w:r w:rsidRPr="0036032B">
              <w:rPr>
                <w:rStyle w:val="ExampleChar"/>
                <w:rFonts w:eastAsiaTheme="minorHAnsi"/>
              </w:rPr>
              <w:t>485 MB disk space</w:t>
            </w: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46B6E5" w14:textId="77777777" w:rsidR="00D433CB" w:rsidRPr="0036032B" w:rsidRDefault="00D433CB" w:rsidP="00B90170">
            <w:pPr>
              <w:pStyle w:val="TableTxt-QS"/>
              <w:rPr>
                <w:color w:val="4C94D8" w:themeColor="text2" w:themeTint="80"/>
              </w:rPr>
            </w:pPr>
          </w:p>
        </w:tc>
      </w:tr>
    </w:tbl>
    <w:p w14:paraId="222C9FAB" w14:textId="5254DF51" w:rsidR="003F120C" w:rsidRDefault="003F120C" w:rsidP="00EC4C66">
      <w:pPr>
        <w:pStyle w:val="H1-QS"/>
      </w:pPr>
      <w:bookmarkStart w:id="9" w:name="_Toc209440464"/>
      <w:bookmarkStart w:id="10" w:name="_Toc205591657"/>
      <w:bookmarkStart w:id="11" w:name="_Toc207383581"/>
      <w:bookmarkStart w:id="12" w:name="_Toc209441262"/>
      <w:bookmarkStart w:id="13" w:name="_Toc230808759"/>
      <w:bookmarkEnd w:id="4"/>
      <w:bookmarkEnd w:id="5"/>
      <w:bookmarkEnd w:id="9"/>
      <w:r w:rsidRPr="003F120C">
        <w:t>Prerequisites For Installation</w:t>
      </w:r>
      <w:bookmarkEnd w:id="13"/>
    </w:p>
    <w:p w14:paraId="093B0FFA" w14:textId="0F699D73" w:rsidR="005B7E57" w:rsidRPr="005B7E57" w:rsidRDefault="004973D8" w:rsidP="00606B8D">
      <w:pPr>
        <w:pStyle w:val="H2-QS"/>
      </w:pPr>
      <w:bookmarkStart w:id="14" w:name="_Toc230808760"/>
      <w:r>
        <w:t>Pre</w:t>
      </w:r>
      <w:r w:rsidR="0090495B">
        <w:t>-Installation Information</w:t>
      </w:r>
      <w:bookmarkEnd w:id="14"/>
    </w:p>
    <w:p w14:paraId="35EECEA4" w14:textId="54BB55B1" w:rsidR="00F76AB3" w:rsidRDefault="00F76AB3" w:rsidP="00B164E6">
      <w:pPr>
        <w:pStyle w:val="BodyTxtInstructions"/>
      </w:pPr>
      <w:r w:rsidRPr="002B4ADC">
        <w:t>Include any database or server information</w:t>
      </w:r>
      <w:r w:rsidR="007C7261" w:rsidRPr="002B4ADC">
        <w:t>.</w:t>
      </w:r>
    </w:p>
    <w:p w14:paraId="11ECB223" w14:textId="4E7CEF65" w:rsidR="00493C11" w:rsidRPr="00493C11" w:rsidRDefault="00493C11" w:rsidP="00493C1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2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>
        <w:rPr>
          <w:noProof w:val="0"/>
          <w:lang w:val="en-US"/>
        </w:rPr>
        <w:t>Pre-Installation Information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7199"/>
      </w:tblGrid>
      <w:tr w:rsidR="00E722A6" w:rsidRPr="00F25230" w14:paraId="04890EF0" w14:textId="77777777" w:rsidTr="009937DE">
        <w:trPr>
          <w:trHeight w:val="288"/>
          <w:tblHeader/>
          <w:jc w:val="center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09FB44A" w14:textId="65706027" w:rsidR="00E722A6" w:rsidRPr="001141F4" w:rsidRDefault="008018B2" w:rsidP="00C87F52">
            <w:pPr>
              <w:pStyle w:val="TableHeader-QS"/>
              <w:jc w:val="left"/>
            </w:pPr>
            <w:r>
              <w:t>Database Instances</w:t>
            </w:r>
          </w:p>
        </w:tc>
        <w:tc>
          <w:tcPr>
            <w:tcW w:w="7199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D4673B" w14:textId="186F8C04" w:rsidR="00E722A6" w:rsidRPr="00A016A9" w:rsidRDefault="00A016A9" w:rsidP="00A016A9">
            <w:pPr>
              <w:pStyle w:val="TableTxt-QS"/>
              <w:rPr>
                <w:rStyle w:val="ExampleChar"/>
                <w:rFonts w:eastAsiaTheme="minorHAnsi" w:cs="Segoe UI"/>
                <w:color w:val="auto"/>
                <w:lang w:val="en-US" w:eastAsia="en-US"/>
              </w:rPr>
            </w:pPr>
            <w:r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&lt;</w:t>
            </w:r>
            <w:r w:rsidR="00C2600C"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Name; Service Request Number</w:t>
            </w:r>
            <w:r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&gt;</w:t>
            </w:r>
          </w:p>
        </w:tc>
      </w:tr>
      <w:tr w:rsidR="00E722A6" w:rsidRPr="00F25230" w14:paraId="68200F96" w14:textId="77777777" w:rsidTr="009937DE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ECE2B" w14:textId="1011F281" w:rsidR="00E722A6" w:rsidRPr="001141F4" w:rsidRDefault="009937DE" w:rsidP="00C87F52">
            <w:pPr>
              <w:pStyle w:val="TableHeader-QS"/>
              <w:jc w:val="left"/>
            </w:pPr>
            <w:r>
              <w:t>Version or Date</w:t>
            </w: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880476" w14:textId="30B7DB3D" w:rsidR="00E722A6" w:rsidRPr="00A016A9" w:rsidRDefault="00A016A9" w:rsidP="00A016A9">
            <w:pPr>
              <w:pStyle w:val="TableTxt-QS"/>
              <w:rPr>
                <w:rStyle w:val="ExampleChar"/>
                <w:rFonts w:eastAsiaTheme="minorHAnsi" w:cs="Segoe UI"/>
                <w:color w:val="auto"/>
                <w:lang w:val="en-US" w:eastAsia="en-US"/>
              </w:rPr>
            </w:pPr>
            <w:r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&lt;</w:t>
            </w:r>
            <w:r w:rsidR="00C2600C"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Name; Service Request Number</w:t>
            </w:r>
            <w:r w:rsidRPr="00A016A9">
              <w:rPr>
                <w:rStyle w:val="ExampleChar"/>
                <w:rFonts w:eastAsiaTheme="minorHAnsi" w:cs="Segoe UI"/>
                <w:color w:val="auto"/>
                <w:lang w:val="en-US" w:eastAsia="en-US"/>
              </w:rPr>
              <w:t>&gt;</w:t>
            </w:r>
          </w:p>
        </w:tc>
      </w:tr>
    </w:tbl>
    <w:p w14:paraId="3EC81CF1" w14:textId="77777777" w:rsidR="00A52A0D" w:rsidRDefault="00A52A0D" w:rsidP="00A52A0D">
      <w:pPr>
        <w:pStyle w:val="H2-QS"/>
        <w:keepNext w:val="0"/>
      </w:pPr>
      <w:bookmarkStart w:id="15" w:name="_Toc230808761"/>
      <w:r w:rsidRPr="00A52A0D">
        <w:t>Installation Privileges</w:t>
      </w:r>
      <w:bookmarkEnd w:id="15"/>
    </w:p>
    <w:p w14:paraId="20B75445" w14:textId="680203EE" w:rsidR="00A52A0D" w:rsidRPr="00D603E3" w:rsidRDefault="003B1AEF" w:rsidP="00877095">
      <w:pPr>
        <w:pStyle w:val="BodyTxtInstructions"/>
      </w:pPr>
      <w:r w:rsidRPr="00D603E3">
        <w:t>State the role needed to install the system</w:t>
      </w:r>
      <w:r w:rsidR="00441A34" w:rsidRPr="00D603E3">
        <w:t>.</w:t>
      </w:r>
    </w:p>
    <w:p w14:paraId="1568C4A0" w14:textId="10BDF7EF" w:rsidR="00441A34" w:rsidRDefault="00391F3F" w:rsidP="00575682">
      <w:pPr>
        <w:pStyle w:val="BodyTxt-QS"/>
        <w:rPr>
          <w:color w:val="4C94D8" w:themeColor="text2" w:themeTint="80"/>
        </w:rPr>
      </w:pPr>
      <w:r w:rsidRPr="00391F3F">
        <w:t xml:space="preserve">To install the application, the installer must be logged in as </w:t>
      </w:r>
      <w:r w:rsidR="00877095" w:rsidRPr="00FA0054">
        <w:t>&lt;</w:t>
      </w:r>
      <w:r w:rsidRPr="00FA0054">
        <w:t>Administrator or Power User</w:t>
      </w:r>
      <w:r w:rsidR="00877095" w:rsidRPr="00FA0054">
        <w:t>&gt;</w:t>
      </w:r>
      <w:r w:rsidRPr="00FA0054">
        <w:t>.</w:t>
      </w:r>
    </w:p>
    <w:p w14:paraId="7217C3B6" w14:textId="0D23410A" w:rsidR="001B5DC5" w:rsidRPr="00DA1F00" w:rsidRDefault="001B5DC5" w:rsidP="00877095">
      <w:pPr>
        <w:pStyle w:val="BodyTxtInstructions"/>
      </w:pPr>
      <w:r w:rsidRPr="00DA1F00">
        <w:t xml:space="preserve">If </w:t>
      </w:r>
      <w:r w:rsidR="00230BD5">
        <w:t>a</w:t>
      </w:r>
      <w:r w:rsidRPr="00DA1F00">
        <w:t>dministrator, specify the type of privilege:</w:t>
      </w:r>
    </w:p>
    <w:p w14:paraId="1787433C" w14:textId="42F85E9D" w:rsidR="001B5DC5" w:rsidRPr="002E77C5" w:rsidRDefault="00A438B6" w:rsidP="00575682">
      <w:pPr>
        <w:pStyle w:val="BodyTxt-QS"/>
        <w:rPr>
          <w:color w:val="000000" w:themeColor="text1"/>
        </w:rPr>
      </w:pPr>
      <w:r w:rsidRPr="002E77C5">
        <w:rPr>
          <w:color w:val="000000" w:themeColor="text1"/>
        </w:rPr>
        <w:t xml:space="preserve">The administrator must have </w:t>
      </w:r>
      <w:r w:rsidR="00877095" w:rsidRPr="00FA0054">
        <w:t>&lt;</w:t>
      </w:r>
      <w:r w:rsidRPr="00FA0054">
        <w:t>Desktop Support (DS) Account or User Profile</w:t>
      </w:r>
      <w:r w:rsidR="00877095" w:rsidRPr="00FA0054">
        <w:t>&gt;</w:t>
      </w:r>
      <w:r w:rsidRPr="002E77C5">
        <w:rPr>
          <w:color w:val="000000" w:themeColor="text1"/>
        </w:rPr>
        <w:t xml:space="preserve"> privileges.</w:t>
      </w:r>
    </w:p>
    <w:p w14:paraId="1BE633EC" w14:textId="77777777" w:rsidR="00C51202" w:rsidRDefault="00C51202" w:rsidP="00C51202">
      <w:pPr>
        <w:pStyle w:val="H2-QS"/>
      </w:pPr>
      <w:bookmarkStart w:id="16" w:name="_Toc230808762"/>
      <w:r w:rsidRPr="00C51202">
        <w:t>Dependent Applications</w:t>
      </w:r>
      <w:bookmarkEnd w:id="16"/>
    </w:p>
    <w:p w14:paraId="7E333FCC" w14:textId="6F1FAEFD" w:rsidR="00C51202" w:rsidRDefault="00991394" w:rsidP="00FA0054">
      <w:pPr>
        <w:pStyle w:val="BodyTxtInstructions"/>
      </w:pPr>
      <w:r w:rsidRPr="00C452CA">
        <w:t>List any dependent applications that may be impacted by this installation.</w:t>
      </w:r>
    </w:p>
    <w:p w14:paraId="3CA0E726" w14:textId="1CA032A4" w:rsidR="00493C11" w:rsidRPr="00493C11" w:rsidRDefault="00493C11" w:rsidP="00493C1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lastRenderedPageBreak/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3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>
        <w:rPr>
          <w:noProof w:val="0"/>
          <w:lang w:val="en-US"/>
        </w:rPr>
        <w:t>Dependent Applications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7199"/>
      </w:tblGrid>
      <w:tr w:rsidR="00A14D56" w:rsidRPr="00F25230" w14:paraId="6143C84D" w14:textId="77777777">
        <w:trPr>
          <w:trHeight w:val="288"/>
          <w:tblHeader/>
          <w:jc w:val="center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7508297" w14:textId="6546DC71" w:rsidR="00A14D56" w:rsidRPr="001141F4" w:rsidRDefault="00722A38">
            <w:pPr>
              <w:pStyle w:val="TableHeader-QS"/>
            </w:pPr>
            <w:r>
              <w:t>Application</w:t>
            </w:r>
          </w:p>
        </w:tc>
        <w:tc>
          <w:tcPr>
            <w:tcW w:w="7199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6AE8C29" w14:textId="77777777" w:rsidR="00A14D56" w:rsidRPr="0038089A" w:rsidRDefault="00A14D56">
            <w:pPr>
              <w:pStyle w:val="TableHeader-QS"/>
            </w:pPr>
            <w:r>
              <w:t>Version or Date</w:t>
            </w:r>
          </w:p>
        </w:tc>
      </w:tr>
      <w:tr w:rsidR="00A14D56" w:rsidRPr="00F25230" w14:paraId="2D024F65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00680FC9" w14:textId="45E0A913" w:rsidR="00A14D56" w:rsidRPr="001141F4" w:rsidRDefault="00A14D56" w:rsidP="00B90170">
            <w:pPr>
              <w:pStyle w:val="TableTxt-QS"/>
            </w:pP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325562" w14:textId="682DC962" w:rsidR="00A14D56" w:rsidRPr="00FE7F6B" w:rsidRDefault="00A14D56" w:rsidP="00B90170">
            <w:pPr>
              <w:pStyle w:val="TableTxt-QS"/>
            </w:pPr>
          </w:p>
        </w:tc>
      </w:tr>
      <w:tr w:rsidR="00A14D56" w:rsidRPr="00F25230" w14:paraId="2FB6E99E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CAC9FCC" w14:textId="074633DF" w:rsidR="00A14D56" w:rsidRPr="001141F4" w:rsidRDefault="00A14D56" w:rsidP="00B90170">
            <w:pPr>
              <w:pStyle w:val="TableTxt-QS"/>
            </w:pP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7B213D" w14:textId="77777777" w:rsidR="00A14D56" w:rsidRPr="00FE7F6B" w:rsidRDefault="00A14D56" w:rsidP="00B90170">
            <w:pPr>
              <w:pStyle w:val="TableTxt-QS"/>
            </w:pPr>
          </w:p>
        </w:tc>
      </w:tr>
    </w:tbl>
    <w:p w14:paraId="2E33C811" w14:textId="77777777" w:rsidR="004E293A" w:rsidRDefault="004E293A" w:rsidP="004E293A">
      <w:pPr>
        <w:pStyle w:val="H2-QS"/>
      </w:pPr>
      <w:bookmarkStart w:id="17" w:name="_Toc230808763"/>
      <w:r w:rsidRPr="004E293A">
        <w:t>Uninstall Previous Versions</w:t>
      </w:r>
      <w:bookmarkEnd w:id="17"/>
    </w:p>
    <w:p w14:paraId="7B998E49" w14:textId="1FB6F36E" w:rsidR="004E293A" w:rsidRPr="000B7916" w:rsidRDefault="00E34FBC" w:rsidP="00160743">
      <w:pPr>
        <w:pStyle w:val="BodyTxtInstructions"/>
      </w:pPr>
      <w:r w:rsidRPr="000B7916">
        <w:t>Any previous version of the application must be uninstalled. List any previous version to uninstall.</w:t>
      </w:r>
    </w:p>
    <w:p w14:paraId="306AE213" w14:textId="4F37BDC5" w:rsidR="00BB579C" w:rsidRPr="000D508F" w:rsidRDefault="004D41EB" w:rsidP="00575682">
      <w:pPr>
        <w:pStyle w:val="BodyTxt-QS"/>
        <w:rPr>
          <w:color w:val="4C94D8" w:themeColor="text2" w:themeTint="80"/>
        </w:rPr>
      </w:pPr>
      <w:r w:rsidRPr="004D41EB">
        <w:t xml:space="preserve">There </w:t>
      </w:r>
      <w:r w:rsidR="00B10E82">
        <w:t>&lt;</w:t>
      </w:r>
      <w:r w:rsidRPr="00B10E82">
        <w:t>are/are not</w:t>
      </w:r>
      <w:r w:rsidR="00B10E82" w:rsidRPr="00B10E82">
        <w:t>&gt;</w:t>
      </w:r>
      <w:r w:rsidRPr="00B10E82">
        <w:t xml:space="preserve"> </w:t>
      </w:r>
      <w:r w:rsidRPr="004D41EB">
        <w:t xml:space="preserve">any previous versions of this application that should be uninstalled. The version number to be uninstalled is </w:t>
      </w:r>
      <w:r w:rsidR="006114B2">
        <w:t>&lt;</w:t>
      </w:r>
      <w:r w:rsidRPr="006114B2">
        <w:t xml:space="preserve">version </w:t>
      </w:r>
      <w:r w:rsidR="006114B2" w:rsidRPr="006114B2">
        <w:t>#&gt;</w:t>
      </w:r>
      <w:r w:rsidRPr="006114B2">
        <w:t>.</w:t>
      </w:r>
    </w:p>
    <w:p w14:paraId="12EAA5EA" w14:textId="7FCEA472" w:rsidR="002A0EFE" w:rsidRDefault="001C3069" w:rsidP="00EC4C66">
      <w:pPr>
        <w:pStyle w:val="H1-QS"/>
      </w:pPr>
      <w:bookmarkStart w:id="18" w:name="_Toc230808764"/>
      <w:r w:rsidRPr="001C3069">
        <w:t>Installation</w:t>
      </w:r>
      <w:r>
        <w:t xml:space="preserve"> and </w:t>
      </w:r>
      <w:r w:rsidR="001A7BC5">
        <w:t>V</w:t>
      </w:r>
      <w:r>
        <w:t xml:space="preserve">erification </w:t>
      </w:r>
      <w:r w:rsidR="001A7BC5">
        <w:t>Steps</w:t>
      </w:r>
      <w:bookmarkEnd w:id="18"/>
    </w:p>
    <w:p w14:paraId="4F8C8EAA" w14:textId="58A145B6" w:rsidR="00EC4C66" w:rsidRDefault="00153FEB" w:rsidP="006114B2">
      <w:pPr>
        <w:pStyle w:val="BodyTxtInstructions"/>
      </w:pPr>
      <w:r w:rsidRPr="00BD36E9">
        <w:t xml:space="preserve">It is not necessary to reproduce the </w:t>
      </w:r>
      <w:r w:rsidR="000105F4" w:rsidRPr="00BD36E9">
        <w:t xml:space="preserve">third party-provided software installation instructions; referencing them will suffice. This section is intended primarily for installation instructions and verifications specific to this component/environment. For example, if the third party’s installation instructions direct the installer to make a choice and a specific selection must be made for the software </w:t>
      </w:r>
      <w:r w:rsidRPr="00BD36E9">
        <w:t>to be installed/set up properly, that selection would be documented here.</w:t>
      </w:r>
    </w:p>
    <w:p w14:paraId="1F505F69" w14:textId="77777777" w:rsidR="00A507FE" w:rsidRDefault="00A507FE" w:rsidP="006114B2">
      <w:pPr>
        <w:pStyle w:val="BodyTxtInstructions"/>
      </w:pPr>
      <w:r>
        <w:t>Where decisions are required to be made during the installation, these should be recorded in the Installation Record.</w:t>
      </w:r>
    </w:p>
    <w:p w14:paraId="3BDB3C46" w14:textId="77777777" w:rsidR="00A507FE" w:rsidRDefault="00A507FE" w:rsidP="00153FEB">
      <w:pPr>
        <w:pStyle w:val="BodyTxt-QS"/>
        <w:rPr>
          <w:color w:val="FF0000"/>
        </w:rPr>
      </w:pPr>
    </w:p>
    <w:p w14:paraId="4F2F79EA" w14:textId="6AEB4303" w:rsidR="000943A2" w:rsidRPr="0036032B" w:rsidRDefault="00950C0D" w:rsidP="00985E71">
      <w:pPr>
        <w:pStyle w:val="H2-QS"/>
      </w:pPr>
      <w:bookmarkStart w:id="19" w:name="_Toc230808765"/>
      <w:r>
        <w:t>&lt;</w:t>
      </w:r>
      <w:r w:rsidR="000943A2" w:rsidRPr="0036032B">
        <w:t>Component 1 Name</w:t>
      </w:r>
      <w:r>
        <w:t>&gt;</w:t>
      </w:r>
      <w:bookmarkEnd w:id="19"/>
    </w:p>
    <w:p w14:paraId="0FC16943" w14:textId="37F24528" w:rsidR="000943A2" w:rsidRDefault="00DC4FC4" w:rsidP="00950C0D">
      <w:pPr>
        <w:pStyle w:val="BodyTxtInstructions"/>
      </w:pPr>
      <w:r w:rsidRPr="00DC4FC4">
        <w:t>Copy and paste this section to add more components as needed.</w:t>
      </w:r>
    </w:p>
    <w:p w14:paraId="52CCAE1E" w14:textId="19B854CE" w:rsidR="00DD38FE" w:rsidRPr="00DD38FE" w:rsidRDefault="00DD38FE" w:rsidP="00DD38FE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4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>
        <w:rPr>
          <w:noProof w:val="0"/>
          <w:lang w:val="en-US"/>
        </w:rPr>
        <w:t>&lt;Component 1 Name&gt; Installation/Verification Steps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4950"/>
        <w:gridCol w:w="4867"/>
      </w:tblGrid>
      <w:tr w:rsidR="00A472B1" w:rsidRPr="00F25230" w14:paraId="74F83ADC" w14:textId="77777777" w:rsidTr="00571FFA">
        <w:trPr>
          <w:trHeight w:val="288"/>
          <w:tblHeader/>
          <w:jc w:val="center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0C63EDE" w14:textId="260E3175" w:rsidR="00A472B1" w:rsidRPr="001141F4" w:rsidRDefault="001050B3" w:rsidP="005439FF">
            <w:pPr>
              <w:pStyle w:val="TableHeader-QS"/>
            </w:pPr>
            <w:bookmarkStart w:id="20" w:name="_Hlk205591135"/>
            <w:r>
              <w:t>Step</w:t>
            </w:r>
          </w:p>
        </w:tc>
        <w:tc>
          <w:tcPr>
            <w:tcW w:w="4950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066A28B" w14:textId="709631C7" w:rsidR="00A472B1" w:rsidRPr="0038089A" w:rsidRDefault="00390871" w:rsidP="005439FF">
            <w:pPr>
              <w:pStyle w:val="TableHeader-QS"/>
            </w:pPr>
            <w:r>
              <w:t>Installation Step (Instruction)</w:t>
            </w:r>
          </w:p>
        </w:tc>
        <w:tc>
          <w:tcPr>
            <w:tcW w:w="4867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4C766472" w14:textId="28FE344A" w:rsidR="00A472B1" w:rsidRPr="0038089A" w:rsidRDefault="002D6686" w:rsidP="005439FF">
            <w:pPr>
              <w:pStyle w:val="TableHeader-QS"/>
            </w:pPr>
            <w:r>
              <w:t xml:space="preserve">Verification Step </w:t>
            </w:r>
            <w:r w:rsidR="008A306E">
              <w:t>(Expected Result)</w:t>
            </w:r>
          </w:p>
        </w:tc>
      </w:tr>
      <w:tr w:rsidR="00A472B1" w:rsidRPr="00F25230" w14:paraId="18E3D817" w14:textId="77777777" w:rsidTr="00571FFA">
        <w:trPr>
          <w:trHeight w:val="484"/>
          <w:jc w:val="center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1F6F4C4" w14:textId="3ACCB6A0" w:rsidR="00A472B1" w:rsidRPr="001141F4" w:rsidRDefault="00A472B1" w:rsidP="00571FFA">
            <w:pPr>
              <w:pStyle w:val="TableTxt-QS"/>
              <w:numPr>
                <w:ilvl w:val="0"/>
                <w:numId w:val="32"/>
              </w:num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9044E" w14:textId="77777777" w:rsidR="00A472B1" w:rsidRPr="00FE7F6B" w:rsidRDefault="00A472B1" w:rsidP="00B90170">
            <w:pPr>
              <w:pStyle w:val="TableTxt-QS"/>
            </w:pPr>
          </w:p>
        </w:tc>
        <w:tc>
          <w:tcPr>
            <w:tcW w:w="486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C6FCFB" w14:textId="77777777" w:rsidR="00A472B1" w:rsidRPr="00FE7F6B" w:rsidRDefault="00A472B1" w:rsidP="00B90170">
            <w:pPr>
              <w:pStyle w:val="TableTxt-QS"/>
            </w:pPr>
          </w:p>
        </w:tc>
      </w:tr>
      <w:tr w:rsidR="00D662FC" w:rsidRPr="00F25230" w14:paraId="04F664D0" w14:textId="77777777" w:rsidTr="00571FFA">
        <w:trPr>
          <w:trHeight w:val="484"/>
          <w:jc w:val="center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1E4F2D66" w14:textId="5A86FB67" w:rsidR="00D662FC" w:rsidRDefault="00D662FC" w:rsidP="00571FFA">
            <w:pPr>
              <w:pStyle w:val="TableTxt-QS"/>
              <w:numPr>
                <w:ilvl w:val="0"/>
                <w:numId w:val="32"/>
              </w:num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D52AE" w14:textId="77777777" w:rsidR="00D662FC" w:rsidRPr="00FE7F6B" w:rsidRDefault="00D662FC" w:rsidP="00B90170">
            <w:pPr>
              <w:pStyle w:val="TableTxt-QS"/>
            </w:pPr>
          </w:p>
        </w:tc>
        <w:tc>
          <w:tcPr>
            <w:tcW w:w="486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A9D8FD" w14:textId="77777777" w:rsidR="00D662FC" w:rsidRPr="00FE7F6B" w:rsidRDefault="00D662FC" w:rsidP="00B90170">
            <w:pPr>
              <w:pStyle w:val="TableTxt-QS"/>
            </w:pPr>
          </w:p>
        </w:tc>
      </w:tr>
      <w:tr w:rsidR="00D662FC" w:rsidRPr="00F25230" w14:paraId="1477ECE9" w14:textId="77777777" w:rsidTr="00571FFA">
        <w:trPr>
          <w:trHeight w:val="484"/>
          <w:jc w:val="center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B046C9A" w14:textId="0767921C" w:rsidR="00D662FC" w:rsidRDefault="00D662FC" w:rsidP="00571FFA">
            <w:pPr>
              <w:pStyle w:val="TableTxt-QS"/>
              <w:numPr>
                <w:ilvl w:val="0"/>
                <w:numId w:val="32"/>
              </w:num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729A3" w14:textId="77777777" w:rsidR="00D662FC" w:rsidRPr="00FE7F6B" w:rsidRDefault="00D662FC" w:rsidP="00B90170">
            <w:pPr>
              <w:pStyle w:val="TableTxt-QS"/>
            </w:pPr>
          </w:p>
        </w:tc>
        <w:tc>
          <w:tcPr>
            <w:tcW w:w="486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9515F4" w14:textId="77777777" w:rsidR="00D662FC" w:rsidRPr="00FE7F6B" w:rsidRDefault="00D662FC" w:rsidP="00B90170">
            <w:pPr>
              <w:pStyle w:val="TableTxt-QS"/>
            </w:pPr>
          </w:p>
        </w:tc>
      </w:tr>
    </w:tbl>
    <w:p w14:paraId="130F99B3" w14:textId="77777777" w:rsidR="007045D2" w:rsidRPr="00FB68E5" w:rsidRDefault="007045D2" w:rsidP="007045D2">
      <w:pPr>
        <w:pStyle w:val="H0-QS"/>
        <w:ind w:left="0" w:firstLine="0"/>
        <w:rPr>
          <w:caps w:val="0"/>
        </w:rPr>
      </w:pPr>
      <w:bookmarkStart w:id="21" w:name="_Toc230182778"/>
      <w:bookmarkStart w:id="22" w:name="_Toc230808766"/>
      <w:bookmarkEnd w:id="20"/>
      <w:bookmarkEnd w:id="10"/>
      <w:bookmarkEnd w:id="11"/>
      <w:bookmarkEnd w:id="12"/>
      <w:r w:rsidRPr="00FB68E5">
        <w:rPr>
          <w:caps w:val="0"/>
        </w:rPr>
        <w:t>TERMS AND DEFINITIONS</w:t>
      </w:r>
      <w:bookmarkEnd w:id="21"/>
      <w:bookmarkEnd w:id="22"/>
    </w:p>
    <w:p w14:paraId="58881ECC" w14:textId="77777777" w:rsidR="007045D2" w:rsidRPr="00FB68E5" w:rsidRDefault="007045D2" w:rsidP="007045D2">
      <w:pPr>
        <w:pStyle w:val="Instructions"/>
        <w:rPr>
          <w:lang w:val="en-US"/>
        </w:rPr>
      </w:pPr>
      <w:r w:rsidRPr="00FB68E5">
        <w:rPr>
          <w:rStyle w:val="BodyTxt-QSChar"/>
          <w:lang w:val="en-US"/>
        </w:rPr>
        <w:t>Acronyms are spelled out on first mention with the abbreviation in parentheses immediately following.</w:t>
      </w:r>
      <w:r w:rsidRPr="00FB68E5">
        <w:rPr>
          <w:lang w:val="en-US"/>
        </w:rPr>
        <w:t xml:space="preserve"> The abbreviation is used alone thereafter. Remove the table below if it is not needed.</w:t>
      </w:r>
    </w:p>
    <w:p w14:paraId="79126FD7" w14:textId="77777777" w:rsidR="007045D2" w:rsidRPr="00FB68E5" w:rsidRDefault="007045D2" w:rsidP="007045D2">
      <w:pPr>
        <w:pStyle w:val="Example"/>
        <w:rPr>
          <w:lang w:val="en-US"/>
        </w:rPr>
      </w:pPr>
      <w:r w:rsidRPr="00FB68E5">
        <w:rPr>
          <w:lang w:val="en-US"/>
        </w:rPr>
        <w:t>The terms and acronyms in this document are defined at their first occurrence.</w:t>
      </w:r>
    </w:p>
    <w:p w14:paraId="53599559" w14:textId="205F0ECC" w:rsidR="007045D2" w:rsidRPr="00FB68E5" w:rsidRDefault="007045D2" w:rsidP="007045D2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lastRenderedPageBreak/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5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7045D2" w:rsidRPr="00FB68E5" w14:paraId="1A181135" w14:textId="77777777" w:rsidTr="00C56D2F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2EC3561E" w14:textId="77777777" w:rsidR="007045D2" w:rsidRPr="00FB68E5" w:rsidRDefault="007045D2" w:rsidP="00C56D2F">
            <w:pPr>
              <w:pStyle w:val="TableHeader-QS"/>
            </w:pPr>
            <w:r w:rsidRPr="00FB68E5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16CB8E20" w14:textId="77777777" w:rsidR="007045D2" w:rsidRPr="00FB68E5" w:rsidRDefault="007045D2" w:rsidP="00C56D2F">
            <w:pPr>
              <w:pStyle w:val="TableHeader-QS"/>
            </w:pPr>
            <w:r w:rsidRPr="00FB68E5">
              <w:t>Definition</w:t>
            </w:r>
          </w:p>
        </w:tc>
      </w:tr>
      <w:tr w:rsidR="007045D2" w:rsidRPr="00FB68E5" w14:paraId="1A0FAA91" w14:textId="77777777" w:rsidTr="00C56D2F">
        <w:trPr>
          <w:trHeight w:val="490"/>
        </w:trPr>
        <w:tc>
          <w:tcPr>
            <w:tcW w:w="3235" w:type="dxa"/>
          </w:tcPr>
          <w:p w14:paraId="2858DED8" w14:textId="77777777" w:rsidR="007045D2" w:rsidRPr="00FB68E5" w:rsidRDefault="007045D2" w:rsidP="00C56D2F">
            <w:pPr>
              <w:pStyle w:val="TableTxt-QS"/>
            </w:pPr>
            <w:r w:rsidRPr="00FB68E5">
              <w:t>&lt;Term or Acronym&gt;</w:t>
            </w:r>
          </w:p>
        </w:tc>
        <w:tc>
          <w:tcPr>
            <w:tcW w:w="7555" w:type="dxa"/>
          </w:tcPr>
          <w:p w14:paraId="7469CDF8" w14:textId="77777777" w:rsidR="007045D2" w:rsidRPr="00FB68E5" w:rsidRDefault="007045D2" w:rsidP="00C56D2F">
            <w:pPr>
              <w:pStyle w:val="TableTxt-QS"/>
            </w:pPr>
            <w:r w:rsidRPr="00FB68E5">
              <w:t xml:space="preserve">&lt;Definition - </w:t>
            </w:r>
            <w:r w:rsidRPr="00FB68E5">
              <w:rPr>
                <w:rFonts w:eastAsia="Times New Roman"/>
                <w:color w:val="000000"/>
                <w:sz w:val="19"/>
                <w:szCs w:val="19"/>
              </w:rPr>
              <w:t>Explain what the term or letters mean</w:t>
            </w:r>
            <w:r w:rsidRPr="00FB68E5">
              <w:t>&gt;</w:t>
            </w:r>
          </w:p>
        </w:tc>
      </w:tr>
    </w:tbl>
    <w:p w14:paraId="660F3FBC" w14:textId="77777777" w:rsidR="007045D2" w:rsidRPr="00FB68E5" w:rsidRDefault="007045D2" w:rsidP="007045D2">
      <w:pPr>
        <w:pStyle w:val="H0-QS"/>
        <w:ind w:left="0" w:firstLine="0"/>
      </w:pPr>
      <w:bookmarkStart w:id="23" w:name="_Toc230182779"/>
      <w:bookmarkStart w:id="24" w:name="_Toc230808767"/>
      <w:r w:rsidRPr="00FB68E5">
        <w:rPr>
          <w:caps w:val="0"/>
        </w:rPr>
        <w:t>REFERENCED DOCUMENTS</w:t>
      </w:r>
      <w:bookmarkEnd w:id="23"/>
      <w:bookmarkEnd w:id="24"/>
    </w:p>
    <w:p w14:paraId="720CFEF0" w14:textId="77777777" w:rsidR="007045D2" w:rsidRPr="00FB68E5" w:rsidRDefault="007045D2" w:rsidP="007045D2">
      <w:pPr>
        <w:pStyle w:val="Instructions"/>
        <w:rPr>
          <w:rStyle w:val="BodyTxt-QSChar"/>
          <w:lang w:val="en-US"/>
        </w:rPr>
      </w:pPr>
      <w:r w:rsidRPr="00FB68E5">
        <w:rPr>
          <w:rStyle w:val="BodyTxt-QSChar"/>
          <w:lang w:val="en-US"/>
        </w:rPr>
        <w:t>Only list documents that are cited within the body text of the document.</w:t>
      </w:r>
    </w:p>
    <w:p w14:paraId="779D2FC0" w14:textId="77777777" w:rsidR="007045D2" w:rsidRPr="00FB68E5" w:rsidRDefault="007045D2" w:rsidP="007045D2">
      <w:pPr>
        <w:pStyle w:val="H0-BodyText"/>
      </w:pPr>
      <w:r w:rsidRPr="00FB68E5">
        <w:t>System documents are stored in the Document Management System, &lt;</w:t>
      </w:r>
      <w:proofErr w:type="spellStart"/>
      <w:r w:rsidRPr="00FB68E5">
        <w:t>QualityDocs</w:t>
      </w:r>
      <w:proofErr w:type="spellEnd"/>
      <w:r w:rsidRPr="00FB68E5">
        <w:t>&gt;. Additional artifacts (including &lt;artifact type&gt;) are stored in &lt;Tool - Artifact Location&gt;.</w:t>
      </w:r>
    </w:p>
    <w:p w14:paraId="643DCE9C" w14:textId="03BD5D9C" w:rsidR="007045D2" w:rsidRPr="00FB68E5" w:rsidRDefault="007045D2" w:rsidP="007045D2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6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7045D2" w:rsidRPr="00FB68E5" w14:paraId="05204647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322C2C3C" w14:textId="77777777" w:rsidR="007045D2" w:rsidRPr="00FB68E5" w:rsidRDefault="007045D2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63A9D369" w14:textId="77777777" w:rsidR="007045D2" w:rsidRPr="00FB68E5" w:rsidRDefault="007045D2" w:rsidP="00C56D2F">
            <w:pPr>
              <w:pStyle w:val="TableHeader-QS"/>
            </w:pPr>
            <w:r w:rsidRPr="00FB68E5">
              <w:t>Document Name</w:t>
            </w:r>
          </w:p>
        </w:tc>
      </w:tr>
      <w:tr w:rsidR="007045D2" w:rsidRPr="00FB68E5" w14:paraId="4C1E25AA" w14:textId="77777777" w:rsidTr="00C56D2F">
        <w:trPr>
          <w:trHeight w:val="490"/>
        </w:trPr>
        <w:tc>
          <w:tcPr>
            <w:tcW w:w="2425" w:type="dxa"/>
          </w:tcPr>
          <w:p w14:paraId="4234D12F" w14:textId="77777777" w:rsidR="007045D2" w:rsidRPr="00FB68E5" w:rsidRDefault="007045D2" w:rsidP="00C56D2F">
            <w:pPr>
              <w:pStyle w:val="TableTxt-QS"/>
            </w:pPr>
            <w:r w:rsidRPr="00FB68E5">
              <w:t>&lt;Document Number&gt;</w:t>
            </w:r>
          </w:p>
        </w:tc>
        <w:tc>
          <w:tcPr>
            <w:tcW w:w="8365" w:type="dxa"/>
          </w:tcPr>
          <w:p w14:paraId="7F49C52C" w14:textId="77777777" w:rsidR="007045D2" w:rsidRPr="00FB68E5" w:rsidRDefault="007045D2" w:rsidP="00C56D2F">
            <w:pPr>
              <w:pStyle w:val="TableTxt-QS"/>
            </w:pPr>
            <w:r w:rsidRPr="00FB68E5">
              <w:t>&lt;Document Name&gt;</w:t>
            </w:r>
          </w:p>
        </w:tc>
      </w:tr>
    </w:tbl>
    <w:p w14:paraId="3B97CE30" w14:textId="77777777" w:rsidR="007045D2" w:rsidRPr="00FB68E5" w:rsidRDefault="007045D2" w:rsidP="007045D2">
      <w:pPr>
        <w:pStyle w:val="H0-BodyText"/>
      </w:pPr>
    </w:p>
    <w:p w14:paraId="49CDE2B3" w14:textId="77777777" w:rsidR="007045D2" w:rsidRPr="00FB68E5" w:rsidRDefault="007045D2" w:rsidP="007045D2">
      <w:pPr>
        <w:pStyle w:val="H0-BodyText"/>
      </w:pPr>
      <w:r w:rsidRPr="00FB68E5">
        <w:t>The following attachments are associated with this document:</w:t>
      </w:r>
      <w:bookmarkStart w:id="25" w:name="_Toc216350784"/>
      <w:bookmarkStart w:id="26" w:name="_Toc221022527"/>
    </w:p>
    <w:p w14:paraId="7A7ED001" w14:textId="60DE76D5" w:rsidR="007045D2" w:rsidRPr="00FB68E5" w:rsidRDefault="007045D2" w:rsidP="007045D2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3C178E">
        <w:rPr>
          <w:sz w:val="21"/>
          <w:lang w:val="en-US"/>
        </w:rPr>
        <w:t>7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Attachments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425"/>
        <w:gridCol w:w="4941"/>
        <w:gridCol w:w="3402"/>
      </w:tblGrid>
      <w:tr w:rsidR="007045D2" w:rsidRPr="00FB68E5" w14:paraId="67417ED3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6DFEB48A" w14:textId="77777777" w:rsidR="007045D2" w:rsidRPr="00FB68E5" w:rsidRDefault="007045D2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4941" w:type="dxa"/>
            <w:shd w:val="clear" w:color="auto" w:fill="D9D9D9" w:themeFill="background1" w:themeFillShade="D9"/>
          </w:tcPr>
          <w:p w14:paraId="5F610DD6" w14:textId="77777777" w:rsidR="007045D2" w:rsidRPr="00FB68E5" w:rsidRDefault="007045D2" w:rsidP="00C56D2F">
            <w:pPr>
              <w:pStyle w:val="TableHeader-QS"/>
            </w:pPr>
            <w:r w:rsidRPr="00FB68E5">
              <w:t>Document Name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95CC6C0" w14:textId="77777777" w:rsidR="007045D2" w:rsidRPr="00FB68E5" w:rsidRDefault="007045D2" w:rsidP="00C56D2F">
            <w:pPr>
              <w:pStyle w:val="TableHeader-QS"/>
            </w:pPr>
            <w:r w:rsidRPr="00FB68E5">
              <w:t>Document Approvers</w:t>
            </w:r>
          </w:p>
        </w:tc>
      </w:tr>
      <w:tr w:rsidR="007045D2" w:rsidRPr="00FB68E5" w14:paraId="596AEC48" w14:textId="77777777" w:rsidTr="00C56D2F">
        <w:trPr>
          <w:trHeight w:val="490"/>
        </w:trPr>
        <w:tc>
          <w:tcPr>
            <w:tcW w:w="2425" w:type="dxa"/>
          </w:tcPr>
          <w:p w14:paraId="56AB6501" w14:textId="77777777" w:rsidR="007045D2" w:rsidRPr="00FB68E5" w:rsidRDefault="007045D2" w:rsidP="00C56D2F">
            <w:r w:rsidRPr="00FB68E5">
              <w:t>&lt;Document Number&gt;</w:t>
            </w:r>
          </w:p>
        </w:tc>
        <w:tc>
          <w:tcPr>
            <w:tcW w:w="4941" w:type="dxa"/>
          </w:tcPr>
          <w:p w14:paraId="084EB6FA" w14:textId="77777777" w:rsidR="007045D2" w:rsidRPr="00FB68E5" w:rsidRDefault="007045D2" w:rsidP="00C56D2F">
            <w:r w:rsidRPr="00FB68E5">
              <w:t>&lt;Document Name&gt;</w:t>
            </w:r>
          </w:p>
        </w:tc>
        <w:tc>
          <w:tcPr>
            <w:tcW w:w="3402" w:type="dxa"/>
          </w:tcPr>
          <w:p w14:paraId="4ECE3F9B" w14:textId="77777777" w:rsidR="007045D2" w:rsidRPr="00FB68E5" w:rsidRDefault="007045D2" w:rsidP="00C56D2F">
            <w:r w:rsidRPr="00FB68E5">
              <w:t>&lt;Approver Role&gt;</w:t>
            </w:r>
          </w:p>
        </w:tc>
      </w:tr>
    </w:tbl>
    <w:p w14:paraId="75F7713A" w14:textId="77777777" w:rsidR="007045D2" w:rsidRPr="00FB68E5" w:rsidRDefault="007045D2" w:rsidP="007045D2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 w:rsidRPr="00FB68E5">
        <w:br w:type="page"/>
      </w:r>
    </w:p>
    <w:p w14:paraId="30BFAD91" w14:textId="77777777" w:rsidR="007045D2" w:rsidRPr="00FB68E5" w:rsidRDefault="007045D2" w:rsidP="007045D2">
      <w:pPr>
        <w:pStyle w:val="H0-QS"/>
      </w:pPr>
      <w:bookmarkStart w:id="27" w:name="_Toc230182780"/>
      <w:bookmarkStart w:id="28" w:name="_Toc230808768"/>
      <w:r w:rsidRPr="00FB68E5">
        <w:lastRenderedPageBreak/>
        <w:t>REVISION HISTORY</w:t>
      </w:r>
      <w:bookmarkEnd w:id="25"/>
      <w:bookmarkEnd w:id="26"/>
      <w:bookmarkEnd w:id="27"/>
      <w:bookmarkEnd w:id="28"/>
    </w:p>
    <w:tbl>
      <w:tblPr>
        <w:tblStyle w:val="TableGrid"/>
        <w:tblW w:w="10800" w:type="dxa"/>
        <w:tblInd w:w="-5" w:type="dxa"/>
        <w:tblLook w:val="01E0" w:firstRow="1" w:lastRow="1" w:firstColumn="1" w:lastColumn="1" w:noHBand="0" w:noVBand="0"/>
      </w:tblPr>
      <w:tblGrid>
        <w:gridCol w:w="1080"/>
        <w:gridCol w:w="1616"/>
        <w:gridCol w:w="3981"/>
        <w:gridCol w:w="2503"/>
        <w:gridCol w:w="1620"/>
      </w:tblGrid>
      <w:tr w:rsidR="007045D2" w:rsidRPr="00FB68E5" w14:paraId="12B68488" w14:textId="77777777" w:rsidTr="00C56D2F">
        <w:trPr>
          <w:trHeight w:val="552"/>
          <w:tblHeader/>
        </w:trPr>
        <w:tc>
          <w:tcPr>
            <w:tcW w:w="1080" w:type="dxa"/>
            <w:shd w:val="pct12" w:color="auto" w:fill="auto"/>
          </w:tcPr>
          <w:p w14:paraId="447251F1" w14:textId="77777777" w:rsidR="007045D2" w:rsidRPr="00FB68E5" w:rsidRDefault="007045D2" w:rsidP="00C56D2F">
            <w:pPr>
              <w:pStyle w:val="TableHeader-QS"/>
            </w:pPr>
            <w:r w:rsidRPr="00FB68E5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616" w:type="dxa"/>
            <w:shd w:val="pct12" w:color="auto" w:fill="auto"/>
          </w:tcPr>
          <w:p w14:paraId="70BE6237" w14:textId="77777777" w:rsidR="007045D2" w:rsidRPr="00FB68E5" w:rsidRDefault="007045D2" w:rsidP="00C56D2F">
            <w:pPr>
              <w:pStyle w:val="TableHeader-QS"/>
            </w:pPr>
            <w:r w:rsidRPr="00FB68E5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981" w:type="dxa"/>
            <w:shd w:val="pct12" w:color="auto" w:fill="auto"/>
          </w:tcPr>
          <w:p w14:paraId="52CAC5C0" w14:textId="77777777" w:rsidR="007045D2" w:rsidRPr="00FB68E5" w:rsidRDefault="007045D2" w:rsidP="00C56D2F">
            <w:pPr>
              <w:pStyle w:val="TableHeader-QS"/>
            </w:pPr>
            <w:r w:rsidRPr="00FB68E5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503" w:type="dxa"/>
            <w:shd w:val="pct12" w:color="auto" w:fill="auto"/>
          </w:tcPr>
          <w:p w14:paraId="481134A3" w14:textId="77777777" w:rsidR="007045D2" w:rsidRPr="00FB68E5" w:rsidRDefault="007045D2" w:rsidP="00C56D2F">
            <w:pPr>
              <w:pStyle w:val="TableHeader-QS"/>
            </w:pPr>
            <w:r w:rsidRPr="00FB68E5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20" w:type="dxa"/>
            <w:shd w:val="pct12" w:color="auto" w:fill="auto"/>
          </w:tcPr>
          <w:p w14:paraId="571D1B8B" w14:textId="77777777" w:rsidR="007045D2" w:rsidRPr="00FB68E5" w:rsidRDefault="007045D2" w:rsidP="00C56D2F">
            <w:pPr>
              <w:pStyle w:val="TableHeader-QS"/>
            </w:pPr>
            <w:r w:rsidRPr="00FB68E5">
              <w:rPr>
                <w:kern w:val="2"/>
                <w14:ligatures w14:val="standardContextual"/>
              </w:rPr>
              <w:t>Reference Number</w:t>
            </w:r>
          </w:p>
        </w:tc>
      </w:tr>
      <w:tr w:rsidR="007045D2" w:rsidRPr="00FB68E5" w14:paraId="5117AF72" w14:textId="77777777" w:rsidTr="00C56D2F">
        <w:trPr>
          <w:trHeight w:val="1433"/>
        </w:trPr>
        <w:tc>
          <w:tcPr>
            <w:tcW w:w="1080" w:type="dxa"/>
          </w:tcPr>
          <w:p w14:paraId="7F07117F" w14:textId="77777777" w:rsidR="007045D2" w:rsidRPr="00FB68E5" w:rsidRDefault="007045D2" w:rsidP="00C56D2F">
            <w:pPr>
              <w:pStyle w:val="TableTxt-QS"/>
            </w:pPr>
            <w:r w:rsidRPr="00FB68E5">
              <w:t>&lt;Version Number&gt;</w:t>
            </w:r>
          </w:p>
        </w:tc>
        <w:tc>
          <w:tcPr>
            <w:tcW w:w="1616" w:type="dxa"/>
          </w:tcPr>
          <w:p w14:paraId="4D3728E7" w14:textId="77777777" w:rsidR="007045D2" w:rsidRPr="00FB68E5" w:rsidRDefault="007045D2" w:rsidP="00C56D2F">
            <w:pPr>
              <w:pStyle w:val="TableTxt-QS"/>
            </w:pPr>
            <w:r w:rsidRPr="00FB68E5">
              <w:t>&lt;dd-</w:t>
            </w:r>
            <w:proofErr w:type="spellStart"/>
            <w:r w:rsidRPr="00FB68E5">
              <w:t>Mmm</w:t>
            </w:r>
            <w:proofErr w:type="spellEnd"/>
            <w:r w:rsidRPr="00FB68E5">
              <w:t>-</w:t>
            </w:r>
            <w:proofErr w:type="spellStart"/>
            <w:r w:rsidRPr="00FB68E5">
              <w:t>yyyy</w:t>
            </w:r>
            <w:proofErr w:type="spellEnd"/>
            <w:r w:rsidRPr="00FB68E5">
              <w:t>&gt;</w:t>
            </w:r>
          </w:p>
        </w:tc>
        <w:tc>
          <w:tcPr>
            <w:tcW w:w="3981" w:type="dxa"/>
          </w:tcPr>
          <w:p w14:paraId="5828F1D2" w14:textId="77777777" w:rsidR="007045D2" w:rsidRPr="00FB68E5" w:rsidRDefault="007045D2" w:rsidP="00C56D2F">
            <w:pPr>
              <w:pStyle w:val="TableTxt-QS"/>
            </w:pPr>
            <w:r w:rsidRPr="00FB68E5">
              <w:t>&lt;Succinct description of the current revision being made to the document&gt;</w:t>
            </w:r>
          </w:p>
        </w:tc>
        <w:tc>
          <w:tcPr>
            <w:tcW w:w="2503" w:type="dxa"/>
          </w:tcPr>
          <w:p w14:paraId="35D1DF34" w14:textId="77777777" w:rsidR="007045D2" w:rsidRPr="00FB68E5" w:rsidRDefault="007045D2" w:rsidP="00C56D2F">
            <w:pPr>
              <w:pStyle w:val="TableTxt-QS"/>
            </w:pPr>
            <w:r w:rsidRPr="00FB68E5">
              <w:t>&lt;Name, Role&gt;</w:t>
            </w:r>
          </w:p>
        </w:tc>
        <w:tc>
          <w:tcPr>
            <w:tcW w:w="1620" w:type="dxa"/>
          </w:tcPr>
          <w:p w14:paraId="4F6CA688" w14:textId="77777777" w:rsidR="007045D2" w:rsidRPr="00FB68E5" w:rsidRDefault="007045D2" w:rsidP="00C56D2F">
            <w:pPr>
              <w:pStyle w:val="TableTxt-QS"/>
            </w:pPr>
            <w:r w:rsidRPr="00FB68E5">
              <w:t>&lt;CHG#, RITM#, PRB#, INC#, CAPA#&gt; or</w:t>
            </w:r>
          </w:p>
          <w:p w14:paraId="163D84AD" w14:textId="77777777" w:rsidR="007045D2" w:rsidRPr="00FB68E5" w:rsidRDefault="007045D2" w:rsidP="00C56D2F">
            <w:pPr>
              <w:pStyle w:val="TableTxt-QS"/>
            </w:pPr>
            <w:r w:rsidRPr="00FB68E5">
              <w:t>N/A</w:t>
            </w:r>
          </w:p>
        </w:tc>
      </w:tr>
    </w:tbl>
    <w:p w14:paraId="14B29703" w14:textId="77777777" w:rsidR="007045D2" w:rsidRPr="00FB68E5" w:rsidRDefault="007045D2" w:rsidP="007045D2">
      <w:pPr>
        <w:pStyle w:val="H0-BodyText"/>
      </w:pPr>
    </w:p>
    <w:p w14:paraId="0D2F5014" w14:textId="77777777" w:rsidR="00C74E06" w:rsidRDefault="00C74E06">
      <w:pPr>
        <w:spacing w:before="360" w:after="60"/>
        <w:ind w:left="720" w:hanging="72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11D046E3" w14:textId="48E1110F" w:rsidR="008A3CDF" w:rsidRDefault="008A3CDF" w:rsidP="00C74E06">
      <w:pPr>
        <w:pStyle w:val="H0-QS"/>
      </w:pPr>
      <w:bookmarkStart w:id="29" w:name="_Toc230808769"/>
      <w:r w:rsidRPr="00BC7286">
        <w:lastRenderedPageBreak/>
        <w:t xml:space="preserve">APPENDIX </w:t>
      </w:r>
      <w:r w:rsidRPr="00BC7286">
        <w:fldChar w:fldCharType="begin"/>
      </w:r>
      <w:r w:rsidRPr="00BC7286">
        <w:instrText xml:space="preserve"> SEQ AttachmentLetter \* ALPHABETIC </w:instrText>
      </w:r>
      <w:r w:rsidRPr="00BC7286">
        <w:fldChar w:fldCharType="separate"/>
      </w:r>
      <w:r w:rsidR="003C178E">
        <w:rPr>
          <w:noProof/>
        </w:rPr>
        <w:t>A</w:t>
      </w:r>
      <w:r w:rsidRPr="00BC7286">
        <w:fldChar w:fldCharType="end"/>
      </w:r>
      <w:r w:rsidRPr="00BC7286">
        <w:t xml:space="preserve">: </w:t>
      </w:r>
      <w:r w:rsidR="00C11118">
        <w:t>&lt;</w:t>
      </w:r>
      <w:r w:rsidR="00664CC6" w:rsidRPr="00664CC6">
        <w:t>SYSTEM</w:t>
      </w:r>
      <w:r w:rsidR="00993A18">
        <w:t>/platform</w:t>
      </w:r>
      <w:r w:rsidR="00664CC6" w:rsidRPr="00664CC6">
        <w:t xml:space="preserve"> NAME</w:t>
      </w:r>
      <w:r w:rsidR="00C11118">
        <w:t>&gt;</w:t>
      </w:r>
      <w:r w:rsidR="00664CC6" w:rsidRPr="00664CC6">
        <w:t xml:space="preserve"> INSTALLATION AND VERIFICATION RECORD</w:t>
      </w:r>
      <w:bookmarkEnd w:id="29"/>
    </w:p>
    <w:p w14:paraId="4DDBB07F" w14:textId="4CF885EC" w:rsidR="0017174D" w:rsidRDefault="0017174D" w:rsidP="003F1B0D">
      <w:pPr>
        <w:pStyle w:val="Instructions"/>
      </w:pPr>
      <w:r>
        <w:t xml:space="preserve">This appendix can be replaced with a system of record </w:t>
      </w:r>
      <w:r w:rsidR="00FC3DDA">
        <w:t xml:space="preserve">such as a Change Record in </w:t>
      </w:r>
      <w:r w:rsidR="007E5CD5">
        <w:t>Servic</w:t>
      </w:r>
      <w:r w:rsidR="00C74E06">
        <w:t>eNow</w:t>
      </w:r>
      <w:r w:rsidR="007E5CD5">
        <w:t>.</w:t>
      </w:r>
      <w:r w:rsidR="00FC3DDA">
        <w:t xml:space="preserve"> </w:t>
      </w:r>
      <w:r w:rsidR="00892C2B">
        <w:t xml:space="preserve">The information in this Appendix should be replicated in the </w:t>
      </w:r>
      <w:r w:rsidR="00C74E06">
        <w:t>ServiceNow</w:t>
      </w:r>
      <w:r w:rsidR="00892C2B">
        <w:t xml:space="preserve"> Installation Record.</w:t>
      </w:r>
    </w:p>
    <w:p w14:paraId="792E4706" w14:textId="2980D0EC" w:rsidR="00664CC6" w:rsidRPr="00F247F9" w:rsidRDefault="00154044" w:rsidP="00F247F9">
      <w:pPr>
        <w:pStyle w:val="H0-QSNotinTOC"/>
      </w:pPr>
      <w:r w:rsidRPr="00F247F9">
        <w:t>Pre-Installation Information</w:t>
      </w:r>
    </w:p>
    <w:p w14:paraId="5267E243" w14:textId="5FF0B9B5" w:rsidR="009E63CF" w:rsidRPr="001E61F3" w:rsidRDefault="009E63CF" w:rsidP="003F1B0D">
      <w:pPr>
        <w:pStyle w:val="Instructions"/>
      </w:pPr>
      <w:r w:rsidRPr="001E61F3">
        <w:t>Add/remove pre-installation information as needed.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7199"/>
      </w:tblGrid>
      <w:tr w:rsidR="00E70638" w:rsidRPr="00F25230" w14:paraId="545C0F78" w14:textId="77777777">
        <w:trPr>
          <w:trHeight w:val="288"/>
          <w:tblHeader/>
          <w:jc w:val="center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EC35C6B" w14:textId="77777777" w:rsidR="00E70638" w:rsidRPr="001141F4" w:rsidRDefault="00E70638">
            <w:pPr>
              <w:pStyle w:val="TableHeader-QS"/>
              <w:jc w:val="left"/>
            </w:pPr>
            <w:r>
              <w:t>Database Instances</w:t>
            </w:r>
          </w:p>
        </w:tc>
        <w:tc>
          <w:tcPr>
            <w:tcW w:w="7199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BD4DBD" w14:textId="39C45B51" w:rsidR="00E70638" w:rsidRPr="00C2600C" w:rsidRDefault="00DD24FF">
            <w:pPr>
              <w:pStyle w:val="TableTxt-QS"/>
            </w:pPr>
            <w:r>
              <w:t>&lt;</w:t>
            </w:r>
            <w:r w:rsidR="00E70638" w:rsidRPr="00C2600C">
              <w:t>Name</w:t>
            </w:r>
            <w:r>
              <w:t>&gt;</w:t>
            </w:r>
            <w:r w:rsidR="00E70638" w:rsidRPr="00C2600C">
              <w:t xml:space="preserve">; </w:t>
            </w:r>
            <w:r>
              <w:t>&lt;</w:t>
            </w:r>
            <w:r w:rsidR="009B7202">
              <w:t>C</w:t>
            </w:r>
            <w:r w:rsidR="00956469">
              <w:t>R</w:t>
            </w:r>
            <w:r>
              <w:t>&gt;</w:t>
            </w:r>
          </w:p>
        </w:tc>
      </w:tr>
      <w:tr w:rsidR="00E70638" w:rsidRPr="00F25230" w14:paraId="1821DB91" w14:textId="77777777">
        <w:trPr>
          <w:trHeight w:val="484"/>
          <w:jc w:val="center"/>
        </w:trPr>
        <w:tc>
          <w:tcPr>
            <w:tcW w:w="35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CA5731" w14:textId="4AF15448" w:rsidR="00E70638" w:rsidRPr="001141F4" w:rsidRDefault="00B708AA">
            <w:pPr>
              <w:pStyle w:val="TableHeader-QS"/>
              <w:jc w:val="left"/>
            </w:pPr>
            <w:r>
              <w:t>Server</w:t>
            </w:r>
          </w:p>
        </w:tc>
        <w:tc>
          <w:tcPr>
            <w:tcW w:w="7199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7FE284" w14:textId="70ECA5D5" w:rsidR="00E70638" w:rsidRPr="00FE7F6B" w:rsidRDefault="00DD24FF">
            <w:pPr>
              <w:pStyle w:val="TableTxt-QS"/>
            </w:pPr>
            <w:r>
              <w:t>&lt;</w:t>
            </w:r>
            <w:r w:rsidR="00531668" w:rsidRPr="00C2600C">
              <w:t>Name</w:t>
            </w:r>
            <w:r>
              <w:t>&gt;</w:t>
            </w:r>
            <w:r w:rsidR="00531668" w:rsidRPr="00C2600C">
              <w:t xml:space="preserve">; </w:t>
            </w:r>
            <w:r w:rsidR="00956469">
              <w:t>&lt;</w:t>
            </w:r>
            <w:r w:rsidR="00531668">
              <w:t>C</w:t>
            </w:r>
            <w:r w:rsidR="00956469">
              <w:t>R&gt;</w:t>
            </w:r>
          </w:p>
        </w:tc>
      </w:tr>
    </w:tbl>
    <w:p w14:paraId="1C3B6DCB" w14:textId="0B7EC1A7" w:rsidR="00B708AA" w:rsidRDefault="00B708AA" w:rsidP="00F247F9">
      <w:pPr>
        <w:pStyle w:val="H0-QSNotinTOC"/>
      </w:pPr>
      <w:r w:rsidRPr="00F033A5">
        <w:t xml:space="preserve">Installation </w:t>
      </w:r>
      <w:r w:rsidR="007A1B24">
        <w:t>Steps</w:t>
      </w:r>
    </w:p>
    <w:p w14:paraId="729F412D" w14:textId="743B5571" w:rsidR="0068418E" w:rsidRDefault="00AA7E10" w:rsidP="0043162A">
      <w:pPr>
        <w:pStyle w:val="Instructions"/>
      </w:pPr>
      <w:r w:rsidRPr="001E61F3">
        <w:t xml:space="preserve">Installation instructions should be the same as the approved </w:t>
      </w:r>
      <w:r w:rsidR="00524312">
        <w:t>i</w:t>
      </w:r>
      <w:r w:rsidRPr="001E61F3">
        <w:t>nstallation (</w:t>
      </w:r>
      <w:r w:rsidR="00524312">
        <w:t>i</w:t>
      </w:r>
      <w:r w:rsidRPr="001E61F3">
        <w:t xml:space="preserve">nstruction) </w:t>
      </w:r>
      <w:r w:rsidR="00524312">
        <w:t>s</w:t>
      </w:r>
      <w:r w:rsidRPr="001E61F3">
        <w:t xml:space="preserve">teps. These can be copied from the approved IVI and pasted below. In the event of a departure, the departure should be documented in the </w:t>
      </w:r>
      <w:r w:rsidR="00524312">
        <w:t>s</w:t>
      </w:r>
      <w:r w:rsidRPr="001E61F3">
        <w:t xml:space="preserve">ummary </w:t>
      </w:r>
      <w:r w:rsidR="00524312">
        <w:t>c</w:t>
      </w:r>
      <w:r w:rsidRPr="001E61F3">
        <w:t>omments section along with a rationale. Indicate Pass</w:t>
      </w:r>
      <w:r w:rsidR="00453A09">
        <w:t>/</w:t>
      </w:r>
      <w:r w:rsidRPr="001E61F3">
        <w:t>Fail/NA upon completion of the step</w:t>
      </w:r>
      <w:r w:rsidR="001E61F3">
        <w:t>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7920"/>
        <w:gridCol w:w="1807"/>
      </w:tblGrid>
      <w:tr w:rsidR="00F245BC" w:rsidRPr="00F25230" w14:paraId="3662D40F" w14:textId="77777777" w:rsidTr="00D55252">
        <w:trPr>
          <w:trHeight w:val="288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0B7DDB6" w14:textId="77777777" w:rsidR="00F245BC" w:rsidRPr="001141F4" w:rsidRDefault="00F245BC">
            <w:pPr>
              <w:pStyle w:val="TableHeader-QS"/>
            </w:pPr>
            <w:r>
              <w:t>Step</w:t>
            </w:r>
          </w:p>
        </w:tc>
        <w:tc>
          <w:tcPr>
            <w:tcW w:w="7920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8C13BD9" w14:textId="4DBA735D" w:rsidR="00F245BC" w:rsidRPr="0038089A" w:rsidRDefault="00F245BC">
            <w:pPr>
              <w:pStyle w:val="TableHeader-QS"/>
            </w:pPr>
            <w:r>
              <w:t xml:space="preserve">Installation </w:t>
            </w:r>
          </w:p>
        </w:tc>
        <w:tc>
          <w:tcPr>
            <w:tcW w:w="1807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821DE88" w14:textId="0CC427E5" w:rsidR="00F245BC" w:rsidRPr="0038089A" w:rsidRDefault="00FB65C4">
            <w:pPr>
              <w:pStyle w:val="TableHeader-QS"/>
            </w:pPr>
            <w:r>
              <w:t>Pass</w:t>
            </w:r>
            <w:r w:rsidR="000D2A8C">
              <w:t>/Fail/NA</w:t>
            </w:r>
          </w:p>
        </w:tc>
      </w:tr>
      <w:tr w:rsidR="00F245BC" w:rsidRPr="00F25230" w14:paraId="707A7B30" w14:textId="77777777" w:rsidTr="00D55252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086E1653" w14:textId="666DDCDA" w:rsidR="00F245BC" w:rsidRPr="001141F4" w:rsidRDefault="00F245BC" w:rsidP="00453A09">
            <w:pPr>
              <w:pStyle w:val="TableTxt-QS"/>
              <w:numPr>
                <w:ilvl w:val="0"/>
                <w:numId w:val="33"/>
              </w:numPr>
            </w:pPr>
          </w:p>
        </w:tc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B1D96" w14:textId="77777777" w:rsidR="00F245BC" w:rsidRPr="00FE7F6B" w:rsidRDefault="00F245BC">
            <w:pPr>
              <w:pStyle w:val="TableTxt-QS"/>
            </w:pP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8AB624" w14:textId="77777777" w:rsidR="00F245BC" w:rsidRPr="00FE7F6B" w:rsidRDefault="00F245BC">
            <w:pPr>
              <w:pStyle w:val="TableTxt-QS"/>
            </w:pPr>
          </w:p>
        </w:tc>
      </w:tr>
      <w:tr w:rsidR="00F245BC" w:rsidRPr="00F25230" w14:paraId="231B30C5" w14:textId="77777777" w:rsidTr="00D55252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5D4D7CD" w14:textId="1FBE7FB9" w:rsidR="00F245BC" w:rsidRDefault="00F245BC" w:rsidP="00453A09">
            <w:pPr>
              <w:pStyle w:val="TableTxt-QS"/>
              <w:numPr>
                <w:ilvl w:val="0"/>
                <w:numId w:val="33"/>
              </w:numPr>
            </w:pPr>
          </w:p>
        </w:tc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679495" w14:textId="77777777" w:rsidR="00F245BC" w:rsidRPr="00FE7F6B" w:rsidRDefault="00F245BC">
            <w:pPr>
              <w:pStyle w:val="TableTxt-QS"/>
            </w:pP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BC126A" w14:textId="77777777" w:rsidR="00F245BC" w:rsidRPr="00FE7F6B" w:rsidRDefault="00F245BC">
            <w:pPr>
              <w:pStyle w:val="TableTxt-QS"/>
            </w:pPr>
          </w:p>
        </w:tc>
      </w:tr>
    </w:tbl>
    <w:p w14:paraId="163DA719" w14:textId="45E31E5B" w:rsidR="008C64AC" w:rsidRDefault="00237CF1" w:rsidP="00FF6858">
      <w:pPr>
        <w:pStyle w:val="H0-QSNotinTOC"/>
      </w:pPr>
      <w:r>
        <w:t>Verification Steps</w:t>
      </w:r>
    </w:p>
    <w:p w14:paraId="6FFBCCEC" w14:textId="1A7B1E06" w:rsidR="00237CF1" w:rsidRDefault="00161A4F" w:rsidP="008C5E6E">
      <w:pPr>
        <w:pStyle w:val="Instructions"/>
      </w:pPr>
      <w:r w:rsidRPr="00161A4F">
        <w:t xml:space="preserve">Verification instructions should be the same as the approved Verification (Expected Result) steps. These can be copied from the approved IVI and pasted below. In the event of a departure, the departure should be </w:t>
      </w:r>
      <w:r w:rsidR="00722100" w:rsidRPr="00161A4F">
        <w:t>documented</w:t>
      </w:r>
      <w:r w:rsidRPr="00161A4F">
        <w:t xml:space="preserve"> in the Summary Comments section along with a rationale. Indicate Pass/Fail/NA upon completion of the step.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7920"/>
        <w:gridCol w:w="1807"/>
      </w:tblGrid>
      <w:tr w:rsidR="00AF4F08" w:rsidRPr="00F25230" w14:paraId="680079D6" w14:textId="77777777" w:rsidTr="00D55252">
        <w:trPr>
          <w:trHeight w:val="288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4A9CAEB" w14:textId="77777777" w:rsidR="00AF4F08" w:rsidRPr="001141F4" w:rsidRDefault="00AF4F08">
            <w:pPr>
              <w:pStyle w:val="TableHeader-QS"/>
            </w:pPr>
            <w:r>
              <w:t>Step</w:t>
            </w:r>
          </w:p>
        </w:tc>
        <w:tc>
          <w:tcPr>
            <w:tcW w:w="7920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0DA7D1A" w14:textId="77777777" w:rsidR="00AF4F08" w:rsidRPr="0038089A" w:rsidRDefault="00AF4F08">
            <w:pPr>
              <w:pStyle w:val="TableHeader-QS"/>
            </w:pPr>
            <w:r>
              <w:t xml:space="preserve">Installation </w:t>
            </w:r>
          </w:p>
        </w:tc>
        <w:tc>
          <w:tcPr>
            <w:tcW w:w="1807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8FE1F39" w14:textId="055B04AE" w:rsidR="00AF4F08" w:rsidRPr="0038089A" w:rsidRDefault="00AF4F08">
            <w:pPr>
              <w:pStyle w:val="TableHeader-QS"/>
            </w:pPr>
            <w:r>
              <w:t>Pass/Fail/NA</w:t>
            </w:r>
          </w:p>
        </w:tc>
      </w:tr>
      <w:tr w:rsidR="00AF4F08" w:rsidRPr="00F25230" w14:paraId="58881CDA" w14:textId="77777777" w:rsidTr="00D55252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54F066B" w14:textId="755F68D6" w:rsidR="00AF4F08" w:rsidRPr="001141F4" w:rsidRDefault="00AF4F08" w:rsidP="00E97174">
            <w:pPr>
              <w:pStyle w:val="TableTxt-QS"/>
              <w:numPr>
                <w:ilvl w:val="0"/>
                <w:numId w:val="34"/>
              </w:numPr>
            </w:pPr>
          </w:p>
        </w:tc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6247D" w14:textId="77777777" w:rsidR="00AF4F08" w:rsidRPr="00FE7F6B" w:rsidRDefault="00AF4F08">
            <w:pPr>
              <w:pStyle w:val="TableTxt-QS"/>
            </w:pP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A2C5B9" w14:textId="77777777" w:rsidR="00AF4F08" w:rsidRPr="00FE7F6B" w:rsidRDefault="00AF4F08">
            <w:pPr>
              <w:pStyle w:val="TableTxt-QS"/>
            </w:pPr>
          </w:p>
        </w:tc>
      </w:tr>
      <w:tr w:rsidR="00AF4F08" w:rsidRPr="00F25230" w14:paraId="592CACF1" w14:textId="77777777" w:rsidTr="00D55252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8C7BE71" w14:textId="4B57FDB4" w:rsidR="00AF4F08" w:rsidRDefault="00AF4F08" w:rsidP="00E97174">
            <w:pPr>
              <w:pStyle w:val="TableTxt-QS"/>
              <w:numPr>
                <w:ilvl w:val="0"/>
                <w:numId w:val="34"/>
              </w:numPr>
            </w:pPr>
          </w:p>
        </w:tc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200CB" w14:textId="77777777" w:rsidR="00AF4F08" w:rsidRPr="00FE7F6B" w:rsidRDefault="00AF4F08">
            <w:pPr>
              <w:pStyle w:val="TableTxt-QS"/>
            </w:pP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453C71" w14:textId="77777777" w:rsidR="00AF4F08" w:rsidRPr="00FE7F6B" w:rsidRDefault="00AF4F08">
            <w:pPr>
              <w:pStyle w:val="TableTxt-QS"/>
            </w:pPr>
          </w:p>
        </w:tc>
      </w:tr>
    </w:tbl>
    <w:p w14:paraId="4E8C499B" w14:textId="48D021A8" w:rsidR="00A86B51" w:rsidRDefault="00A86B51" w:rsidP="00A86B51">
      <w:pPr>
        <w:pStyle w:val="H0-QSNotinTOC"/>
      </w:pPr>
      <w:r>
        <w:t xml:space="preserve">Summary </w:t>
      </w:r>
      <w:r w:rsidR="0056689E">
        <w:t>Comments</w:t>
      </w:r>
    </w:p>
    <w:p w14:paraId="28EFFA2E" w14:textId="24A94C44" w:rsidR="008E74D7" w:rsidRDefault="00464D96" w:rsidP="00D55252">
      <w:pPr>
        <w:pStyle w:val="Instructions"/>
      </w:pPr>
      <w:r w:rsidRPr="00464D96">
        <w:t>Include any departures from the approved IVI and a rationale.</w:t>
      </w:r>
    </w:p>
    <w:p w14:paraId="1E734951" w14:textId="1D57562B" w:rsidR="00464D96" w:rsidRDefault="00462F97" w:rsidP="00D55252">
      <w:pPr>
        <w:pStyle w:val="Instructions"/>
      </w:pPr>
      <w:r w:rsidRPr="00462F97">
        <w:t xml:space="preserve">If a step fails, reference the </w:t>
      </w:r>
      <w:r w:rsidR="003B7D2F">
        <w:t xml:space="preserve">Defect, </w:t>
      </w:r>
      <w:r w:rsidR="00444068">
        <w:t>Incident</w:t>
      </w:r>
      <w:r w:rsidRPr="00462F97">
        <w:t xml:space="preserve"> or </w:t>
      </w:r>
      <w:r w:rsidR="00444068">
        <w:t>C</w:t>
      </w:r>
      <w:r w:rsidRPr="00462F97">
        <w:t xml:space="preserve">hange </w:t>
      </w:r>
      <w:r w:rsidR="00444068">
        <w:t>R</w:t>
      </w:r>
      <w:r w:rsidRPr="00462F97">
        <w:t>equest number</w:t>
      </w:r>
      <w:r w:rsidR="00444068">
        <w:t>(</w:t>
      </w:r>
      <w:r w:rsidRPr="00462F97">
        <w:t>s</w:t>
      </w:r>
      <w:r w:rsidR="00444068">
        <w:t>)</w:t>
      </w:r>
      <w:r w:rsidRPr="00462F97">
        <w:t xml:space="preserve"> used to correct the problem as appropriate.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9727"/>
      </w:tblGrid>
      <w:tr w:rsidR="00B85392" w:rsidRPr="00F25230" w14:paraId="4CA3F51C" w14:textId="77777777">
        <w:trPr>
          <w:trHeight w:val="288"/>
          <w:tblHeader/>
          <w:jc w:val="center"/>
        </w:trPr>
        <w:tc>
          <w:tcPr>
            <w:tcW w:w="1079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6EF7D3B" w14:textId="1C55D689" w:rsidR="00B85392" w:rsidRPr="0038089A" w:rsidRDefault="00B85392">
            <w:pPr>
              <w:pStyle w:val="TableHeader-QS"/>
            </w:pPr>
            <w:r>
              <w:t>Comments</w:t>
            </w:r>
          </w:p>
        </w:tc>
      </w:tr>
      <w:tr w:rsidR="00B85392" w:rsidRPr="00F25230" w14:paraId="15BF0A66" w14:textId="77777777" w:rsidTr="003B7D2F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8FF013F" w14:textId="1FB27B05" w:rsidR="00B85392" w:rsidRPr="001141F4" w:rsidRDefault="00B85392" w:rsidP="003B7D2F">
            <w:pPr>
              <w:pStyle w:val="TableTxt-QS"/>
              <w:numPr>
                <w:ilvl w:val="0"/>
                <w:numId w:val="35"/>
              </w:numPr>
            </w:pPr>
          </w:p>
        </w:tc>
        <w:tc>
          <w:tcPr>
            <w:tcW w:w="972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DFB210" w14:textId="77777777" w:rsidR="00B85392" w:rsidRPr="00FE7F6B" w:rsidRDefault="00B85392">
            <w:pPr>
              <w:pStyle w:val="TableTxt-QS"/>
            </w:pPr>
          </w:p>
        </w:tc>
      </w:tr>
      <w:tr w:rsidR="00B85392" w:rsidRPr="00F25230" w14:paraId="735C2C78" w14:textId="77777777" w:rsidTr="003B7D2F">
        <w:trPr>
          <w:trHeight w:val="484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CFEA4D3" w14:textId="2F88C1C5" w:rsidR="00B85392" w:rsidRPr="001141F4" w:rsidRDefault="00B85392" w:rsidP="00C049AD">
            <w:pPr>
              <w:pStyle w:val="TableTxt-QS"/>
              <w:numPr>
                <w:ilvl w:val="0"/>
                <w:numId w:val="35"/>
              </w:numPr>
            </w:pPr>
          </w:p>
        </w:tc>
        <w:tc>
          <w:tcPr>
            <w:tcW w:w="9727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060E37" w14:textId="77777777" w:rsidR="00B85392" w:rsidRPr="00FE7F6B" w:rsidRDefault="00B85392">
            <w:pPr>
              <w:pStyle w:val="TableTxt-QS"/>
            </w:pPr>
          </w:p>
        </w:tc>
      </w:tr>
    </w:tbl>
    <w:p w14:paraId="264489ED" w14:textId="164DEDA3" w:rsidR="00462F97" w:rsidRDefault="004D4747" w:rsidP="00B33E80">
      <w:pPr>
        <w:pStyle w:val="H0-QSNotinTOC"/>
      </w:pPr>
      <w:r>
        <w:t>Installer Agreement</w:t>
      </w:r>
    </w:p>
    <w:p w14:paraId="678BCAA6" w14:textId="5E5D6704" w:rsidR="004D4747" w:rsidRDefault="0010416F" w:rsidP="00C049AD">
      <w:pPr>
        <w:pStyle w:val="Instructions"/>
      </w:pPr>
      <w:r w:rsidRPr="0010416F">
        <w:t>The individual installing the software/component must provide agreement the installation was executed as instructed and the results are accurate and complete. If the document is being agreed to electronically, remove the signature/date table.</w:t>
      </w:r>
    </w:p>
    <w:p w14:paraId="236DB042" w14:textId="0E813624" w:rsidR="007D21F0" w:rsidRPr="0002629B" w:rsidRDefault="00821AFB" w:rsidP="0002629B">
      <w:pPr>
        <w:pStyle w:val="H0-BodyText"/>
        <w:rPr>
          <w:color w:val="000000" w:themeColor="text1"/>
        </w:rPr>
      </w:pPr>
      <w:r w:rsidRPr="00821AFB">
        <w:rPr>
          <w:color w:val="000000" w:themeColor="text1"/>
        </w:rPr>
        <w:t>The following individual executed this installation as instructed and the results are accurate and complete.</w:t>
      </w:r>
      <w:r w:rsidR="007D21F0" w:rsidRPr="00FB68E5">
        <w:t xml:space="preserve">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0"/>
        <w:gridCol w:w="6300"/>
        <w:gridCol w:w="2026"/>
      </w:tblGrid>
      <w:tr w:rsidR="007D21F0" w:rsidRPr="00FB68E5" w14:paraId="32A20EA3" w14:textId="77777777" w:rsidTr="007D21F0">
        <w:trPr>
          <w:trHeight w:val="279"/>
          <w:tblHeader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420F86A1" w14:textId="77777777" w:rsidR="007D21F0" w:rsidRPr="00FB68E5" w:rsidRDefault="007D21F0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6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8ACA03C" w14:textId="77777777" w:rsidR="007D21F0" w:rsidRPr="00FB68E5" w:rsidRDefault="007D21F0" w:rsidP="00C56D2F">
            <w:pPr>
              <w:pStyle w:val="TableHeader-QS"/>
              <w:jc w:val="left"/>
            </w:pPr>
            <w:r w:rsidRPr="00FB68E5">
              <w:t>Name, Job Title</w:t>
            </w:r>
          </w:p>
        </w:tc>
        <w:tc>
          <w:tcPr>
            <w:tcW w:w="202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418BFE28" w14:textId="77777777" w:rsidR="007D21F0" w:rsidRPr="00FB68E5" w:rsidRDefault="007D21F0" w:rsidP="00C56D2F">
            <w:pPr>
              <w:pStyle w:val="TableHeader-QS"/>
              <w:jc w:val="left"/>
            </w:pPr>
            <w:r w:rsidRPr="00FB68E5">
              <w:t>Agreement Date</w:t>
            </w:r>
          </w:p>
        </w:tc>
      </w:tr>
      <w:tr w:rsidR="007D21F0" w:rsidRPr="00FB68E5" w14:paraId="2456A7C5" w14:textId="77777777" w:rsidTr="007D21F0">
        <w:trPr>
          <w:trHeight w:val="469"/>
          <w:jc w:val="center"/>
        </w:trPr>
        <w:tc>
          <w:tcPr>
            <w:tcW w:w="2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E184F58" w14:textId="367F5732" w:rsidR="007D21F0" w:rsidRPr="00FB68E5" w:rsidRDefault="007D21F0" w:rsidP="00C56D2F">
            <w:pPr>
              <w:pStyle w:val="TableTxt-QS"/>
            </w:pPr>
            <w:r>
              <w:t>Installer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5A8AB6C" w14:textId="77777777" w:rsidR="007D21F0" w:rsidRPr="00FB68E5" w:rsidRDefault="007D21F0" w:rsidP="00C56D2F">
            <w:pPr>
              <w:pStyle w:val="TableTxt-QS"/>
            </w:pPr>
            <w:r w:rsidRPr="00FB68E5">
              <w:t>&lt;Name, Job Title&gt;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C540E0" w14:textId="77777777" w:rsidR="007D21F0" w:rsidRPr="00FB68E5" w:rsidRDefault="007D21F0" w:rsidP="00C56D2F">
            <w:pPr>
              <w:pStyle w:val="TableTxt-QS"/>
            </w:pPr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&lt;dd-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Mmm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yyyy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&gt;</w:t>
            </w:r>
          </w:p>
        </w:tc>
      </w:tr>
    </w:tbl>
    <w:p w14:paraId="09A95957" w14:textId="46142FCC" w:rsidR="00DA5CD3" w:rsidRDefault="00610D5C" w:rsidP="00DA5CD3">
      <w:pPr>
        <w:pStyle w:val="H0-QSNotinTOC"/>
      </w:pPr>
      <w:r>
        <w:t>Verifier</w:t>
      </w:r>
      <w:r w:rsidR="00DA5CD3">
        <w:t xml:space="preserve"> Agreement</w:t>
      </w:r>
    </w:p>
    <w:p w14:paraId="7192BCD2" w14:textId="74D20283" w:rsidR="00AF1D03" w:rsidRPr="00AF1D03" w:rsidRDefault="00AF1D03" w:rsidP="00544E13">
      <w:pPr>
        <w:pStyle w:val="Instructions"/>
      </w:pPr>
      <w:r w:rsidRPr="00AF1D03">
        <w:t xml:space="preserve">A </w:t>
      </w:r>
      <w:r w:rsidR="000105F4">
        <w:t>s</w:t>
      </w:r>
      <w:r w:rsidRPr="00AF1D03">
        <w:t xml:space="preserve">ubject </w:t>
      </w:r>
      <w:r w:rsidR="00524312">
        <w:t>m</w:t>
      </w:r>
      <w:r w:rsidRPr="00AF1D03">
        <w:t xml:space="preserve">atter </w:t>
      </w:r>
      <w:r w:rsidR="00524312">
        <w:t>e</w:t>
      </w:r>
      <w:r w:rsidRPr="00AF1D03">
        <w:t>xpert (SME) must perform a second person verification of the executed installation record and results. If the document is being agreed to electronically, remove the signature/date table.</w:t>
      </w:r>
    </w:p>
    <w:p w14:paraId="540EDB00" w14:textId="5D681B9B" w:rsidR="00C536C4" w:rsidRDefault="008A7EC7" w:rsidP="008A7EC7">
      <w:pPr>
        <w:pStyle w:val="H0-BodyText"/>
      </w:pPr>
      <w:r w:rsidRPr="008A7EC7">
        <w:t xml:space="preserve">The following individual reviewed the executed installation record and </w:t>
      </w:r>
      <w:r w:rsidR="00544E13" w:rsidRPr="008A7EC7">
        <w:t>agreed</w:t>
      </w:r>
      <w:r w:rsidRPr="008A7EC7">
        <w:t xml:space="preserve"> the results are accurate and complete.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0"/>
        <w:gridCol w:w="6300"/>
        <w:gridCol w:w="2026"/>
      </w:tblGrid>
      <w:tr w:rsidR="00616388" w:rsidRPr="00FB68E5" w14:paraId="25CF10AE" w14:textId="77777777" w:rsidTr="00C56D2F">
        <w:trPr>
          <w:trHeight w:val="279"/>
          <w:tblHeader/>
          <w:jc w:val="center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497E5C0" w14:textId="77777777" w:rsidR="00616388" w:rsidRPr="00FB68E5" w:rsidRDefault="00616388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6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255E917" w14:textId="77777777" w:rsidR="00616388" w:rsidRPr="00FB68E5" w:rsidRDefault="00616388" w:rsidP="00C56D2F">
            <w:pPr>
              <w:pStyle w:val="TableHeader-QS"/>
              <w:jc w:val="left"/>
            </w:pPr>
            <w:r w:rsidRPr="00FB68E5">
              <w:t>Name, Job Title</w:t>
            </w:r>
          </w:p>
        </w:tc>
        <w:tc>
          <w:tcPr>
            <w:tcW w:w="202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24DBF83D" w14:textId="77777777" w:rsidR="00616388" w:rsidRPr="00FB68E5" w:rsidRDefault="00616388" w:rsidP="00C56D2F">
            <w:pPr>
              <w:pStyle w:val="TableHeader-QS"/>
              <w:jc w:val="left"/>
            </w:pPr>
            <w:r w:rsidRPr="00FB68E5">
              <w:t>Agreement Date</w:t>
            </w:r>
          </w:p>
        </w:tc>
      </w:tr>
      <w:tr w:rsidR="00616388" w:rsidRPr="00FB68E5" w14:paraId="39A38980" w14:textId="77777777" w:rsidTr="00C56D2F">
        <w:trPr>
          <w:trHeight w:val="469"/>
          <w:jc w:val="center"/>
        </w:trPr>
        <w:tc>
          <w:tcPr>
            <w:tcW w:w="2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3BFB8DB" w14:textId="61EC8D50" w:rsidR="00616388" w:rsidRPr="00FB68E5" w:rsidRDefault="00616388" w:rsidP="00C56D2F">
            <w:pPr>
              <w:pStyle w:val="TableTxt-QS"/>
            </w:pPr>
            <w:r>
              <w:t>Verifie</w:t>
            </w:r>
            <w:r w:rsidR="00544E13">
              <w:t>r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D2374A3" w14:textId="77777777" w:rsidR="00616388" w:rsidRPr="00FB68E5" w:rsidRDefault="00616388" w:rsidP="00C56D2F">
            <w:pPr>
              <w:pStyle w:val="TableTxt-QS"/>
            </w:pPr>
            <w:r w:rsidRPr="00FB68E5">
              <w:t>&lt;Name, Job Title&gt;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3E6B35" w14:textId="77777777" w:rsidR="00616388" w:rsidRPr="00FB68E5" w:rsidRDefault="00616388" w:rsidP="00C56D2F">
            <w:pPr>
              <w:pStyle w:val="TableTxt-QS"/>
            </w:pPr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&lt;dd-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Mmm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yyyy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&gt;</w:t>
            </w:r>
          </w:p>
        </w:tc>
      </w:tr>
    </w:tbl>
    <w:p w14:paraId="20E86536" w14:textId="77777777" w:rsidR="008A7EC7" w:rsidRPr="008A7EC7" w:rsidRDefault="008A7EC7" w:rsidP="008A7EC7">
      <w:pPr>
        <w:pStyle w:val="H0-BodyText"/>
      </w:pPr>
    </w:p>
    <w:sectPr w:rsidR="008A7EC7" w:rsidRPr="008A7EC7" w:rsidSect="003B5775">
      <w:headerReference w:type="default" r:id="rId19"/>
      <w:footerReference w:type="default" r:id="rId20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5DD1" w14:textId="77777777" w:rsidR="00B40D40" w:rsidRDefault="00B40D40" w:rsidP="00CA6FE7">
      <w:pPr>
        <w:spacing w:after="0"/>
      </w:pPr>
      <w:r>
        <w:separator/>
      </w:r>
    </w:p>
  </w:endnote>
  <w:endnote w:type="continuationSeparator" w:id="0">
    <w:p w14:paraId="7DBE62D7" w14:textId="77777777" w:rsidR="00B40D40" w:rsidRDefault="00B40D40" w:rsidP="00CA6FE7">
      <w:pPr>
        <w:spacing w:after="0"/>
      </w:pPr>
      <w:r>
        <w:continuationSeparator/>
      </w:r>
    </w:p>
  </w:endnote>
  <w:endnote w:type="continuationNotice" w:id="1">
    <w:p w14:paraId="154F4D9B" w14:textId="77777777" w:rsidR="00B40D40" w:rsidRDefault="00B40D4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2D5E28D3" w14:textId="77777777">
      <w:trPr>
        <w:jc w:val="center"/>
      </w:trPr>
      <w:tc>
        <w:tcPr>
          <w:tcW w:w="2067" w:type="pct"/>
        </w:tcPr>
        <w:p w14:paraId="6FD3455C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1718BEE7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2B606DB9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1050FF98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0E6A3500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4699" w14:textId="77777777" w:rsidR="00B40D40" w:rsidRDefault="00B40D40" w:rsidP="00CA6FE7">
      <w:pPr>
        <w:spacing w:after="0"/>
      </w:pPr>
      <w:r>
        <w:separator/>
      </w:r>
    </w:p>
  </w:footnote>
  <w:footnote w:type="continuationSeparator" w:id="0">
    <w:p w14:paraId="2977D4FE" w14:textId="77777777" w:rsidR="00B40D40" w:rsidRDefault="00B40D40" w:rsidP="00CA6FE7">
      <w:pPr>
        <w:spacing w:after="0"/>
      </w:pPr>
      <w:r>
        <w:continuationSeparator/>
      </w:r>
    </w:p>
  </w:footnote>
  <w:footnote w:type="continuationNotice" w:id="1">
    <w:p w14:paraId="3A8FE69E" w14:textId="77777777" w:rsidR="00B40D40" w:rsidRDefault="00B40D4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30A6BC32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67DF6884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30" w:name="_Hlk207264561"/>
          <w:r w:rsidRPr="009C26C7">
            <w:rPr>
              <w:noProof/>
            </w:rPr>
            <w:drawing>
              <wp:inline distT="0" distB="0" distL="0" distR="0" wp14:anchorId="58DE4F23" wp14:editId="638ECEC6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1CE3711A" w14:textId="21281F5A" w:rsidR="00BA7F73" w:rsidRDefault="00F073A5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&lt;System</w:t>
          </w:r>
          <w:r w:rsidR="00C74E06">
            <w:rPr>
              <w:rFonts w:ascii="Segoe UI Black" w:hAnsi="Segoe UI Black" w:cs="Segoe UI"/>
              <w:b/>
              <w:bCs/>
              <w:sz w:val="28"/>
              <w:szCs w:val="28"/>
            </w:rPr>
            <w:t>/Platform</w:t>
          </w: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Name&gt; </w:t>
          </w:r>
          <w:r w:rsidR="007C30E0">
            <w:rPr>
              <w:rFonts w:ascii="Segoe UI Black" w:hAnsi="Segoe UI Black" w:cs="Segoe UI"/>
              <w:b/>
              <w:bCs/>
              <w:sz w:val="28"/>
              <w:szCs w:val="28"/>
            </w:rPr>
            <w:t>Installation and Verification Instruction</w:t>
          </w:r>
          <w:r w:rsidR="00344029">
            <w:rPr>
              <w:rFonts w:ascii="Segoe UI Black" w:hAnsi="Segoe UI Black" w:cs="Segoe UI"/>
              <w:b/>
              <w:bCs/>
              <w:sz w:val="28"/>
              <w:szCs w:val="28"/>
            </w:rPr>
            <w:t>s</w:t>
          </w:r>
          <w:r w:rsidR="00ED04C6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(IVI)</w:t>
          </w:r>
        </w:p>
        <w:p w14:paraId="64C8DAA8" w14:textId="543584A2" w:rsidR="00FB617D" w:rsidRPr="00BA7F73" w:rsidRDefault="00FB617D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FD6EC1">
            <w:rPr>
              <w:b/>
              <w:bCs/>
            </w:rPr>
            <w:t>Configuration Item (CI):</w:t>
          </w:r>
          <w:r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08794DB5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30"/>
  </w:tbl>
  <w:p w14:paraId="078EA0C9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2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13A66F51"/>
    <w:multiLevelType w:val="hybridMultilevel"/>
    <w:tmpl w:val="889AF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6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7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F3B31"/>
    <w:multiLevelType w:val="hybridMultilevel"/>
    <w:tmpl w:val="631CB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3" w15:restartNumberingAfterBreak="0">
    <w:nsid w:val="337A0D01"/>
    <w:multiLevelType w:val="hybridMultilevel"/>
    <w:tmpl w:val="066E09AC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36A76627"/>
    <w:multiLevelType w:val="hybridMultilevel"/>
    <w:tmpl w:val="34701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A6FB6"/>
    <w:multiLevelType w:val="hybridMultilevel"/>
    <w:tmpl w:val="6EB0C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18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A29D0"/>
    <w:multiLevelType w:val="hybridMultilevel"/>
    <w:tmpl w:val="0E5AD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66603"/>
    <w:multiLevelType w:val="multilevel"/>
    <w:tmpl w:val="5994147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  <w:rPr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B54615E"/>
    <w:multiLevelType w:val="hybridMultilevel"/>
    <w:tmpl w:val="93A480D4"/>
    <w:lvl w:ilvl="0" w:tplc="B20E4A9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7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30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540144">
    <w:abstractNumId w:val="33"/>
  </w:num>
  <w:num w:numId="2" w16cid:durableId="1354112988">
    <w:abstractNumId w:val="17"/>
  </w:num>
  <w:num w:numId="3" w16cid:durableId="1431004814">
    <w:abstractNumId w:val="3"/>
  </w:num>
  <w:num w:numId="4" w16cid:durableId="1223521214">
    <w:abstractNumId w:val="7"/>
  </w:num>
  <w:num w:numId="5" w16cid:durableId="524947598">
    <w:abstractNumId w:val="5"/>
  </w:num>
  <w:num w:numId="6" w16cid:durableId="1410230012">
    <w:abstractNumId w:val="22"/>
  </w:num>
  <w:num w:numId="7" w16cid:durableId="553006581">
    <w:abstractNumId w:val="9"/>
  </w:num>
  <w:num w:numId="8" w16cid:durableId="845175753">
    <w:abstractNumId w:val="19"/>
  </w:num>
  <w:num w:numId="9" w16cid:durableId="606154405">
    <w:abstractNumId w:val="0"/>
  </w:num>
  <w:num w:numId="10" w16cid:durableId="611665444">
    <w:abstractNumId w:val="23"/>
  </w:num>
  <w:num w:numId="11" w16cid:durableId="1807623976">
    <w:abstractNumId w:val="27"/>
  </w:num>
  <w:num w:numId="12" w16cid:durableId="1402021932">
    <w:abstractNumId w:val="25"/>
  </w:num>
  <w:num w:numId="13" w16cid:durableId="998386874">
    <w:abstractNumId w:val="6"/>
  </w:num>
  <w:num w:numId="14" w16cid:durableId="872813988">
    <w:abstractNumId w:val="30"/>
  </w:num>
  <w:num w:numId="15" w16cid:durableId="1958681115">
    <w:abstractNumId w:val="16"/>
  </w:num>
  <w:num w:numId="16" w16cid:durableId="2124685554">
    <w:abstractNumId w:val="11"/>
  </w:num>
  <w:num w:numId="17" w16cid:durableId="960959912">
    <w:abstractNumId w:val="24"/>
  </w:num>
  <w:num w:numId="18" w16cid:durableId="1116749697">
    <w:abstractNumId w:val="31"/>
  </w:num>
  <w:num w:numId="19" w16cid:durableId="1861817747">
    <w:abstractNumId w:val="20"/>
  </w:num>
  <w:num w:numId="20" w16cid:durableId="1411537568">
    <w:abstractNumId w:val="32"/>
  </w:num>
  <w:num w:numId="21" w16cid:durableId="690883144">
    <w:abstractNumId w:val="12"/>
  </w:num>
  <w:num w:numId="22" w16cid:durableId="944729322">
    <w:abstractNumId w:val="1"/>
  </w:num>
  <w:num w:numId="23" w16cid:durableId="96220966">
    <w:abstractNumId w:val="28"/>
  </w:num>
  <w:num w:numId="24" w16cid:durableId="521285581">
    <w:abstractNumId w:val="2"/>
  </w:num>
  <w:num w:numId="25" w16cid:durableId="1020085263">
    <w:abstractNumId w:val="10"/>
  </w:num>
  <w:num w:numId="26" w16cid:durableId="537855607">
    <w:abstractNumId w:val="26"/>
  </w:num>
  <w:num w:numId="27" w16cid:durableId="1983806826">
    <w:abstractNumId w:val="10"/>
  </w:num>
  <w:num w:numId="28" w16cid:durableId="1354305634">
    <w:abstractNumId w:val="13"/>
  </w:num>
  <w:num w:numId="29" w16cid:durableId="719205140">
    <w:abstractNumId w:val="4"/>
  </w:num>
  <w:num w:numId="30" w16cid:durableId="89207714">
    <w:abstractNumId w:val="18"/>
  </w:num>
  <w:num w:numId="31" w16cid:durableId="1048189448">
    <w:abstractNumId w:val="10"/>
  </w:num>
  <w:num w:numId="32" w16cid:durableId="1559395577">
    <w:abstractNumId w:val="15"/>
  </w:num>
  <w:num w:numId="33" w16cid:durableId="1095439070">
    <w:abstractNumId w:val="21"/>
  </w:num>
  <w:num w:numId="34" w16cid:durableId="844395013">
    <w:abstractNumId w:val="14"/>
  </w:num>
  <w:num w:numId="35" w16cid:durableId="29591686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F8"/>
    <w:rsid w:val="00001058"/>
    <w:rsid w:val="0000451E"/>
    <w:rsid w:val="00004892"/>
    <w:rsid w:val="00004E7E"/>
    <w:rsid w:val="0000583A"/>
    <w:rsid w:val="000105F4"/>
    <w:rsid w:val="00010F2B"/>
    <w:rsid w:val="00011C8A"/>
    <w:rsid w:val="00013298"/>
    <w:rsid w:val="00014D7E"/>
    <w:rsid w:val="000168C5"/>
    <w:rsid w:val="00016E90"/>
    <w:rsid w:val="000209C2"/>
    <w:rsid w:val="0002168E"/>
    <w:rsid w:val="0002503D"/>
    <w:rsid w:val="00025EE0"/>
    <w:rsid w:val="0002629B"/>
    <w:rsid w:val="0002631D"/>
    <w:rsid w:val="0002704B"/>
    <w:rsid w:val="00027601"/>
    <w:rsid w:val="00031E60"/>
    <w:rsid w:val="00032851"/>
    <w:rsid w:val="00033638"/>
    <w:rsid w:val="00034551"/>
    <w:rsid w:val="000348A5"/>
    <w:rsid w:val="00035510"/>
    <w:rsid w:val="00037E86"/>
    <w:rsid w:val="0004188B"/>
    <w:rsid w:val="000427C2"/>
    <w:rsid w:val="0004631D"/>
    <w:rsid w:val="0005012C"/>
    <w:rsid w:val="00052137"/>
    <w:rsid w:val="000522E1"/>
    <w:rsid w:val="00052EBE"/>
    <w:rsid w:val="00053F9A"/>
    <w:rsid w:val="00054460"/>
    <w:rsid w:val="0006084B"/>
    <w:rsid w:val="0006120C"/>
    <w:rsid w:val="00063BE9"/>
    <w:rsid w:val="0006421D"/>
    <w:rsid w:val="0006608A"/>
    <w:rsid w:val="00067F7D"/>
    <w:rsid w:val="0007086F"/>
    <w:rsid w:val="0007089B"/>
    <w:rsid w:val="00072853"/>
    <w:rsid w:val="00073BFD"/>
    <w:rsid w:val="00073E12"/>
    <w:rsid w:val="0007545D"/>
    <w:rsid w:val="00075E8F"/>
    <w:rsid w:val="00076BD9"/>
    <w:rsid w:val="00077A0E"/>
    <w:rsid w:val="00085105"/>
    <w:rsid w:val="0008547A"/>
    <w:rsid w:val="00085DAC"/>
    <w:rsid w:val="0008732A"/>
    <w:rsid w:val="0009018C"/>
    <w:rsid w:val="00091391"/>
    <w:rsid w:val="000929BD"/>
    <w:rsid w:val="000943A2"/>
    <w:rsid w:val="000961F6"/>
    <w:rsid w:val="000A15BE"/>
    <w:rsid w:val="000A1C01"/>
    <w:rsid w:val="000A1C83"/>
    <w:rsid w:val="000A3ADC"/>
    <w:rsid w:val="000A3CA4"/>
    <w:rsid w:val="000A3DD4"/>
    <w:rsid w:val="000A3E35"/>
    <w:rsid w:val="000A4444"/>
    <w:rsid w:val="000A471D"/>
    <w:rsid w:val="000A5338"/>
    <w:rsid w:val="000A5B31"/>
    <w:rsid w:val="000A7CF8"/>
    <w:rsid w:val="000B07B1"/>
    <w:rsid w:val="000B1D2D"/>
    <w:rsid w:val="000B372C"/>
    <w:rsid w:val="000B4EE7"/>
    <w:rsid w:val="000B7916"/>
    <w:rsid w:val="000C29BF"/>
    <w:rsid w:val="000C2FC5"/>
    <w:rsid w:val="000C3774"/>
    <w:rsid w:val="000C39DF"/>
    <w:rsid w:val="000C467F"/>
    <w:rsid w:val="000C51D6"/>
    <w:rsid w:val="000C6138"/>
    <w:rsid w:val="000C7412"/>
    <w:rsid w:val="000C7EA3"/>
    <w:rsid w:val="000D2A8C"/>
    <w:rsid w:val="000D2A9A"/>
    <w:rsid w:val="000D3173"/>
    <w:rsid w:val="000D460D"/>
    <w:rsid w:val="000D508F"/>
    <w:rsid w:val="000D5BB1"/>
    <w:rsid w:val="000D60BF"/>
    <w:rsid w:val="000D63D9"/>
    <w:rsid w:val="000D6D7C"/>
    <w:rsid w:val="000D739E"/>
    <w:rsid w:val="000D7E25"/>
    <w:rsid w:val="000D7FA6"/>
    <w:rsid w:val="000E16AB"/>
    <w:rsid w:val="000E3A1E"/>
    <w:rsid w:val="000E7F03"/>
    <w:rsid w:val="000F19E9"/>
    <w:rsid w:val="000F2E3C"/>
    <w:rsid w:val="000F3374"/>
    <w:rsid w:val="000F55C3"/>
    <w:rsid w:val="000F67C0"/>
    <w:rsid w:val="000F7455"/>
    <w:rsid w:val="001002AE"/>
    <w:rsid w:val="00100BEB"/>
    <w:rsid w:val="00101EB5"/>
    <w:rsid w:val="00102C85"/>
    <w:rsid w:val="0010416F"/>
    <w:rsid w:val="001045C9"/>
    <w:rsid w:val="001050B3"/>
    <w:rsid w:val="00111FD8"/>
    <w:rsid w:val="0011471C"/>
    <w:rsid w:val="00114D0F"/>
    <w:rsid w:val="001168DE"/>
    <w:rsid w:val="00116911"/>
    <w:rsid w:val="00117F11"/>
    <w:rsid w:val="00121712"/>
    <w:rsid w:val="00121F39"/>
    <w:rsid w:val="00121FED"/>
    <w:rsid w:val="001225F9"/>
    <w:rsid w:val="00122C2C"/>
    <w:rsid w:val="0012704C"/>
    <w:rsid w:val="0012746B"/>
    <w:rsid w:val="001322EC"/>
    <w:rsid w:val="00132EE5"/>
    <w:rsid w:val="00136580"/>
    <w:rsid w:val="00140655"/>
    <w:rsid w:val="00140A68"/>
    <w:rsid w:val="00140C33"/>
    <w:rsid w:val="001424E5"/>
    <w:rsid w:val="00142825"/>
    <w:rsid w:val="0014352E"/>
    <w:rsid w:val="00144244"/>
    <w:rsid w:val="001446E5"/>
    <w:rsid w:val="001449F1"/>
    <w:rsid w:val="001465B3"/>
    <w:rsid w:val="001503CB"/>
    <w:rsid w:val="00151C24"/>
    <w:rsid w:val="00152EAE"/>
    <w:rsid w:val="00153FEB"/>
    <w:rsid w:val="00154044"/>
    <w:rsid w:val="00156188"/>
    <w:rsid w:val="00160743"/>
    <w:rsid w:val="00160CD2"/>
    <w:rsid w:val="00161A4F"/>
    <w:rsid w:val="00162245"/>
    <w:rsid w:val="00162CFD"/>
    <w:rsid w:val="0016380D"/>
    <w:rsid w:val="0016563F"/>
    <w:rsid w:val="00166370"/>
    <w:rsid w:val="00167AAD"/>
    <w:rsid w:val="0017082C"/>
    <w:rsid w:val="0017174D"/>
    <w:rsid w:val="00172CF0"/>
    <w:rsid w:val="001741A3"/>
    <w:rsid w:val="00175A7F"/>
    <w:rsid w:val="0017690B"/>
    <w:rsid w:val="00182DC1"/>
    <w:rsid w:val="00184853"/>
    <w:rsid w:val="00186659"/>
    <w:rsid w:val="00187203"/>
    <w:rsid w:val="00193D48"/>
    <w:rsid w:val="00195F2F"/>
    <w:rsid w:val="0019640D"/>
    <w:rsid w:val="001A1313"/>
    <w:rsid w:val="001A201F"/>
    <w:rsid w:val="001A2AD1"/>
    <w:rsid w:val="001A477F"/>
    <w:rsid w:val="001A4782"/>
    <w:rsid w:val="001A5B75"/>
    <w:rsid w:val="001A7BC5"/>
    <w:rsid w:val="001B2AFA"/>
    <w:rsid w:val="001B3A36"/>
    <w:rsid w:val="001B47D6"/>
    <w:rsid w:val="001B566C"/>
    <w:rsid w:val="001B5DC5"/>
    <w:rsid w:val="001C3069"/>
    <w:rsid w:val="001C4F5C"/>
    <w:rsid w:val="001C548A"/>
    <w:rsid w:val="001C737C"/>
    <w:rsid w:val="001C772A"/>
    <w:rsid w:val="001D6E4A"/>
    <w:rsid w:val="001D77DB"/>
    <w:rsid w:val="001E2368"/>
    <w:rsid w:val="001E256B"/>
    <w:rsid w:val="001E3007"/>
    <w:rsid w:val="001E34AB"/>
    <w:rsid w:val="001E3A79"/>
    <w:rsid w:val="001E5863"/>
    <w:rsid w:val="001E61F3"/>
    <w:rsid w:val="001E6226"/>
    <w:rsid w:val="001F3CE4"/>
    <w:rsid w:val="001F46E0"/>
    <w:rsid w:val="001F5A92"/>
    <w:rsid w:val="001F5D13"/>
    <w:rsid w:val="00203977"/>
    <w:rsid w:val="00204537"/>
    <w:rsid w:val="0020471F"/>
    <w:rsid w:val="00204CDB"/>
    <w:rsid w:val="00204D71"/>
    <w:rsid w:val="002056D4"/>
    <w:rsid w:val="002066AE"/>
    <w:rsid w:val="002078B7"/>
    <w:rsid w:val="00211367"/>
    <w:rsid w:val="002131DF"/>
    <w:rsid w:val="002139E2"/>
    <w:rsid w:val="00214295"/>
    <w:rsid w:val="00214F02"/>
    <w:rsid w:val="00215133"/>
    <w:rsid w:val="0021653B"/>
    <w:rsid w:val="002165D0"/>
    <w:rsid w:val="00220146"/>
    <w:rsid w:val="0022031C"/>
    <w:rsid w:val="00220542"/>
    <w:rsid w:val="00222EFC"/>
    <w:rsid w:val="00230BD5"/>
    <w:rsid w:val="00234A91"/>
    <w:rsid w:val="00235578"/>
    <w:rsid w:val="002367DD"/>
    <w:rsid w:val="00237CF1"/>
    <w:rsid w:val="0024102F"/>
    <w:rsid w:val="00241539"/>
    <w:rsid w:val="00241FE7"/>
    <w:rsid w:val="002457E3"/>
    <w:rsid w:val="0024612C"/>
    <w:rsid w:val="00247942"/>
    <w:rsid w:val="002505F7"/>
    <w:rsid w:val="002506C4"/>
    <w:rsid w:val="0025228D"/>
    <w:rsid w:val="00253AAC"/>
    <w:rsid w:val="00254518"/>
    <w:rsid w:val="00256101"/>
    <w:rsid w:val="002607B3"/>
    <w:rsid w:val="00260835"/>
    <w:rsid w:val="00260BF3"/>
    <w:rsid w:val="002626FA"/>
    <w:rsid w:val="00263417"/>
    <w:rsid w:val="00265609"/>
    <w:rsid w:val="0026685D"/>
    <w:rsid w:val="00266BD0"/>
    <w:rsid w:val="002672F5"/>
    <w:rsid w:val="00267F37"/>
    <w:rsid w:val="002708E3"/>
    <w:rsid w:val="00270A42"/>
    <w:rsid w:val="00270D9A"/>
    <w:rsid w:val="00271E46"/>
    <w:rsid w:val="00275B52"/>
    <w:rsid w:val="00277787"/>
    <w:rsid w:val="002820DC"/>
    <w:rsid w:val="00282565"/>
    <w:rsid w:val="00282797"/>
    <w:rsid w:val="002859B4"/>
    <w:rsid w:val="00287A8F"/>
    <w:rsid w:val="00290E1E"/>
    <w:rsid w:val="00291D6D"/>
    <w:rsid w:val="00292B32"/>
    <w:rsid w:val="00292CE4"/>
    <w:rsid w:val="00293983"/>
    <w:rsid w:val="00296BDB"/>
    <w:rsid w:val="00297989"/>
    <w:rsid w:val="002A0CC7"/>
    <w:rsid w:val="002A0EF8"/>
    <w:rsid w:val="002A0EFE"/>
    <w:rsid w:val="002A2C84"/>
    <w:rsid w:val="002A4524"/>
    <w:rsid w:val="002A53BE"/>
    <w:rsid w:val="002B12F2"/>
    <w:rsid w:val="002B17C4"/>
    <w:rsid w:val="002B234C"/>
    <w:rsid w:val="002B34F2"/>
    <w:rsid w:val="002B4ADC"/>
    <w:rsid w:val="002B7B82"/>
    <w:rsid w:val="002C20E0"/>
    <w:rsid w:val="002C337A"/>
    <w:rsid w:val="002C3894"/>
    <w:rsid w:val="002C5009"/>
    <w:rsid w:val="002D0EE4"/>
    <w:rsid w:val="002D1118"/>
    <w:rsid w:val="002D22F5"/>
    <w:rsid w:val="002D3B9F"/>
    <w:rsid w:val="002D3C43"/>
    <w:rsid w:val="002D51AE"/>
    <w:rsid w:val="002D5523"/>
    <w:rsid w:val="002D6686"/>
    <w:rsid w:val="002D696F"/>
    <w:rsid w:val="002E018B"/>
    <w:rsid w:val="002E1159"/>
    <w:rsid w:val="002E1372"/>
    <w:rsid w:val="002E25B4"/>
    <w:rsid w:val="002E3E4D"/>
    <w:rsid w:val="002E4105"/>
    <w:rsid w:val="002E656E"/>
    <w:rsid w:val="002E65EC"/>
    <w:rsid w:val="002E77C5"/>
    <w:rsid w:val="002F08BB"/>
    <w:rsid w:val="002F274C"/>
    <w:rsid w:val="002F391F"/>
    <w:rsid w:val="002F4CAF"/>
    <w:rsid w:val="002F59E3"/>
    <w:rsid w:val="002F5DD7"/>
    <w:rsid w:val="002F606B"/>
    <w:rsid w:val="00300665"/>
    <w:rsid w:val="003013A5"/>
    <w:rsid w:val="00304CD6"/>
    <w:rsid w:val="0030743F"/>
    <w:rsid w:val="003074CF"/>
    <w:rsid w:val="00307A41"/>
    <w:rsid w:val="00310ADD"/>
    <w:rsid w:val="003124CD"/>
    <w:rsid w:val="00313B1A"/>
    <w:rsid w:val="003149C8"/>
    <w:rsid w:val="00314B39"/>
    <w:rsid w:val="00315207"/>
    <w:rsid w:val="00316E94"/>
    <w:rsid w:val="003206C1"/>
    <w:rsid w:val="0032134A"/>
    <w:rsid w:val="003222AF"/>
    <w:rsid w:val="003252C8"/>
    <w:rsid w:val="00326F69"/>
    <w:rsid w:val="003272A5"/>
    <w:rsid w:val="0032753A"/>
    <w:rsid w:val="00330347"/>
    <w:rsid w:val="00330D74"/>
    <w:rsid w:val="00333E7D"/>
    <w:rsid w:val="00334899"/>
    <w:rsid w:val="003372B5"/>
    <w:rsid w:val="00341D8F"/>
    <w:rsid w:val="003434FB"/>
    <w:rsid w:val="00344029"/>
    <w:rsid w:val="003449B3"/>
    <w:rsid w:val="003452B5"/>
    <w:rsid w:val="003456DF"/>
    <w:rsid w:val="00345F19"/>
    <w:rsid w:val="00346479"/>
    <w:rsid w:val="003507C8"/>
    <w:rsid w:val="00350DAD"/>
    <w:rsid w:val="0035119F"/>
    <w:rsid w:val="003511CD"/>
    <w:rsid w:val="0035192A"/>
    <w:rsid w:val="00351BF9"/>
    <w:rsid w:val="003523C1"/>
    <w:rsid w:val="0035307E"/>
    <w:rsid w:val="00355639"/>
    <w:rsid w:val="003557BD"/>
    <w:rsid w:val="0036032B"/>
    <w:rsid w:val="00360741"/>
    <w:rsid w:val="00360B32"/>
    <w:rsid w:val="003619C3"/>
    <w:rsid w:val="00361A1D"/>
    <w:rsid w:val="00363685"/>
    <w:rsid w:val="003645AD"/>
    <w:rsid w:val="00364621"/>
    <w:rsid w:val="00366BAA"/>
    <w:rsid w:val="00370328"/>
    <w:rsid w:val="003723D2"/>
    <w:rsid w:val="0037326A"/>
    <w:rsid w:val="003746E7"/>
    <w:rsid w:val="00374C9B"/>
    <w:rsid w:val="00374DCC"/>
    <w:rsid w:val="00374ED7"/>
    <w:rsid w:val="00376D2B"/>
    <w:rsid w:val="0037714E"/>
    <w:rsid w:val="00377D50"/>
    <w:rsid w:val="00377DC8"/>
    <w:rsid w:val="00380F57"/>
    <w:rsid w:val="00381338"/>
    <w:rsid w:val="003841CB"/>
    <w:rsid w:val="003851E6"/>
    <w:rsid w:val="00390871"/>
    <w:rsid w:val="00391E04"/>
    <w:rsid w:val="00391F3F"/>
    <w:rsid w:val="00393E0D"/>
    <w:rsid w:val="0039453F"/>
    <w:rsid w:val="00394868"/>
    <w:rsid w:val="003964B7"/>
    <w:rsid w:val="0039689E"/>
    <w:rsid w:val="003978B6"/>
    <w:rsid w:val="003A3831"/>
    <w:rsid w:val="003A3E0A"/>
    <w:rsid w:val="003A420D"/>
    <w:rsid w:val="003A44C5"/>
    <w:rsid w:val="003A71B8"/>
    <w:rsid w:val="003B1AEF"/>
    <w:rsid w:val="003B2693"/>
    <w:rsid w:val="003B5775"/>
    <w:rsid w:val="003B59F6"/>
    <w:rsid w:val="003B6E1C"/>
    <w:rsid w:val="003B7D2F"/>
    <w:rsid w:val="003C146A"/>
    <w:rsid w:val="003C178E"/>
    <w:rsid w:val="003C1AE7"/>
    <w:rsid w:val="003C3161"/>
    <w:rsid w:val="003C3AD4"/>
    <w:rsid w:val="003C7CEC"/>
    <w:rsid w:val="003D0865"/>
    <w:rsid w:val="003D0F8D"/>
    <w:rsid w:val="003D5027"/>
    <w:rsid w:val="003D6B89"/>
    <w:rsid w:val="003D7D1A"/>
    <w:rsid w:val="003E38E7"/>
    <w:rsid w:val="003F0C1A"/>
    <w:rsid w:val="003F120C"/>
    <w:rsid w:val="003F1B0D"/>
    <w:rsid w:val="003F425A"/>
    <w:rsid w:val="003F6367"/>
    <w:rsid w:val="003F6FDE"/>
    <w:rsid w:val="0040017F"/>
    <w:rsid w:val="004006C6"/>
    <w:rsid w:val="004015C8"/>
    <w:rsid w:val="00401DAE"/>
    <w:rsid w:val="00404CFC"/>
    <w:rsid w:val="004050B6"/>
    <w:rsid w:val="00405572"/>
    <w:rsid w:val="00406B39"/>
    <w:rsid w:val="004079B5"/>
    <w:rsid w:val="004108A3"/>
    <w:rsid w:val="004108E8"/>
    <w:rsid w:val="00411A06"/>
    <w:rsid w:val="00414A56"/>
    <w:rsid w:val="00416854"/>
    <w:rsid w:val="00420009"/>
    <w:rsid w:val="00420C9E"/>
    <w:rsid w:val="00423021"/>
    <w:rsid w:val="00423180"/>
    <w:rsid w:val="004240D8"/>
    <w:rsid w:val="00425F04"/>
    <w:rsid w:val="0042631E"/>
    <w:rsid w:val="00426805"/>
    <w:rsid w:val="0042789E"/>
    <w:rsid w:val="0043162A"/>
    <w:rsid w:val="004319EB"/>
    <w:rsid w:val="004329C4"/>
    <w:rsid w:val="0043516F"/>
    <w:rsid w:val="004356D0"/>
    <w:rsid w:val="00436D53"/>
    <w:rsid w:val="00437D0D"/>
    <w:rsid w:val="00441A34"/>
    <w:rsid w:val="00444068"/>
    <w:rsid w:val="00444343"/>
    <w:rsid w:val="00447394"/>
    <w:rsid w:val="00450428"/>
    <w:rsid w:val="0045062E"/>
    <w:rsid w:val="00450745"/>
    <w:rsid w:val="004519F2"/>
    <w:rsid w:val="00453A09"/>
    <w:rsid w:val="00455971"/>
    <w:rsid w:val="00456D9E"/>
    <w:rsid w:val="004605E1"/>
    <w:rsid w:val="00460BAB"/>
    <w:rsid w:val="00461788"/>
    <w:rsid w:val="00461F04"/>
    <w:rsid w:val="0046227C"/>
    <w:rsid w:val="00462F97"/>
    <w:rsid w:val="00463EAA"/>
    <w:rsid w:val="004646D4"/>
    <w:rsid w:val="00464D96"/>
    <w:rsid w:val="00465DFC"/>
    <w:rsid w:val="00466B92"/>
    <w:rsid w:val="00473063"/>
    <w:rsid w:val="00473D3F"/>
    <w:rsid w:val="00474C0E"/>
    <w:rsid w:val="00475CDB"/>
    <w:rsid w:val="00475D46"/>
    <w:rsid w:val="00477A20"/>
    <w:rsid w:val="00477CBC"/>
    <w:rsid w:val="0048437C"/>
    <w:rsid w:val="004843CE"/>
    <w:rsid w:val="00484B3E"/>
    <w:rsid w:val="00485E23"/>
    <w:rsid w:val="00485F02"/>
    <w:rsid w:val="00486BD9"/>
    <w:rsid w:val="004871A3"/>
    <w:rsid w:val="004873F8"/>
    <w:rsid w:val="0049366B"/>
    <w:rsid w:val="00493C11"/>
    <w:rsid w:val="00495199"/>
    <w:rsid w:val="004951B3"/>
    <w:rsid w:val="004952E2"/>
    <w:rsid w:val="00495451"/>
    <w:rsid w:val="00495E37"/>
    <w:rsid w:val="004960AF"/>
    <w:rsid w:val="00496245"/>
    <w:rsid w:val="004973D8"/>
    <w:rsid w:val="004974E0"/>
    <w:rsid w:val="004976B7"/>
    <w:rsid w:val="00497B72"/>
    <w:rsid w:val="00497FA7"/>
    <w:rsid w:val="004A33C5"/>
    <w:rsid w:val="004A58B5"/>
    <w:rsid w:val="004A613C"/>
    <w:rsid w:val="004A7946"/>
    <w:rsid w:val="004B4300"/>
    <w:rsid w:val="004B5DA3"/>
    <w:rsid w:val="004B7572"/>
    <w:rsid w:val="004B7E62"/>
    <w:rsid w:val="004C1307"/>
    <w:rsid w:val="004C1486"/>
    <w:rsid w:val="004C1976"/>
    <w:rsid w:val="004C376A"/>
    <w:rsid w:val="004C3853"/>
    <w:rsid w:val="004C50F4"/>
    <w:rsid w:val="004C58A1"/>
    <w:rsid w:val="004C5C8A"/>
    <w:rsid w:val="004D01EC"/>
    <w:rsid w:val="004D1A10"/>
    <w:rsid w:val="004D41EB"/>
    <w:rsid w:val="004D422A"/>
    <w:rsid w:val="004D4747"/>
    <w:rsid w:val="004D514A"/>
    <w:rsid w:val="004D6D12"/>
    <w:rsid w:val="004E061C"/>
    <w:rsid w:val="004E1CD3"/>
    <w:rsid w:val="004E293A"/>
    <w:rsid w:val="004E67F9"/>
    <w:rsid w:val="004E6B51"/>
    <w:rsid w:val="004E78CC"/>
    <w:rsid w:val="004F0C3B"/>
    <w:rsid w:val="004F263B"/>
    <w:rsid w:val="004F299E"/>
    <w:rsid w:val="004F4A94"/>
    <w:rsid w:val="004F7195"/>
    <w:rsid w:val="004F7E40"/>
    <w:rsid w:val="004F7EF9"/>
    <w:rsid w:val="0050081C"/>
    <w:rsid w:val="005008F7"/>
    <w:rsid w:val="00500AE9"/>
    <w:rsid w:val="00501BBB"/>
    <w:rsid w:val="005039EC"/>
    <w:rsid w:val="00504371"/>
    <w:rsid w:val="005059D2"/>
    <w:rsid w:val="00505E60"/>
    <w:rsid w:val="00507847"/>
    <w:rsid w:val="00511480"/>
    <w:rsid w:val="00511560"/>
    <w:rsid w:val="005119ED"/>
    <w:rsid w:val="00514302"/>
    <w:rsid w:val="00514D27"/>
    <w:rsid w:val="00515270"/>
    <w:rsid w:val="005158E5"/>
    <w:rsid w:val="00521D1A"/>
    <w:rsid w:val="00523A38"/>
    <w:rsid w:val="00524039"/>
    <w:rsid w:val="005240C6"/>
    <w:rsid w:val="005242C2"/>
    <w:rsid w:val="00524312"/>
    <w:rsid w:val="00525E5A"/>
    <w:rsid w:val="005276A3"/>
    <w:rsid w:val="0052772E"/>
    <w:rsid w:val="00527A03"/>
    <w:rsid w:val="00531668"/>
    <w:rsid w:val="00531669"/>
    <w:rsid w:val="005334BF"/>
    <w:rsid w:val="00533DBA"/>
    <w:rsid w:val="00535A9F"/>
    <w:rsid w:val="00535DA2"/>
    <w:rsid w:val="00537139"/>
    <w:rsid w:val="005406D4"/>
    <w:rsid w:val="005417F1"/>
    <w:rsid w:val="00542423"/>
    <w:rsid w:val="00542904"/>
    <w:rsid w:val="005439FF"/>
    <w:rsid w:val="00544E13"/>
    <w:rsid w:val="005453C7"/>
    <w:rsid w:val="005529B0"/>
    <w:rsid w:val="00554CB4"/>
    <w:rsid w:val="00557B7C"/>
    <w:rsid w:val="0056624A"/>
    <w:rsid w:val="0056689E"/>
    <w:rsid w:val="0056780E"/>
    <w:rsid w:val="00571FFA"/>
    <w:rsid w:val="00575682"/>
    <w:rsid w:val="00577165"/>
    <w:rsid w:val="00580248"/>
    <w:rsid w:val="005818DE"/>
    <w:rsid w:val="00581A39"/>
    <w:rsid w:val="005823FD"/>
    <w:rsid w:val="00582A51"/>
    <w:rsid w:val="00584937"/>
    <w:rsid w:val="005853F3"/>
    <w:rsid w:val="00585797"/>
    <w:rsid w:val="005904A0"/>
    <w:rsid w:val="0059051C"/>
    <w:rsid w:val="005906C2"/>
    <w:rsid w:val="005918B2"/>
    <w:rsid w:val="00591914"/>
    <w:rsid w:val="0059450F"/>
    <w:rsid w:val="00596475"/>
    <w:rsid w:val="0059753A"/>
    <w:rsid w:val="005A08E8"/>
    <w:rsid w:val="005A1BE7"/>
    <w:rsid w:val="005A5D99"/>
    <w:rsid w:val="005B17BE"/>
    <w:rsid w:val="005B2FCF"/>
    <w:rsid w:val="005B3244"/>
    <w:rsid w:val="005B3E37"/>
    <w:rsid w:val="005B3FA8"/>
    <w:rsid w:val="005B5130"/>
    <w:rsid w:val="005B67ED"/>
    <w:rsid w:val="005B7E57"/>
    <w:rsid w:val="005B7F32"/>
    <w:rsid w:val="005C04C9"/>
    <w:rsid w:val="005C1D2A"/>
    <w:rsid w:val="005C32D6"/>
    <w:rsid w:val="005C4A47"/>
    <w:rsid w:val="005C53EC"/>
    <w:rsid w:val="005C5C3C"/>
    <w:rsid w:val="005C6178"/>
    <w:rsid w:val="005C63C9"/>
    <w:rsid w:val="005C67C4"/>
    <w:rsid w:val="005D03A3"/>
    <w:rsid w:val="005D1DB4"/>
    <w:rsid w:val="005D238C"/>
    <w:rsid w:val="005D2C62"/>
    <w:rsid w:val="005D3B38"/>
    <w:rsid w:val="005D49B9"/>
    <w:rsid w:val="005D4BB0"/>
    <w:rsid w:val="005D5126"/>
    <w:rsid w:val="005D6154"/>
    <w:rsid w:val="005E10B2"/>
    <w:rsid w:val="005E2169"/>
    <w:rsid w:val="005E303E"/>
    <w:rsid w:val="005E3F80"/>
    <w:rsid w:val="005E5D98"/>
    <w:rsid w:val="005E785E"/>
    <w:rsid w:val="005F18BC"/>
    <w:rsid w:val="005F3867"/>
    <w:rsid w:val="005F460C"/>
    <w:rsid w:val="005F481F"/>
    <w:rsid w:val="005F6209"/>
    <w:rsid w:val="005F7F5F"/>
    <w:rsid w:val="006021BD"/>
    <w:rsid w:val="00605078"/>
    <w:rsid w:val="006060BB"/>
    <w:rsid w:val="00606B8D"/>
    <w:rsid w:val="00607408"/>
    <w:rsid w:val="00610A7A"/>
    <w:rsid w:val="00610D5C"/>
    <w:rsid w:val="006114B2"/>
    <w:rsid w:val="006140E2"/>
    <w:rsid w:val="00614AE2"/>
    <w:rsid w:val="00616388"/>
    <w:rsid w:val="00617810"/>
    <w:rsid w:val="00617F54"/>
    <w:rsid w:val="006207B0"/>
    <w:rsid w:val="00620CEA"/>
    <w:rsid w:val="00621B8D"/>
    <w:rsid w:val="00622A2A"/>
    <w:rsid w:val="00626DD5"/>
    <w:rsid w:val="006323B3"/>
    <w:rsid w:val="006336C3"/>
    <w:rsid w:val="00633B96"/>
    <w:rsid w:val="00633FBF"/>
    <w:rsid w:val="00633FDD"/>
    <w:rsid w:val="006344AC"/>
    <w:rsid w:val="00634C37"/>
    <w:rsid w:val="00635BB5"/>
    <w:rsid w:val="006366DD"/>
    <w:rsid w:val="00637704"/>
    <w:rsid w:val="00637933"/>
    <w:rsid w:val="0064653B"/>
    <w:rsid w:val="00647379"/>
    <w:rsid w:val="00647A23"/>
    <w:rsid w:val="00651822"/>
    <w:rsid w:val="00654C76"/>
    <w:rsid w:val="00660771"/>
    <w:rsid w:val="006616D6"/>
    <w:rsid w:val="00661BD7"/>
    <w:rsid w:val="00662F35"/>
    <w:rsid w:val="00664CC6"/>
    <w:rsid w:val="006667E7"/>
    <w:rsid w:val="006700CA"/>
    <w:rsid w:val="0067210B"/>
    <w:rsid w:val="00673B12"/>
    <w:rsid w:val="006760BC"/>
    <w:rsid w:val="0068156B"/>
    <w:rsid w:val="0068171B"/>
    <w:rsid w:val="00683029"/>
    <w:rsid w:val="0068418E"/>
    <w:rsid w:val="006869A8"/>
    <w:rsid w:val="00690EC7"/>
    <w:rsid w:val="00692CA5"/>
    <w:rsid w:val="00693CA0"/>
    <w:rsid w:val="00693EF9"/>
    <w:rsid w:val="00694829"/>
    <w:rsid w:val="00695A16"/>
    <w:rsid w:val="00696371"/>
    <w:rsid w:val="00697473"/>
    <w:rsid w:val="00697FEE"/>
    <w:rsid w:val="006A1E2E"/>
    <w:rsid w:val="006A6437"/>
    <w:rsid w:val="006A73C9"/>
    <w:rsid w:val="006B2C56"/>
    <w:rsid w:val="006B2EFE"/>
    <w:rsid w:val="006B336E"/>
    <w:rsid w:val="006B4646"/>
    <w:rsid w:val="006B5FFA"/>
    <w:rsid w:val="006B64D3"/>
    <w:rsid w:val="006B6C3C"/>
    <w:rsid w:val="006B7BBF"/>
    <w:rsid w:val="006C0710"/>
    <w:rsid w:val="006C07CA"/>
    <w:rsid w:val="006C1454"/>
    <w:rsid w:val="006C39A7"/>
    <w:rsid w:val="006C3B87"/>
    <w:rsid w:val="006C4926"/>
    <w:rsid w:val="006C4ADE"/>
    <w:rsid w:val="006C54F6"/>
    <w:rsid w:val="006C5C00"/>
    <w:rsid w:val="006C5D54"/>
    <w:rsid w:val="006C7AC1"/>
    <w:rsid w:val="006D0222"/>
    <w:rsid w:val="006D1754"/>
    <w:rsid w:val="006D2D94"/>
    <w:rsid w:val="006D3AF8"/>
    <w:rsid w:val="006D7DE4"/>
    <w:rsid w:val="006E1F9A"/>
    <w:rsid w:val="006E3472"/>
    <w:rsid w:val="006E4E87"/>
    <w:rsid w:val="006E6BAB"/>
    <w:rsid w:val="006E78E1"/>
    <w:rsid w:val="006F2C99"/>
    <w:rsid w:val="007000DC"/>
    <w:rsid w:val="007004B4"/>
    <w:rsid w:val="00700812"/>
    <w:rsid w:val="00704477"/>
    <w:rsid w:val="007045D2"/>
    <w:rsid w:val="00704763"/>
    <w:rsid w:val="007055D5"/>
    <w:rsid w:val="00714FCA"/>
    <w:rsid w:val="0071546D"/>
    <w:rsid w:val="007160C4"/>
    <w:rsid w:val="00716844"/>
    <w:rsid w:val="00717289"/>
    <w:rsid w:val="007203EE"/>
    <w:rsid w:val="007211CF"/>
    <w:rsid w:val="0072180E"/>
    <w:rsid w:val="00722100"/>
    <w:rsid w:val="00722496"/>
    <w:rsid w:val="0072269F"/>
    <w:rsid w:val="00722A38"/>
    <w:rsid w:val="00724164"/>
    <w:rsid w:val="00724CAE"/>
    <w:rsid w:val="00726087"/>
    <w:rsid w:val="00730C99"/>
    <w:rsid w:val="007324BB"/>
    <w:rsid w:val="007335BE"/>
    <w:rsid w:val="00733E4B"/>
    <w:rsid w:val="007346AF"/>
    <w:rsid w:val="007347B7"/>
    <w:rsid w:val="0073607D"/>
    <w:rsid w:val="007365E4"/>
    <w:rsid w:val="00736749"/>
    <w:rsid w:val="00736780"/>
    <w:rsid w:val="00741F3D"/>
    <w:rsid w:val="0074243F"/>
    <w:rsid w:val="007425D9"/>
    <w:rsid w:val="00743C68"/>
    <w:rsid w:val="007443BA"/>
    <w:rsid w:val="007469E7"/>
    <w:rsid w:val="00750F39"/>
    <w:rsid w:val="0075174D"/>
    <w:rsid w:val="007523AA"/>
    <w:rsid w:val="007558C6"/>
    <w:rsid w:val="007560D4"/>
    <w:rsid w:val="00757957"/>
    <w:rsid w:val="0076032A"/>
    <w:rsid w:val="0076140D"/>
    <w:rsid w:val="00761A2A"/>
    <w:rsid w:val="00763F1B"/>
    <w:rsid w:val="00764D9A"/>
    <w:rsid w:val="007717BE"/>
    <w:rsid w:val="00773349"/>
    <w:rsid w:val="00773D7F"/>
    <w:rsid w:val="007772FF"/>
    <w:rsid w:val="00777A98"/>
    <w:rsid w:val="00777B4D"/>
    <w:rsid w:val="00781AC9"/>
    <w:rsid w:val="00781FC2"/>
    <w:rsid w:val="007839CC"/>
    <w:rsid w:val="00787C5F"/>
    <w:rsid w:val="00790146"/>
    <w:rsid w:val="00790606"/>
    <w:rsid w:val="007908B6"/>
    <w:rsid w:val="00791C4A"/>
    <w:rsid w:val="0079280D"/>
    <w:rsid w:val="00793919"/>
    <w:rsid w:val="00794B88"/>
    <w:rsid w:val="00794F5E"/>
    <w:rsid w:val="00796F0B"/>
    <w:rsid w:val="00797691"/>
    <w:rsid w:val="00797C91"/>
    <w:rsid w:val="007A174B"/>
    <w:rsid w:val="007A1914"/>
    <w:rsid w:val="007A1B24"/>
    <w:rsid w:val="007A36E3"/>
    <w:rsid w:val="007A3CC4"/>
    <w:rsid w:val="007A4177"/>
    <w:rsid w:val="007A45F6"/>
    <w:rsid w:val="007B040A"/>
    <w:rsid w:val="007B1883"/>
    <w:rsid w:val="007B2A49"/>
    <w:rsid w:val="007B5466"/>
    <w:rsid w:val="007B5D76"/>
    <w:rsid w:val="007C027C"/>
    <w:rsid w:val="007C0C45"/>
    <w:rsid w:val="007C30E0"/>
    <w:rsid w:val="007C56A9"/>
    <w:rsid w:val="007C5BEC"/>
    <w:rsid w:val="007C7261"/>
    <w:rsid w:val="007C7376"/>
    <w:rsid w:val="007D21F0"/>
    <w:rsid w:val="007D23C7"/>
    <w:rsid w:val="007D24C7"/>
    <w:rsid w:val="007D38A0"/>
    <w:rsid w:val="007D4B03"/>
    <w:rsid w:val="007D5954"/>
    <w:rsid w:val="007E2838"/>
    <w:rsid w:val="007E2A60"/>
    <w:rsid w:val="007E3B30"/>
    <w:rsid w:val="007E5B1F"/>
    <w:rsid w:val="007E5CD5"/>
    <w:rsid w:val="007E78BA"/>
    <w:rsid w:val="007F0058"/>
    <w:rsid w:val="007F4FCA"/>
    <w:rsid w:val="007F6C67"/>
    <w:rsid w:val="007F71AD"/>
    <w:rsid w:val="007F7C91"/>
    <w:rsid w:val="007F7D3E"/>
    <w:rsid w:val="007F7D6B"/>
    <w:rsid w:val="007F7FDA"/>
    <w:rsid w:val="008018B2"/>
    <w:rsid w:val="008020D3"/>
    <w:rsid w:val="008022C9"/>
    <w:rsid w:val="00802D08"/>
    <w:rsid w:val="008040F7"/>
    <w:rsid w:val="008049DD"/>
    <w:rsid w:val="0080613B"/>
    <w:rsid w:val="00810122"/>
    <w:rsid w:val="00811033"/>
    <w:rsid w:val="00816DE2"/>
    <w:rsid w:val="00816FE7"/>
    <w:rsid w:val="0081761E"/>
    <w:rsid w:val="00817982"/>
    <w:rsid w:val="00817ADE"/>
    <w:rsid w:val="00817EE8"/>
    <w:rsid w:val="00821AFB"/>
    <w:rsid w:val="0082552F"/>
    <w:rsid w:val="00826446"/>
    <w:rsid w:val="00826F16"/>
    <w:rsid w:val="00827042"/>
    <w:rsid w:val="00832300"/>
    <w:rsid w:val="008337DE"/>
    <w:rsid w:val="00833C87"/>
    <w:rsid w:val="0083429E"/>
    <w:rsid w:val="00835186"/>
    <w:rsid w:val="00835293"/>
    <w:rsid w:val="00835C12"/>
    <w:rsid w:val="00840756"/>
    <w:rsid w:val="008407A9"/>
    <w:rsid w:val="00841700"/>
    <w:rsid w:val="00841CFB"/>
    <w:rsid w:val="0084218C"/>
    <w:rsid w:val="00844486"/>
    <w:rsid w:val="0084479A"/>
    <w:rsid w:val="00844C31"/>
    <w:rsid w:val="00844C44"/>
    <w:rsid w:val="0084577D"/>
    <w:rsid w:val="008502E3"/>
    <w:rsid w:val="00851256"/>
    <w:rsid w:val="008518A0"/>
    <w:rsid w:val="00851958"/>
    <w:rsid w:val="00851A4F"/>
    <w:rsid w:val="008562ED"/>
    <w:rsid w:val="00856A19"/>
    <w:rsid w:val="00857057"/>
    <w:rsid w:val="00860377"/>
    <w:rsid w:val="00860BBB"/>
    <w:rsid w:val="0086117A"/>
    <w:rsid w:val="00862980"/>
    <w:rsid w:val="00863CA2"/>
    <w:rsid w:val="0086400C"/>
    <w:rsid w:val="0087103C"/>
    <w:rsid w:val="008710CB"/>
    <w:rsid w:val="00871100"/>
    <w:rsid w:val="0087142A"/>
    <w:rsid w:val="0087287C"/>
    <w:rsid w:val="0087326A"/>
    <w:rsid w:val="00877095"/>
    <w:rsid w:val="008779FD"/>
    <w:rsid w:val="0088369D"/>
    <w:rsid w:val="00883865"/>
    <w:rsid w:val="008858A5"/>
    <w:rsid w:val="0088605C"/>
    <w:rsid w:val="0088712F"/>
    <w:rsid w:val="00887580"/>
    <w:rsid w:val="008907E7"/>
    <w:rsid w:val="00892735"/>
    <w:rsid w:val="00892C2B"/>
    <w:rsid w:val="008933CE"/>
    <w:rsid w:val="00894A97"/>
    <w:rsid w:val="00897AF7"/>
    <w:rsid w:val="008A039B"/>
    <w:rsid w:val="008A1CDD"/>
    <w:rsid w:val="008A306E"/>
    <w:rsid w:val="008A3CDF"/>
    <w:rsid w:val="008A427B"/>
    <w:rsid w:val="008A43E5"/>
    <w:rsid w:val="008A4EF3"/>
    <w:rsid w:val="008A5950"/>
    <w:rsid w:val="008A60CB"/>
    <w:rsid w:val="008A66DE"/>
    <w:rsid w:val="008A69F6"/>
    <w:rsid w:val="008A7920"/>
    <w:rsid w:val="008A7EC7"/>
    <w:rsid w:val="008B1225"/>
    <w:rsid w:val="008B25E5"/>
    <w:rsid w:val="008B2DC2"/>
    <w:rsid w:val="008B3909"/>
    <w:rsid w:val="008B3DF4"/>
    <w:rsid w:val="008B4AAB"/>
    <w:rsid w:val="008B566B"/>
    <w:rsid w:val="008B62C8"/>
    <w:rsid w:val="008B6966"/>
    <w:rsid w:val="008B6EEC"/>
    <w:rsid w:val="008B6F54"/>
    <w:rsid w:val="008B794E"/>
    <w:rsid w:val="008C051E"/>
    <w:rsid w:val="008C44D9"/>
    <w:rsid w:val="008C5E6E"/>
    <w:rsid w:val="008C64AC"/>
    <w:rsid w:val="008C67D7"/>
    <w:rsid w:val="008C7274"/>
    <w:rsid w:val="008C7658"/>
    <w:rsid w:val="008C7A56"/>
    <w:rsid w:val="008D5140"/>
    <w:rsid w:val="008D5603"/>
    <w:rsid w:val="008D68FD"/>
    <w:rsid w:val="008D7F3A"/>
    <w:rsid w:val="008E0019"/>
    <w:rsid w:val="008E14A4"/>
    <w:rsid w:val="008E1843"/>
    <w:rsid w:val="008E2683"/>
    <w:rsid w:val="008E3BCD"/>
    <w:rsid w:val="008E43BA"/>
    <w:rsid w:val="008E69DD"/>
    <w:rsid w:val="008E74D7"/>
    <w:rsid w:val="008E7DAF"/>
    <w:rsid w:val="008F057B"/>
    <w:rsid w:val="008F09F9"/>
    <w:rsid w:val="008F2580"/>
    <w:rsid w:val="008F2F08"/>
    <w:rsid w:val="008F307E"/>
    <w:rsid w:val="008F66F4"/>
    <w:rsid w:val="008F6B35"/>
    <w:rsid w:val="008F7BB9"/>
    <w:rsid w:val="00900E49"/>
    <w:rsid w:val="00901C56"/>
    <w:rsid w:val="009022C9"/>
    <w:rsid w:val="00902AE3"/>
    <w:rsid w:val="009033E7"/>
    <w:rsid w:val="0090495B"/>
    <w:rsid w:val="00912920"/>
    <w:rsid w:val="00912E70"/>
    <w:rsid w:val="0091577F"/>
    <w:rsid w:val="00917532"/>
    <w:rsid w:val="009175FA"/>
    <w:rsid w:val="00921399"/>
    <w:rsid w:val="00922816"/>
    <w:rsid w:val="00927420"/>
    <w:rsid w:val="009320E5"/>
    <w:rsid w:val="0093409B"/>
    <w:rsid w:val="00935038"/>
    <w:rsid w:val="0094069C"/>
    <w:rsid w:val="00940ADD"/>
    <w:rsid w:val="00940BA4"/>
    <w:rsid w:val="00940C83"/>
    <w:rsid w:val="00942ECC"/>
    <w:rsid w:val="00942F23"/>
    <w:rsid w:val="00944065"/>
    <w:rsid w:val="00946D00"/>
    <w:rsid w:val="00947FFA"/>
    <w:rsid w:val="00950C0D"/>
    <w:rsid w:val="00950CB8"/>
    <w:rsid w:val="00956469"/>
    <w:rsid w:val="009568D0"/>
    <w:rsid w:val="00961436"/>
    <w:rsid w:val="00963271"/>
    <w:rsid w:val="00963F20"/>
    <w:rsid w:val="00966623"/>
    <w:rsid w:val="0096722A"/>
    <w:rsid w:val="009714E3"/>
    <w:rsid w:val="00972388"/>
    <w:rsid w:val="00974828"/>
    <w:rsid w:val="009754DD"/>
    <w:rsid w:val="00975F22"/>
    <w:rsid w:val="0097629C"/>
    <w:rsid w:val="00977027"/>
    <w:rsid w:val="009830BF"/>
    <w:rsid w:val="0098362B"/>
    <w:rsid w:val="00983D95"/>
    <w:rsid w:val="009841F0"/>
    <w:rsid w:val="00985E71"/>
    <w:rsid w:val="00987343"/>
    <w:rsid w:val="00991394"/>
    <w:rsid w:val="009919BA"/>
    <w:rsid w:val="009927B7"/>
    <w:rsid w:val="00992A7D"/>
    <w:rsid w:val="0099305F"/>
    <w:rsid w:val="009937DE"/>
    <w:rsid w:val="00993956"/>
    <w:rsid w:val="00993A18"/>
    <w:rsid w:val="0099663F"/>
    <w:rsid w:val="009A1C87"/>
    <w:rsid w:val="009A1EE3"/>
    <w:rsid w:val="009A28DB"/>
    <w:rsid w:val="009A3986"/>
    <w:rsid w:val="009A7CB1"/>
    <w:rsid w:val="009B0E04"/>
    <w:rsid w:val="009B1C0F"/>
    <w:rsid w:val="009B1ECE"/>
    <w:rsid w:val="009B43F3"/>
    <w:rsid w:val="009B5950"/>
    <w:rsid w:val="009B5C6D"/>
    <w:rsid w:val="009B7202"/>
    <w:rsid w:val="009B735D"/>
    <w:rsid w:val="009B744C"/>
    <w:rsid w:val="009C0618"/>
    <w:rsid w:val="009C0DCE"/>
    <w:rsid w:val="009C1B88"/>
    <w:rsid w:val="009C26C7"/>
    <w:rsid w:val="009C29F9"/>
    <w:rsid w:val="009C458D"/>
    <w:rsid w:val="009C4C85"/>
    <w:rsid w:val="009C5C52"/>
    <w:rsid w:val="009C74CA"/>
    <w:rsid w:val="009D187A"/>
    <w:rsid w:val="009D3A53"/>
    <w:rsid w:val="009D3C97"/>
    <w:rsid w:val="009D4F3F"/>
    <w:rsid w:val="009D5912"/>
    <w:rsid w:val="009D5ADB"/>
    <w:rsid w:val="009D62D4"/>
    <w:rsid w:val="009D6C59"/>
    <w:rsid w:val="009E157B"/>
    <w:rsid w:val="009E1668"/>
    <w:rsid w:val="009E2F82"/>
    <w:rsid w:val="009E63CF"/>
    <w:rsid w:val="009F115C"/>
    <w:rsid w:val="009F2DF3"/>
    <w:rsid w:val="009F3801"/>
    <w:rsid w:val="009F3F9D"/>
    <w:rsid w:val="009F6721"/>
    <w:rsid w:val="009F77A7"/>
    <w:rsid w:val="00A00AE9"/>
    <w:rsid w:val="00A016A9"/>
    <w:rsid w:val="00A02AD9"/>
    <w:rsid w:val="00A03D3A"/>
    <w:rsid w:val="00A060D0"/>
    <w:rsid w:val="00A06D6E"/>
    <w:rsid w:val="00A07766"/>
    <w:rsid w:val="00A07F66"/>
    <w:rsid w:val="00A11679"/>
    <w:rsid w:val="00A117E6"/>
    <w:rsid w:val="00A11E43"/>
    <w:rsid w:val="00A14D56"/>
    <w:rsid w:val="00A2338B"/>
    <w:rsid w:val="00A27366"/>
    <w:rsid w:val="00A27583"/>
    <w:rsid w:val="00A331E8"/>
    <w:rsid w:val="00A3521E"/>
    <w:rsid w:val="00A362A4"/>
    <w:rsid w:val="00A37522"/>
    <w:rsid w:val="00A4230E"/>
    <w:rsid w:val="00A438B6"/>
    <w:rsid w:val="00A45671"/>
    <w:rsid w:val="00A46A13"/>
    <w:rsid w:val="00A46A89"/>
    <w:rsid w:val="00A472B1"/>
    <w:rsid w:val="00A50042"/>
    <w:rsid w:val="00A503EC"/>
    <w:rsid w:val="00A507FE"/>
    <w:rsid w:val="00A50F51"/>
    <w:rsid w:val="00A523E1"/>
    <w:rsid w:val="00A52A0D"/>
    <w:rsid w:val="00A55ABE"/>
    <w:rsid w:val="00A56A7D"/>
    <w:rsid w:val="00A5763A"/>
    <w:rsid w:val="00A60132"/>
    <w:rsid w:val="00A64582"/>
    <w:rsid w:val="00A645A9"/>
    <w:rsid w:val="00A71B18"/>
    <w:rsid w:val="00A77968"/>
    <w:rsid w:val="00A81FFE"/>
    <w:rsid w:val="00A83B71"/>
    <w:rsid w:val="00A83F0C"/>
    <w:rsid w:val="00A8411F"/>
    <w:rsid w:val="00A861A9"/>
    <w:rsid w:val="00A86912"/>
    <w:rsid w:val="00A86B39"/>
    <w:rsid w:val="00A86B51"/>
    <w:rsid w:val="00A87DD3"/>
    <w:rsid w:val="00A915A6"/>
    <w:rsid w:val="00A91787"/>
    <w:rsid w:val="00A9307D"/>
    <w:rsid w:val="00A9379E"/>
    <w:rsid w:val="00A94F75"/>
    <w:rsid w:val="00A95CB6"/>
    <w:rsid w:val="00A961DA"/>
    <w:rsid w:val="00A97432"/>
    <w:rsid w:val="00AA17EA"/>
    <w:rsid w:val="00AA1B1F"/>
    <w:rsid w:val="00AA1FE0"/>
    <w:rsid w:val="00AA2718"/>
    <w:rsid w:val="00AA34F8"/>
    <w:rsid w:val="00AA4BC6"/>
    <w:rsid w:val="00AA6820"/>
    <w:rsid w:val="00AA7E10"/>
    <w:rsid w:val="00AB1BB1"/>
    <w:rsid w:val="00AB27F9"/>
    <w:rsid w:val="00AB2E61"/>
    <w:rsid w:val="00AB3158"/>
    <w:rsid w:val="00AB42E1"/>
    <w:rsid w:val="00AB7068"/>
    <w:rsid w:val="00AC0132"/>
    <w:rsid w:val="00AC2320"/>
    <w:rsid w:val="00AC2F5F"/>
    <w:rsid w:val="00AC3635"/>
    <w:rsid w:val="00AC4648"/>
    <w:rsid w:val="00AC5D07"/>
    <w:rsid w:val="00AD0C84"/>
    <w:rsid w:val="00AD367C"/>
    <w:rsid w:val="00AD422E"/>
    <w:rsid w:val="00AD44D1"/>
    <w:rsid w:val="00AD5C39"/>
    <w:rsid w:val="00AD63AB"/>
    <w:rsid w:val="00AD63B9"/>
    <w:rsid w:val="00AD7EB0"/>
    <w:rsid w:val="00AE0A8C"/>
    <w:rsid w:val="00AE2147"/>
    <w:rsid w:val="00AF02EA"/>
    <w:rsid w:val="00AF033B"/>
    <w:rsid w:val="00AF0846"/>
    <w:rsid w:val="00AF0AF0"/>
    <w:rsid w:val="00AF0B17"/>
    <w:rsid w:val="00AF0F25"/>
    <w:rsid w:val="00AF1D03"/>
    <w:rsid w:val="00AF22D1"/>
    <w:rsid w:val="00AF3D2D"/>
    <w:rsid w:val="00AF4F08"/>
    <w:rsid w:val="00AF50DD"/>
    <w:rsid w:val="00AF5766"/>
    <w:rsid w:val="00AF6A27"/>
    <w:rsid w:val="00B00CDA"/>
    <w:rsid w:val="00B0258F"/>
    <w:rsid w:val="00B02CAC"/>
    <w:rsid w:val="00B0511A"/>
    <w:rsid w:val="00B05680"/>
    <w:rsid w:val="00B05A38"/>
    <w:rsid w:val="00B10E82"/>
    <w:rsid w:val="00B10F75"/>
    <w:rsid w:val="00B11BCF"/>
    <w:rsid w:val="00B14E5D"/>
    <w:rsid w:val="00B15A60"/>
    <w:rsid w:val="00B164E6"/>
    <w:rsid w:val="00B17CCB"/>
    <w:rsid w:val="00B21B10"/>
    <w:rsid w:val="00B23579"/>
    <w:rsid w:val="00B23A1B"/>
    <w:rsid w:val="00B273E4"/>
    <w:rsid w:val="00B300C1"/>
    <w:rsid w:val="00B30394"/>
    <w:rsid w:val="00B322C3"/>
    <w:rsid w:val="00B327BA"/>
    <w:rsid w:val="00B32E6A"/>
    <w:rsid w:val="00B33E80"/>
    <w:rsid w:val="00B40CA0"/>
    <w:rsid w:val="00B40D40"/>
    <w:rsid w:val="00B41067"/>
    <w:rsid w:val="00B41C47"/>
    <w:rsid w:val="00B42E3F"/>
    <w:rsid w:val="00B44E7B"/>
    <w:rsid w:val="00B454AD"/>
    <w:rsid w:val="00B467B9"/>
    <w:rsid w:val="00B51E97"/>
    <w:rsid w:val="00B5438D"/>
    <w:rsid w:val="00B5561A"/>
    <w:rsid w:val="00B57906"/>
    <w:rsid w:val="00B64239"/>
    <w:rsid w:val="00B64545"/>
    <w:rsid w:val="00B667AE"/>
    <w:rsid w:val="00B67638"/>
    <w:rsid w:val="00B67BEB"/>
    <w:rsid w:val="00B70471"/>
    <w:rsid w:val="00B708AA"/>
    <w:rsid w:val="00B71811"/>
    <w:rsid w:val="00B7240F"/>
    <w:rsid w:val="00B72729"/>
    <w:rsid w:val="00B747B9"/>
    <w:rsid w:val="00B77923"/>
    <w:rsid w:val="00B802CC"/>
    <w:rsid w:val="00B809AF"/>
    <w:rsid w:val="00B80CF6"/>
    <w:rsid w:val="00B85392"/>
    <w:rsid w:val="00B85750"/>
    <w:rsid w:val="00B864A8"/>
    <w:rsid w:val="00B87121"/>
    <w:rsid w:val="00B87C6D"/>
    <w:rsid w:val="00B90170"/>
    <w:rsid w:val="00B92239"/>
    <w:rsid w:val="00B92961"/>
    <w:rsid w:val="00B93959"/>
    <w:rsid w:val="00B93A4D"/>
    <w:rsid w:val="00B941E4"/>
    <w:rsid w:val="00B94260"/>
    <w:rsid w:val="00B9429B"/>
    <w:rsid w:val="00B948D5"/>
    <w:rsid w:val="00B94FAA"/>
    <w:rsid w:val="00B95069"/>
    <w:rsid w:val="00B95B5F"/>
    <w:rsid w:val="00B96C34"/>
    <w:rsid w:val="00B972C4"/>
    <w:rsid w:val="00BA0B5D"/>
    <w:rsid w:val="00BA1347"/>
    <w:rsid w:val="00BA2C14"/>
    <w:rsid w:val="00BA64A1"/>
    <w:rsid w:val="00BA7F73"/>
    <w:rsid w:val="00BB0824"/>
    <w:rsid w:val="00BB1CAB"/>
    <w:rsid w:val="00BB1DD3"/>
    <w:rsid w:val="00BB2E8E"/>
    <w:rsid w:val="00BB3060"/>
    <w:rsid w:val="00BB579C"/>
    <w:rsid w:val="00BB5AD5"/>
    <w:rsid w:val="00BB79DD"/>
    <w:rsid w:val="00BB7B33"/>
    <w:rsid w:val="00BC0184"/>
    <w:rsid w:val="00BC0E3D"/>
    <w:rsid w:val="00BC39C3"/>
    <w:rsid w:val="00BC6CA4"/>
    <w:rsid w:val="00BC7286"/>
    <w:rsid w:val="00BC76EA"/>
    <w:rsid w:val="00BC7FA8"/>
    <w:rsid w:val="00BD0EEE"/>
    <w:rsid w:val="00BD14B7"/>
    <w:rsid w:val="00BD20DD"/>
    <w:rsid w:val="00BD281F"/>
    <w:rsid w:val="00BD2906"/>
    <w:rsid w:val="00BD29A9"/>
    <w:rsid w:val="00BD36E9"/>
    <w:rsid w:val="00BD3A4E"/>
    <w:rsid w:val="00BD7CB1"/>
    <w:rsid w:val="00BE0864"/>
    <w:rsid w:val="00BE0BBC"/>
    <w:rsid w:val="00BE0D15"/>
    <w:rsid w:val="00BE0E3B"/>
    <w:rsid w:val="00BE1321"/>
    <w:rsid w:val="00BE2E1A"/>
    <w:rsid w:val="00BE46F9"/>
    <w:rsid w:val="00BE7992"/>
    <w:rsid w:val="00BE7B1A"/>
    <w:rsid w:val="00BF02DB"/>
    <w:rsid w:val="00BF0E75"/>
    <w:rsid w:val="00BF5298"/>
    <w:rsid w:val="00BF78F3"/>
    <w:rsid w:val="00BF7AA8"/>
    <w:rsid w:val="00BF7B71"/>
    <w:rsid w:val="00BF7E17"/>
    <w:rsid w:val="00C0036B"/>
    <w:rsid w:val="00C02062"/>
    <w:rsid w:val="00C02CE4"/>
    <w:rsid w:val="00C03F5F"/>
    <w:rsid w:val="00C049AD"/>
    <w:rsid w:val="00C056E9"/>
    <w:rsid w:val="00C07F2D"/>
    <w:rsid w:val="00C11118"/>
    <w:rsid w:val="00C1240C"/>
    <w:rsid w:val="00C161F4"/>
    <w:rsid w:val="00C20646"/>
    <w:rsid w:val="00C2600C"/>
    <w:rsid w:val="00C27A83"/>
    <w:rsid w:val="00C30C7E"/>
    <w:rsid w:val="00C30F4A"/>
    <w:rsid w:val="00C325C2"/>
    <w:rsid w:val="00C329FC"/>
    <w:rsid w:val="00C32A7B"/>
    <w:rsid w:val="00C33085"/>
    <w:rsid w:val="00C340A7"/>
    <w:rsid w:val="00C34606"/>
    <w:rsid w:val="00C34BBA"/>
    <w:rsid w:val="00C37747"/>
    <w:rsid w:val="00C40DA2"/>
    <w:rsid w:val="00C42CFE"/>
    <w:rsid w:val="00C432A5"/>
    <w:rsid w:val="00C45087"/>
    <w:rsid w:val="00C452CA"/>
    <w:rsid w:val="00C45C6F"/>
    <w:rsid w:val="00C51202"/>
    <w:rsid w:val="00C5239D"/>
    <w:rsid w:val="00C536C4"/>
    <w:rsid w:val="00C53DA5"/>
    <w:rsid w:val="00C5487D"/>
    <w:rsid w:val="00C548C0"/>
    <w:rsid w:val="00C561E5"/>
    <w:rsid w:val="00C60ED6"/>
    <w:rsid w:val="00C61E05"/>
    <w:rsid w:val="00C62B7B"/>
    <w:rsid w:val="00C62FA8"/>
    <w:rsid w:val="00C63F59"/>
    <w:rsid w:val="00C66002"/>
    <w:rsid w:val="00C674A4"/>
    <w:rsid w:val="00C675A6"/>
    <w:rsid w:val="00C7006E"/>
    <w:rsid w:val="00C707C8"/>
    <w:rsid w:val="00C7234B"/>
    <w:rsid w:val="00C73192"/>
    <w:rsid w:val="00C74E06"/>
    <w:rsid w:val="00C74F91"/>
    <w:rsid w:val="00C76019"/>
    <w:rsid w:val="00C83667"/>
    <w:rsid w:val="00C84B75"/>
    <w:rsid w:val="00C84F4E"/>
    <w:rsid w:val="00C86C37"/>
    <w:rsid w:val="00C87A4D"/>
    <w:rsid w:val="00C87F52"/>
    <w:rsid w:val="00C90629"/>
    <w:rsid w:val="00C90BC8"/>
    <w:rsid w:val="00C910CD"/>
    <w:rsid w:val="00C928F6"/>
    <w:rsid w:val="00C92974"/>
    <w:rsid w:val="00C932F7"/>
    <w:rsid w:val="00C93438"/>
    <w:rsid w:val="00C937AB"/>
    <w:rsid w:val="00C93E3E"/>
    <w:rsid w:val="00C940A5"/>
    <w:rsid w:val="00C95AEA"/>
    <w:rsid w:val="00C9642D"/>
    <w:rsid w:val="00C97D53"/>
    <w:rsid w:val="00CA10D6"/>
    <w:rsid w:val="00CA1557"/>
    <w:rsid w:val="00CA2F61"/>
    <w:rsid w:val="00CA3E8A"/>
    <w:rsid w:val="00CA44FC"/>
    <w:rsid w:val="00CA480E"/>
    <w:rsid w:val="00CA6673"/>
    <w:rsid w:val="00CA6FE7"/>
    <w:rsid w:val="00CB123F"/>
    <w:rsid w:val="00CB1DA4"/>
    <w:rsid w:val="00CB2F03"/>
    <w:rsid w:val="00CB45C4"/>
    <w:rsid w:val="00CB4602"/>
    <w:rsid w:val="00CB4986"/>
    <w:rsid w:val="00CB589E"/>
    <w:rsid w:val="00CC107C"/>
    <w:rsid w:val="00CC2144"/>
    <w:rsid w:val="00CC2333"/>
    <w:rsid w:val="00CC4DDF"/>
    <w:rsid w:val="00CC5354"/>
    <w:rsid w:val="00CC7292"/>
    <w:rsid w:val="00CD2E2C"/>
    <w:rsid w:val="00CD2F42"/>
    <w:rsid w:val="00CD3747"/>
    <w:rsid w:val="00CD37E4"/>
    <w:rsid w:val="00CD459C"/>
    <w:rsid w:val="00CD47DC"/>
    <w:rsid w:val="00CD4D24"/>
    <w:rsid w:val="00CD704A"/>
    <w:rsid w:val="00CD7397"/>
    <w:rsid w:val="00CD7EB3"/>
    <w:rsid w:val="00CE059E"/>
    <w:rsid w:val="00CE28F0"/>
    <w:rsid w:val="00CE2CCF"/>
    <w:rsid w:val="00CE5153"/>
    <w:rsid w:val="00CE588C"/>
    <w:rsid w:val="00CE6244"/>
    <w:rsid w:val="00CE675A"/>
    <w:rsid w:val="00CE7433"/>
    <w:rsid w:val="00CE79E0"/>
    <w:rsid w:val="00CE7FB1"/>
    <w:rsid w:val="00CF1261"/>
    <w:rsid w:val="00CF13EE"/>
    <w:rsid w:val="00CF145F"/>
    <w:rsid w:val="00CF20E9"/>
    <w:rsid w:val="00CF34CD"/>
    <w:rsid w:val="00CF4422"/>
    <w:rsid w:val="00CF5692"/>
    <w:rsid w:val="00CF63A9"/>
    <w:rsid w:val="00CF70B1"/>
    <w:rsid w:val="00D01219"/>
    <w:rsid w:val="00D02B26"/>
    <w:rsid w:val="00D02D68"/>
    <w:rsid w:val="00D04E1F"/>
    <w:rsid w:val="00D05F39"/>
    <w:rsid w:val="00D074E6"/>
    <w:rsid w:val="00D07A20"/>
    <w:rsid w:val="00D07BE3"/>
    <w:rsid w:val="00D110E1"/>
    <w:rsid w:val="00D1142F"/>
    <w:rsid w:val="00D11E65"/>
    <w:rsid w:val="00D14BD7"/>
    <w:rsid w:val="00D15690"/>
    <w:rsid w:val="00D163E4"/>
    <w:rsid w:val="00D17569"/>
    <w:rsid w:val="00D20721"/>
    <w:rsid w:val="00D218D2"/>
    <w:rsid w:val="00D25217"/>
    <w:rsid w:val="00D27811"/>
    <w:rsid w:val="00D27B1E"/>
    <w:rsid w:val="00D27ED4"/>
    <w:rsid w:val="00D31B34"/>
    <w:rsid w:val="00D33AD9"/>
    <w:rsid w:val="00D34A2E"/>
    <w:rsid w:val="00D357F2"/>
    <w:rsid w:val="00D36B5C"/>
    <w:rsid w:val="00D37F8E"/>
    <w:rsid w:val="00D4082E"/>
    <w:rsid w:val="00D430C7"/>
    <w:rsid w:val="00D433CB"/>
    <w:rsid w:val="00D43674"/>
    <w:rsid w:val="00D47583"/>
    <w:rsid w:val="00D47AFA"/>
    <w:rsid w:val="00D47E63"/>
    <w:rsid w:val="00D5059C"/>
    <w:rsid w:val="00D5098B"/>
    <w:rsid w:val="00D5143E"/>
    <w:rsid w:val="00D51C55"/>
    <w:rsid w:val="00D51C83"/>
    <w:rsid w:val="00D51D76"/>
    <w:rsid w:val="00D52067"/>
    <w:rsid w:val="00D521FA"/>
    <w:rsid w:val="00D54831"/>
    <w:rsid w:val="00D54F99"/>
    <w:rsid w:val="00D54FCE"/>
    <w:rsid w:val="00D55252"/>
    <w:rsid w:val="00D555CF"/>
    <w:rsid w:val="00D55924"/>
    <w:rsid w:val="00D57942"/>
    <w:rsid w:val="00D60046"/>
    <w:rsid w:val="00D603E3"/>
    <w:rsid w:val="00D60526"/>
    <w:rsid w:val="00D623EB"/>
    <w:rsid w:val="00D62D3D"/>
    <w:rsid w:val="00D662FC"/>
    <w:rsid w:val="00D70F45"/>
    <w:rsid w:val="00D711F0"/>
    <w:rsid w:val="00D71C83"/>
    <w:rsid w:val="00D71D23"/>
    <w:rsid w:val="00D76C5D"/>
    <w:rsid w:val="00D80062"/>
    <w:rsid w:val="00D8084B"/>
    <w:rsid w:val="00D82327"/>
    <w:rsid w:val="00D824DB"/>
    <w:rsid w:val="00D82809"/>
    <w:rsid w:val="00D82E74"/>
    <w:rsid w:val="00D83E52"/>
    <w:rsid w:val="00D840DF"/>
    <w:rsid w:val="00D848BB"/>
    <w:rsid w:val="00D87DC0"/>
    <w:rsid w:val="00D92698"/>
    <w:rsid w:val="00D93997"/>
    <w:rsid w:val="00D942EA"/>
    <w:rsid w:val="00D95874"/>
    <w:rsid w:val="00D95A0A"/>
    <w:rsid w:val="00D96C60"/>
    <w:rsid w:val="00D97FC8"/>
    <w:rsid w:val="00DA181F"/>
    <w:rsid w:val="00DA1F00"/>
    <w:rsid w:val="00DA3B46"/>
    <w:rsid w:val="00DA4D4C"/>
    <w:rsid w:val="00DA5CD3"/>
    <w:rsid w:val="00DA7A99"/>
    <w:rsid w:val="00DB0218"/>
    <w:rsid w:val="00DB039C"/>
    <w:rsid w:val="00DB0F98"/>
    <w:rsid w:val="00DB1D3C"/>
    <w:rsid w:val="00DB1F54"/>
    <w:rsid w:val="00DB2439"/>
    <w:rsid w:val="00DB572E"/>
    <w:rsid w:val="00DB5EE5"/>
    <w:rsid w:val="00DB6586"/>
    <w:rsid w:val="00DB750A"/>
    <w:rsid w:val="00DC3410"/>
    <w:rsid w:val="00DC4282"/>
    <w:rsid w:val="00DC47DC"/>
    <w:rsid w:val="00DC4FC4"/>
    <w:rsid w:val="00DC73EC"/>
    <w:rsid w:val="00DD24FF"/>
    <w:rsid w:val="00DD3618"/>
    <w:rsid w:val="00DD38FE"/>
    <w:rsid w:val="00DD7D2D"/>
    <w:rsid w:val="00DE0914"/>
    <w:rsid w:val="00DE20BD"/>
    <w:rsid w:val="00DE4068"/>
    <w:rsid w:val="00DE4BA7"/>
    <w:rsid w:val="00DE642E"/>
    <w:rsid w:val="00DE6C3C"/>
    <w:rsid w:val="00DE76F9"/>
    <w:rsid w:val="00DF05D3"/>
    <w:rsid w:val="00DF067D"/>
    <w:rsid w:val="00DF0CF6"/>
    <w:rsid w:val="00DF3B87"/>
    <w:rsid w:val="00DF4A1B"/>
    <w:rsid w:val="00DF5711"/>
    <w:rsid w:val="00DF585B"/>
    <w:rsid w:val="00DF6E59"/>
    <w:rsid w:val="00DF7CB1"/>
    <w:rsid w:val="00E114BB"/>
    <w:rsid w:val="00E121C8"/>
    <w:rsid w:val="00E12450"/>
    <w:rsid w:val="00E12801"/>
    <w:rsid w:val="00E142D0"/>
    <w:rsid w:val="00E1524F"/>
    <w:rsid w:val="00E1702F"/>
    <w:rsid w:val="00E174E4"/>
    <w:rsid w:val="00E17820"/>
    <w:rsid w:val="00E21F00"/>
    <w:rsid w:val="00E22DBC"/>
    <w:rsid w:val="00E25DA6"/>
    <w:rsid w:val="00E26E53"/>
    <w:rsid w:val="00E270C4"/>
    <w:rsid w:val="00E30D2C"/>
    <w:rsid w:val="00E31306"/>
    <w:rsid w:val="00E32820"/>
    <w:rsid w:val="00E32C76"/>
    <w:rsid w:val="00E3352A"/>
    <w:rsid w:val="00E34429"/>
    <w:rsid w:val="00E34AD5"/>
    <w:rsid w:val="00E34DEE"/>
    <w:rsid w:val="00E34FBC"/>
    <w:rsid w:val="00E413AD"/>
    <w:rsid w:val="00E419AB"/>
    <w:rsid w:val="00E42577"/>
    <w:rsid w:val="00E441FC"/>
    <w:rsid w:val="00E461DC"/>
    <w:rsid w:val="00E53337"/>
    <w:rsid w:val="00E5344A"/>
    <w:rsid w:val="00E55503"/>
    <w:rsid w:val="00E57497"/>
    <w:rsid w:val="00E57CC2"/>
    <w:rsid w:val="00E6138D"/>
    <w:rsid w:val="00E61A7B"/>
    <w:rsid w:val="00E62265"/>
    <w:rsid w:val="00E6540B"/>
    <w:rsid w:val="00E65F77"/>
    <w:rsid w:val="00E66F09"/>
    <w:rsid w:val="00E66F48"/>
    <w:rsid w:val="00E70434"/>
    <w:rsid w:val="00E70638"/>
    <w:rsid w:val="00E70F9A"/>
    <w:rsid w:val="00E71846"/>
    <w:rsid w:val="00E722A6"/>
    <w:rsid w:val="00E733BF"/>
    <w:rsid w:val="00E74A8C"/>
    <w:rsid w:val="00E74C12"/>
    <w:rsid w:val="00E74C36"/>
    <w:rsid w:val="00E776BC"/>
    <w:rsid w:val="00E8091C"/>
    <w:rsid w:val="00E8177A"/>
    <w:rsid w:val="00E838D0"/>
    <w:rsid w:val="00E854C7"/>
    <w:rsid w:val="00E85B16"/>
    <w:rsid w:val="00E85FFB"/>
    <w:rsid w:val="00E86AB3"/>
    <w:rsid w:val="00E873AB"/>
    <w:rsid w:val="00E934E2"/>
    <w:rsid w:val="00E94AFA"/>
    <w:rsid w:val="00E94E22"/>
    <w:rsid w:val="00E97174"/>
    <w:rsid w:val="00E979D9"/>
    <w:rsid w:val="00E97C4F"/>
    <w:rsid w:val="00EA1124"/>
    <w:rsid w:val="00EA365C"/>
    <w:rsid w:val="00EA4BC4"/>
    <w:rsid w:val="00EA5D4E"/>
    <w:rsid w:val="00EA66A6"/>
    <w:rsid w:val="00EB005D"/>
    <w:rsid w:val="00EB1436"/>
    <w:rsid w:val="00EB20DD"/>
    <w:rsid w:val="00EB2441"/>
    <w:rsid w:val="00EB2BB0"/>
    <w:rsid w:val="00EB320C"/>
    <w:rsid w:val="00EB394D"/>
    <w:rsid w:val="00EB432C"/>
    <w:rsid w:val="00EB5155"/>
    <w:rsid w:val="00EB5D90"/>
    <w:rsid w:val="00EB5EBC"/>
    <w:rsid w:val="00EB72E9"/>
    <w:rsid w:val="00EC1C74"/>
    <w:rsid w:val="00EC2174"/>
    <w:rsid w:val="00EC21F8"/>
    <w:rsid w:val="00EC2214"/>
    <w:rsid w:val="00EC3099"/>
    <w:rsid w:val="00EC4056"/>
    <w:rsid w:val="00EC4C66"/>
    <w:rsid w:val="00EC4FCB"/>
    <w:rsid w:val="00ED04C6"/>
    <w:rsid w:val="00ED0834"/>
    <w:rsid w:val="00ED2FF7"/>
    <w:rsid w:val="00ED598E"/>
    <w:rsid w:val="00ED643A"/>
    <w:rsid w:val="00ED7AF4"/>
    <w:rsid w:val="00EE1305"/>
    <w:rsid w:val="00EE16FF"/>
    <w:rsid w:val="00EE305C"/>
    <w:rsid w:val="00EE3310"/>
    <w:rsid w:val="00EE331E"/>
    <w:rsid w:val="00EE61C2"/>
    <w:rsid w:val="00EE6A8D"/>
    <w:rsid w:val="00EE6E26"/>
    <w:rsid w:val="00EE787B"/>
    <w:rsid w:val="00EF0160"/>
    <w:rsid w:val="00EF1012"/>
    <w:rsid w:val="00EF1C4C"/>
    <w:rsid w:val="00EF29C6"/>
    <w:rsid w:val="00EF3B77"/>
    <w:rsid w:val="00EF4F31"/>
    <w:rsid w:val="00EF6FFA"/>
    <w:rsid w:val="00F00B24"/>
    <w:rsid w:val="00F00B5A"/>
    <w:rsid w:val="00F033A5"/>
    <w:rsid w:val="00F04AFB"/>
    <w:rsid w:val="00F05062"/>
    <w:rsid w:val="00F07143"/>
    <w:rsid w:val="00F07232"/>
    <w:rsid w:val="00F073A5"/>
    <w:rsid w:val="00F0754F"/>
    <w:rsid w:val="00F07C80"/>
    <w:rsid w:val="00F07E4C"/>
    <w:rsid w:val="00F10CF1"/>
    <w:rsid w:val="00F1142D"/>
    <w:rsid w:val="00F1327A"/>
    <w:rsid w:val="00F13ADB"/>
    <w:rsid w:val="00F14695"/>
    <w:rsid w:val="00F14B0C"/>
    <w:rsid w:val="00F1503B"/>
    <w:rsid w:val="00F150F0"/>
    <w:rsid w:val="00F16FF1"/>
    <w:rsid w:val="00F17942"/>
    <w:rsid w:val="00F21B08"/>
    <w:rsid w:val="00F228BD"/>
    <w:rsid w:val="00F245BC"/>
    <w:rsid w:val="00F247F9"/>
    <w:rsid w:val="00F25230"/>
    <w:rsid w:val="00F25AD9"/>
    <w:rsid w:val="00F2652A"/>
    <w:rsid w:val="00F318B7"/>
    <w:rsid w:val="00F31A00"/>
    <w:rsid w:val="00F32DC8"/>
    <w:rsid w:val="00F35683"/>
    <w:rsid w:val="00F40976"/>
    <w:rsid w:val="00F42240"/>
    <w:rsid w:val="00F424A2"/>
    <w:rsid w:val="00F424A3"/>
    <w:rsid w:val="00F42DAC"/>
    <w:rsid w:val="00F4528A"/>
    <w:rsid w:val="00F46811"/>
    <w:rsid w:val="00F509B0"/>
    <w:rsid w:val="00F51DCD"/>
    <w:rsid w:val="00F5227B"/>
    <w:rsid w:val="00F52F75"/>
    <w:rsid w:val="00F532FC"/>
    <w:rsid w:val="00F53FF8"/>
    <w:rsid w:val="00F55764"/>
    <w:rsid w:val="00F55AC1"/>
    <w:rsid w:val="00F56EAE"/>
    <w:rsid w:val="00F65EF6"/>
    <w:rsid w:val="00F662F6"/>
    <w:rsid w:val="00F7529F"/>
    <w:rsid w:val="00F765AD"/>
    <w:rsid w:val="00F76AB3"/>
    <w:rsid w:val="00F76AEA"/>
    <w:rsid w:val="00F82A8B"/>
    <w:rsid w:val="00F82FA2"/>
    <w:rsid w:val="00F833D0"/>
    <w:rsid w:val="00F83E36"/>
    <w:rsid w:val="00F840D8"/>
    <w:rsid w:val="00F85700"/>
    <w:rsid w:val="00F8586E"/>
    <w:rsid w:val="00F86A43"/>
    <w:rsid w:val="00F87111"/>
    <w:rsid w:val="00F875E3"/>
    <w:rsid w:val="00F91B57"/>
    <w:rsid w:val="00F96943"/>
    <w:rsid w:val="00F97847"/>
    <w:rsid w:val="00F979B5"/>
    <w:rsid w:val="00FA0054"/>
    <w:rsid w:val="00FA05AE"/>
    <w:rsid w:val="00FA118F"/>
    <w:rsid w:val="00FA4CFC"/>
    <w:rsid w:val="00FA55F7"/>
    <w:rsid w:val="00FA6FF7"/>
    <w:rsid w:val="00FA71DE"/>
    <w:rsid w:val="00FB12B1"/>
    <w:rsid w:val="00FB23D2"/>
    <w:rsid w:val="00FB25EC"/>
    <w:rsid w:val="00FB2BBD"/>
    <w:rsid w:val="00FB3605"/>
    <w:rsid w:val="00FB617D"/>
    <w:rsid w:val="00FB65C4"/>
    <w:rsid w:val="00FB662E"/>
    <w:rsid w:val="00FC18F2"/>
    <w:rsid w:val="00FC3DDA"/>
    <w:rsid w:val="00FC77F2"/>
    <w:rsid w:val="00FD05A4"/>
    <w:rsid w:val="00FD0DA3"/>
    <w:rsid w:val="00FD0E05"/>
    <w:rsid w:val="00FD20F3"/>
    <w:rsid w:val="00FD39DF"/>
    <w:rsid w:val="00FD7902"/>
    <w:rsid w:val="00FE2AD2"/>
    <w:rsid w:val="00FE2C36"/>
    <w:rsid w:val="00FE3488"/>
    <w:rsid w:val="00FE3971"/>
    <w:rsid w:val="00FE3EFD"/>
    <w:rsid w:val="00FE49DE"/>
    <w:rsid w:val="00FE52A1"/>
    <w:rsid w:val="00FE5A71"/>
    <w:rsid w:val="00FE73AD"/>
    <w:rsid w:val="00FF07E6"/>
    <w:rsid w:val="00FF1DE6"/>
    <w:rsid w:val="00FF3CC9"/>
    <w:rsid w:val="00FF558E"/>
    <w:rsid w:val="00FF6858"/>
    <w:rsid w:val="00FF7E20"/>
    <w:rsid w:val="0D6D44DB"/>
    <w:rsid w:val="11757920"/>
    <w:rsid w:val="1AE44EA5"/>
    <w:rsid w:val="2D367A3A"/>
    <w:rsid w:val="4B4615A0"/>
    <w:rsid w:val="575E0CD6"/>
    <w:rsid w:val="66E5F196"/>
    <w:rsid w:val="72B7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FFEAB"/>
  <w15:chartTrackingRefBased/>
  <w15:docId w15:val="{2A6E5598-2774-485E-A75C-0ACD551F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360" w:after="6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59"/>
    <w:pPr>
      <w:spacing w:before="120" w:after="120"/>
      <w:ind w:left="0" w:firstLine="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semiHidden/>
    <w:locked/>
    <w:rsid w:val="00C63F59"/>
    <w:pPr>
      <w:keepNext/>
      <w:numPr>
        <w:numId w:val="12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C63F59"/>
    <w:pPr>
      <w:keepNext/>
      <w:numPr>
        <w:ilvl w:val="1"/>
        <w:numId w:val="12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C63F59"/>
    <w:pPr>
      <w:keepNext/>
      <w:numPr>
        <w:ilvl w:val="2"/>
        <w:numId w:val="12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63F59"/>
    <w:pPr>
      <w:keepNext/>
      <w:keepLines/>
      <w:numPr>
        <w:ilvl w:val="3"/>
        <w:numId w:val="12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63F59"/>
    <w:pPr>
      <w:keepNext/>
      <w:keepLines/>
      <w:numPr>
        <w:ilvl w:val="4"/>
        <w:numId w:val="12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63F59"/>
    <w:pPr>
      <w:keepNext/>
      <w:keepLines/>
      <w:numPr>
        <w:ilvl w:val="5"/>
        <w:numId w:val="12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63F59"/>
    <w:pPr>
      <w:keepNext/>
      <w:keepLines/>
      <w:numPr>
        <w:ilvl w:val="6"/>
        <w:numId w:val="12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63F59"/>
    <w:pPr>
      <w:keepNext/>
      <w:keepLines/>
      <w:numPr>
        <w:ilvl w:val="7"/>
        <w:numId w:val="12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63F59"/>
    <w:pPr>
      <w:keepNext/>
      <w:keepLines/>
      <w:numPr>
        <w:ilvl w:val="8"/>
        <w:numId w:val="12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C63F59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C63F59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C63F59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C63F59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3F59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3F59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3F59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3F59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3F59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C63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6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6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63F59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6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3F59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rsid w:val="00C6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6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6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3F59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63F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F59"/>
    <w:pPr>
      <w:spacing w:before="0" w:after="0"/>
      <w:ind w:left="0" w:firstLine="0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C63F59"/>
    <w:pPr>
      <w:spacing w:before="120" w:after="120"/>
      <w:ind w:firstLine="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C63F59"/>
    <w:pPr>
      <w:numPr>
        <w:numId w:val="4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C63F59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C63F59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C63F59"/>
    <w:pPr>
      <w:spacing w:before="120" w:after="120"/>
      <w:ind w:left="0" w:firstLine="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C63F59"/>
    <w:pPr>
      <w:numPr>
        <w:numId w:val="13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C63F59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C63F59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63F59"/>
  </w:style>
  <w:style w:type="paragraph" w:customStyle="1" w:styleId="TableHeader-QS">
    <w:name w:val="TableHeader-QS"/>
    <w:basedOn w:val="Normal"/>
    <w:uiPriority w:val="7"/>
    <w:qFormat/>
    <w:rsid w:val="00C63F59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C63F59"/>
    <w:pPr>
      <w:numPr>
        <w:numId w:val="14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C63F59"/>
    <w:pPr>
      <w:numPr>
        <w:numId w:val="15"/>
      </w:numPr>
    </w:pPr>
  </w:style>
  <w:style w:type="paragraph" w:customStyle="1" w:styleId="H1-Txt-QS">
    <w:name w:val="H1-Txt-QS"/>
    <w:basedOn w:val="H1-QS"/>
    <w:uiPriority w:val="1"/>
    <w:semiHidden/>
    <w:unhideWhenUsed/>
    <w:rsid w:val="00C63F59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63F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3F59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C63F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3F59"/>
    <w:rPr>
      <w:rFonts w:ascii="Segoe UI" w:hAnsi="Segoe UI"/>
      <w:sz w:val="20"/>
    </w:rPr>
  </w:style>
  <w:style w:type="paragraph" w:customStyle="1" w:styleId="QS-NOTE-Style">
    <w:name w:val="QS-NOTE-Style"/>
    <w:next w:val="Normal"/>
    <w:semiHidden/>
    <w:rsid w:val="00C63F59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C63F59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C63F59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C63F59"/>
    <w:pPr>
      <w:spacing w:before="0" w:after="0"/>
      <w:ind w:left="0" w:firstLine="0"/>
    </w:pPr>
  </w:style>
  <w:style w:type="paragraph" w:styleId="TOCHeading">
    <w:name w:val="TOC Heading"/>
    <w:basedOn w:val="Heading1"/>
    <w:next w:val="Normal"/>
    <w:uiPriority w:val="46"/>
    <w:qFormat/>
    <w:rsid w:val="00C63F59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C63F59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C63F59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C63F59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C63F59"/>
  </w:style>
  <w:style w:type="paragraph" w:styleId="Caption">
    <w:name w:val="caption"/>
    <w:next w:val="Normal"/>
    <w:uiPriority w:val="35"/>
    <w:semiHidden/>
    <w:qFormat/>
    <w:rsid w:val="00C63F59"/>
    <w:pPr>
      <w:keepNext/>
      <w:spacing w:before="120" w:after="120"/>
      <w:ind w:left="0" w:firstLine="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63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3F5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3F59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F59"/>
    <w:rPr>
      <w:rFonts w:ascii="Segoe UI" w:hAnsi="Segoe UI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C63F59"/>
    <w:pPr>
      <w:spacing w:before="0" w:after="0"/>
      <w:ind w:left="0" w:firstLine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C63F59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C63F59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63F59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C63F59"/>
    <w:rPr>
      <w:rFonts w:ascii="Segoe UI" w:hAnsi="Segoe UI" w:cs="Segoe UI"/>
      <w:b/>
      <w:bCs/>
      <w:noProof/>
      <w:kern w:val="0"/>
      <w:sz w:val="2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C63F59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C63F59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C63F59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C63F59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C63F59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C63F59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C63F59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C63F59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C63F59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C63F59"/>
    <w:pPr>
      <w:numPr>
        <w:numId w:val="3"/>
      </w:numPr>
      <w:spacing w:before="120" w:after="120"/>
      <w:ind w:left="1080"/>
    </w:pPr>
    <w:rPr>
      <w:rFonts w:ascii="Segoe UI" w:eastAsia="Times New Roman" w:hAnsi="Segoe UI" w:cs="Segoe UI"/>
      <w:bCs/>
      <w:iCs/>
      <w:kern w:val="0"/>
      <w:sz w:val="20"/>
      <w:szCs w:val="20"/>
      <w14:ligatures w14:val="none"/>
    </w:rPr>
  </w:style>
  <w:style w:type="paragraph" w:customStyle="1" w:styleId="BodyTxt-Bullet2-QS">
    <w:name w:val="BodyTxt-Bullet(2)-QS"/>
    <w:link w:val="BodyTxt-Bullet2-QSChar"/>
    <w:uiPriority w:val="9"/>
    <w:qFormat/>
    <w:rsid w:val="00C63F59"/>
    <w:pPr>
      <w:numPr>
        <w:ilvl w:val="1"/>
        <w:numId w:val="4"/>
      </w:numPr>
      <w:spacing w:before="120" w:after="120"/>
    </w:pPr>
    <w:rPr>
      <w:rFonts w:ascii="Segoe UI" w:eastAsia="Times New Roman" w:hAnsi="Segoe UI" w:cs="Segoe UI"/>
      <w:iCs/>
      <w:kern w:val="0"/>
      <w:sz w:val="20"/>
      <w:szCs w:val="20"/>
      <w14:ligatures w14:val="none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C63F59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C63F59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63F59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C63F59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C63F59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C63F59"/>
    <w:pPr>
      <w:keepLines/>
      <w:numPr>
        <w:numId w:val="5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C63F59"/>
    <w:pPr>
      <w:keepLines/>
      <w:numPr>
        <w:numId w:val="6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C63F59"/>
    <w:pPr>
      <w:keepLines/>
      <w:numPr>
        <w:numId w:val="7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C63F59"/>
    <w:pPr>
      <w:keepLines/>
      <w:numPr>
        <w:ilvl w:val="1"/>
        <w:numId w:val="10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C63F59"/>
  </w:style>
  <w:style w:type="paragraph" w:customStyle="1" w:styleId="L1-num-QS">
    <w:name w:val="L1-num-QS"/>
    <w:basedOn w:val="Normal"/>
    <w:uiPriority w:val="26"/>
    <w:rsid w:val="00C63F59"/>
    <w:pPr>
      <w:keepLines/>
      <w:numPr>
        <w:numId w:val="8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C63F59"/>
    <w:pPr>
      <w:keepLines/>
      <w:numPr>
        <w:numId w:val="9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C63F59"/>
    <w:pPr>
      <w:keepLines/>
      <w:numPr>
        <w:ilvl w:val="2"/>
        <w:numId w:val="10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C63F59"/>
    <w:pPr>
      <w:keepLines/>
      <w:numPr>
        <w:numId w:val="11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C63F59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C63F59"/>
    <w:pPr>
      <w:numPr>
        <w:numId w:val="19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C63F59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C63F59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C63F59"/>
    <w:pPr>
      <w:numPr>
        <w:numId w:val="21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C63F59"/>
    <w:pPr>
      <w:numPr>
        <w:numId w:val="17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C63F59"/>
    <w:pPr>
      <w:numPr>
        <w:numId w:val="23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C63F59"/>
    <w:pPr>
      <w:numPr>
        <w:numId w:val="24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C63F59"/>
    <w:pPr>
      <w:numPr>
        <w:numId w:val="22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C63F59"/>
    <w:pPr>
      <w:numPr>
        <w:numId w:val="18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C63F59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C63F59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C63F59"/>
    <w:pPr>
      <w:spacing w:before="120" w:after="120"/>
      <w:ind w:left="58" w:firstLine="0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C63F59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C63F59"/>
    <w:pPr>
      <w:numPr>
        <w:numId w:val="25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C63F59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C63F59"/>
    <w:pPr>
      <w:keepLines/>
      <w:spacing w:before="60" w:after="0"/>
      <w:ind w:left="0" w:firstLine="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C63F59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TopicTitle">
    <w:name w:val="Topic Title"/>
    <w:basedOn w:val="Normal"/>
    <w:next w:val="Normal"/>
    <w:rsid w:val="008A3CDF"/>
    <w:pPr>
      <w:spacing w:before="60"/>
    </w:pPr>
    <w:rPr>
      <w:rFonts w:ascii="Arial" w:eastAsia="Times New Roman" w:hAnsi="Arial" w:cs="Times New Roman"/>
      <w:b/>
      <w:kern w:val="0"/>
      <w:sz w:val="32"/>
      <w14:ligatures w14:val="none"/>
    </w:rPr>
  </w:style>
  <w:style w:type="paragraph" w:customStyle="1" w:styleId="Example">
    <w:name w:val="Example"/>
    <w:basedOn w:val="Normal"/>
    <w:link w:val="ExampleChar"/>
    <w:autoRedefine/>
    <w:qFormat/>
    <w:rsid w:val="009C458D"/>
    <w:pPr>
      <w:keepLines/>
    </w:pPr>
    <w:rPr>
      <w:rFonts w:eastAsia="Times New Roman" w:cstheme="minorHAnsi"/>
      <w:color w:val="096F3C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9C458D"/>
    <w:rPr>
      <w:rFonts w:ascii="Segoe UI" w:eastAsia="Times New Roman" w:hAnsi="Segoe UI" w:cstheme="minorHAnsi"/>
      <w:color w:val="096F3C"/>
      <w:kern w:val="0"/>
      <w:sz w:val="20"/>
      <w:szCs w:val="20"/>
      <w:lang w:val="en-GB" w:eastAsia="ko-KR"/>
      <w14:ligatures w14:val="none"/>
    </w:rPr>
  </w:style>
  <w:style w:type="paragraph" w:customStyle="1" w:styleId="Instructions">
    <w:name w:val="Instructions"/>
    <w:basedOn w:val="H0-BodyText"/>
    <w:next w:val="Normal"/>
    <w:link w:val="InstructionsChar"/>
    <w:qFormat/>
    <w:rsid w:val="009C458D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9C458D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paragraph" w:customStyle="1" w:styleId="BodyTxtInstructions">
    <w:name w:val="BodyTxt Instructions"/>
    <w:basedOn w:val="BodyTxt-QS"/>
    <w:next w:val="BodyTxt-QS"/>
    <w:qFormat/>
    <w:rsid w:val="00D31B34"/>
    <w:rPr>
      <w:i/>
      <w:color w:val="B507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hende004\OneDrive%20-%20PwC\Downloads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324EA-4C49-4B3E-B69E-B8C2479446C2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551a7dab-0260-44a9-a64a-1d526013c325"/>
    <ds:schemaRef ds:uri="http://purl.org/dc/elements/1.1/"/>
    <ds:schemaRef ds:uri="http://schemas.openxmlformats.org/package/2006/metadata/core-properties"/>
    <ds:schemaRef ds:uri="d5d6df39-afbf-42eb-af4a-27f2de05fa21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B11975-44BD-405B-B16C-CDAF1556D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C:\Users\sshende004\OneDrive - PwC\Downloads\Quality Procedure Template_10NOV2025.dotx</Template>
  <TotalTime>98</TotalTime>
  <Pages>9</Pages>
  <Words>1501</Words>
  <Characters>8618</Characters>
  <Application>Microsoft Office Word</Application>
  <DocSecurity>0</DocSecurity>
  <Lines>297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SOP Template</vt:lpstr>
    </vt:vector>
  </TitlesOfParts>
  <Manager/>
  <Company>Eli Lilly and Company</Company>
  <LinksUpToDate>false</LinksUpToDate>
  <CharactersWithSpaces>9884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and Verification Instructions</dc:title>
  <dc:subject/>
  <dc:creator>Andrea V Allen</dc:creator>
  <cp:keywords/>
  <dc:description/>
  <cp:lastModifiedBy>Andrea V Allen</cp:lastModifiedBy>
  <cp:revision>363</cp:revision>
  <cp:lastPrinted>2025-04-19T01:28:00Z</cp:lastPrinted>
  <dcterms:created xsi:type="dcterms:W3CDTF">2026-01-29T22:11:00Z</dcterms:created>
  <dcterms:modified xsi:type="dcterms:W3CDTF">2026-05-28T01:13:00Z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  <property fmtid="{D5CDD505-2E9C-101B-9397-08002B2CF9AE}" pid="13" name="Order">
    <vt:i4>79500</vt:i4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